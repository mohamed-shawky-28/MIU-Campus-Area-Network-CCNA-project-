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D2F36" w:themeColor="accent1" w:themeShade="7F"/>
  <w:body>
    <w:p w14:paraId="7C8AF24F" w14:textId="77777777" w:rsidR="00B74711" w:rsidRPr="007A27DF" w:rsidRDefault="00B74711">
      <w:pPr>
        <w:pStyle w:val="Header"/>
        <w:rPr>
          <w:rFonts w:asciiTheme="majorBidi" w:hAnsiTheme="majorBidi" w:cstheme="majorBidi"/>
          <w:color w:val="C2C2C2" w:themeColor="background2" w:themeTint="40"/>
          <w:lang w:eastAsia="ko-KR"/>
        </w:rPr>
      </w:pPr>
    </w:p>
    <w:p w14:paraId="0D84BDA3" w14:textId="0B4754B3" w:rsidR="00B74711" w:rsidRPr="007A27DF" w:rsidRDefault="00B74711">
      <w:pPr>
        <w:spacing w:line="276" w:lineRule="auto"/>
        <w:rPr>
          <w:rFonts w:asciiTheme="majorBidi" w:hAnsiTheme="majorBidi" w:cstheme="majorBidi"/>
          <w:color w:val="C2C2C2" w:themeColor="background2" w:themeTint="40"/>
        </w:rPr>
      </w:pPr>
    </w:p>
    <w:sdt>
      <w:sdtPr>
        <w:rPr>
          <w:rFonts w:asciiTheme="majorBidi" w:hAnsiTheme="majorBidi" w:cstheme="majorBidi"/>
          <w:color w:val="C2C2C2" w:themeColor="background2" w:themeTint="40"/>
          <w:lang w:eastAsia="ko-KR"/>
        </w:rPr>
        <w:id w:val="-2129384759"/>
        <w:docPartObj>
          <w:docPartGallery w:val="Cover Pages"/>
          <w:docPartUnique/>
        </w:docPartObj>
      </w:sdtPr>
      <w:sdtContent>
        <w:p w14:paraId="4A5E9E68" w14:textId="797EB8CE" w:rsidR="005746F7" w:rsidRPr="007A27DF" w:rsidRDefault="00000000">
          <w:pPr>
            <w:pStyle w:val="Heade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mc:AlternateContent>
              <mc:Choice Requires="wps">
                <w:drawing>
                  <wp:anchor distT="0" distB="0" distL="114300" distR="114300" simplePos="0" relativeHeight="251660288" behindDoc="0" locked="0" layoutInCell="1" allowOverlap="1" wp14:anchorId="740E30B4" wp14:editId="5083B1DC">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508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7915C" w14:textId="77777777" w:rsidR="005746F7" w:rsidRDefault="005746F7">
                                <w:pPr>
                                  <w:rPr>
                                    <w:rFonts w:eastAsia="Times New Roman"/>
                                  </w:rPr>
                                </w:pPr>
                                <w:bookmarkStart w:id="0" w:name="_Hlk199248626"/>
                                <w:bookmarkEnd w:id="0"/>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740E30B4"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" fillcolor="#0c0c0c [3214]" stroked="f" strokeweight=".85pt">
                    <v:textbox>
                      <w:txbxContent>
                        <w:p w14:paraId="5877915C" w14:textId="77777777" w:rsidR="005746F7" w:rsidRDefault="005746F7">
                          <w:pPr>
                            <w:rPr>
                              <w:rFonts w:eastAsia="Times New Roman"/>
                            </w:rPr>
                          </w:pPr>
                          <w:bookmarkStart w:id="1" w:name="_Hlk199248626"/>
                          <w:bookmarkEnd w:id="1"/>
                        </w:p>
                      </w:txbxContent>
                    </v:textbox>
                    <w10:wrap anchorx="page" anchory="page"/>
                  </v:rect>
                </w:pict>
              </mc:Fallback>
            </mc:AlternateContent>
          </w:r>
          <w:r w:rsidRPr="007A27DF">
            <w:rPr>
              <w:rFonts w:asciiTheme="majorBidi" w:hAnsiTheme="majorBidi" w:cstheme="majorBidi"/>
              <w:noProof/>
              <w:color w:val="C2C2C2" w:themeColor="background2" w:themeTint="40"/>
            </w:rPr>
            <mc:AlternateContent>
              <mc:Choice Requires="wps">
                <w:drawing>
                  <wp:anchor distT="0" distB="0" distL="114300" distR="114300" simplePos="0" relativeHeight="251661312" behindDoc="0" locked="0" layoutInCell="1" allowOverlap="1" wp14:anchorId="4D69DE0A" wp14:editId="7177F833">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FB167C" w14:textId="77777777" w:rsidR="005746F7" w:rsidRDefault="005746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D69DE0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" fillcolor="#1a606e [3204]" stroked="f" strokeweight=".85pt">
                    <v:textbox>
                      <w:txbxContent>
                        <w:p w14:paraId="51FB167C" w14:textId="77777777" w:rsidR="005746F7" w:rsidRDefault="005746F7"/>
                      </w:txbxContent>
                    </v:textbox>
                    <w10:wrap anchorx="page" anchory="page"/>
                  </v:rect>
                </w:pict>
              </mc:Fallback>
            </mc:AlternateContent>
          </w:r>
        </w:p>
        <w:p w14:paraId="4DA14508" w14:textId="6C4CC22F" w:rsidR="00BC09AA" w:rsidRPr="007A27DF" w:rsidRDefault="00BC09AA">
          <w:pPr>
            <w:pStyle w:val="Title"/>
            <w:rPr>
              <w:rFonts w:asciiTheme="majorBidi" w:hAnsiTheme="majorBidi"/>
              <w:color w:val="C2C2C2" w:themeColor="background2" w:themeTint="40"/>
            </w:rPr>
          </w:pPr>
          <w:r w:rsidRPr="007A27DF">
            <w:rPr>
              <w:rFonts w:asciiTheme="majorBidi" w:hAnsiTheme="majorBidi"/>
              <w:noProof/>
              <w:color w:val="C2C2C2" w:themeColor="background2" w:themeTint="40"/>
            </w:rPr>
            <w:drawing>
              <wp:inline distT="0" distB="0" distL="0" distR="0" wp14:anchorId="55EA9698" wp14:editId="57C28400">
                <wp:extent cx="5257800" cy="2397125"/>
                <wp:effectExtent l="0" t="0" r="0" b="3175"/>
                <wp:docPr id="18004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3234" name=""/>
                        <pic:cNvPicPr/>
                      </pic:nvPicPr>
                      <pic:blipFill>
                        <a:blip r:embed="rId9"/>
                        <a:stretch>
                          <a:fillRect/>
                        </a:stretch>
                      </pic:blipFill>
                      <pic:spPr>
                        <a:xfrm>
                          <a:off x="0" y="0"/>
                          <a:ext cx="5257800" cy="2397125"/>
                        </a:xfrm>
                        <a:prstGeom prst="rect">
                          <a:avLst/>
                        </a:prstGeom>
                      </pic:spPr>
                    </pic:pic>
                  </a:graphicData>
                </a:graphic>
              </wp:inline>
            </w:drawing>
          </w:r>
        </w:p>
        <w:p w14:paraId="061A1D5A" w14:textId="77777777" w:rsidR="00BC09AA" w:rsidRPr="007A27DF" w:rsidRDefault="00BC09AA">
          <w:pPr>
            <w:pStyle w:val="Title"/>
            <w:rPr>
              <w:rFonts w:asciiTheme="majorBidi" w:hAnsiTheme="majorBidi"/>
              <w:color w:val="C2C2C2" w:themeColor="background2" w:themeTint="40"/>
            </w:rPr>
          </w:pPr>
        </w:p>
        <w:p w14:paraId="0C6F9559" w14:textId="77777777" w:rsidR="00BC09AA" w:rsidRPr="007A27DF" w:rsidRDefault="00BC09AA">
          <w:pPr>
            <w:pStyle w:val="Title"/>
            <w:rPr>
              <w:rFonts w:asciiTheme="majorBidi" w:hAnsiTheme="majorBidi"/>
              <w:color w:val="C2C2C2" w:themeColor="background2" w:themeTint="40"/>
            </w:rPr>
          </w:pPr>
        </w:p>
        <w:p w14:paraId="2209C810" w14:textId="77777777" w:rsidR="00BC09AA" w:rsidRPr="007A27DF" w:rsidRDefault="00BC09AA">
          <w:pPr>
            <w:pStyle w:val="Title"/>
            <w:rPr>
              <w:rFonts w:asciiTheme="majorBidi" w:hAnsiTheme="majorBidi"/>
              <w:color w:val="C2C2C2" w:themeColor="background2" w:themeTint="40"/>
            </w:rPr>
          </w:pPr>
        </w:p>
        <w:p w14:paraId="2AEFEA01" w14:textId="5A465438" w:rsidR="005746F7" w:rsidRPr="007A27DF" w:rsidRDefault="00BC09AA">
          <w:pPr>
            <w:pStyle w:val="Title"/>
            <w:rPr>
              <w:rFonts w:asciiTheme="majorBidi" w:hAnsiTheme="majorBidi"/>
              <w:color w:val="C2C2C2" w:themeColor="background2" w:themeTint="40"/>
            </w:rPr>
          </w:pPr>
          <w:r w:rsidRPr="007A27DF">
            <w:rPr>
              <w:rFonts w:asciiTheme="majorBidi" w:hAnsiTheme="majorBidi"/>
              <w:noProof/>
              <w:color w:val="C2C2C2" w:themeColor="background2" w:themeTint="40"/>
              <w:lang w:eastAsia="ja-JP"/>
            </w:rPr>
            <mc:AlternateContent>
              <mc:Choice Requires="wps">
                <w:drawing>
                  <wp:anchor distT="0" distB="0" distL="114300" distR="114300" simplePos="0" relativeHeight="251664384" behindDoc="0" locked="0" layoutInCell="1" allowOverlap="1" wp14:anchorId="5719CE52" wp14:editId="121E45F5">
                    <wp:simplePos x="0" y="0"/>
                    <wp:positionH relativeFrom="column">
                      <wp:posOffset>-457200</wp:posOffset>
                    </wp:positionH>
                    <wp:positionV relativeFrom="paragraph">
                      <wp:posOffset>419133</wp:posOffset>
                    </wp:positionV>
                    <wp:extent cx="5582653" cy="2675824"/>
                    <wp:effectExtent l="0" t="0" r="18415" b="10795"/>
                    <wp:wrapNone/>
                    <wp:docPr id="386363302" name="Text Box 1"/>
                    <wp:cNvGraphicFramePr/>
                    <a:graphic xmlns:a="http://schemas.openxmlformats.org/drawingml/2006/main">
                      <a:graphicData uri="http://schemas.microsoft.com/office/word/2010/wordprocessingShape">
                        <wps:wsp>
                          <wps:cNvSpPr txBox="1"/>
                          <wps:spPr>
                            <a:xfrm>
                              <a:off x="0" y="0"/>
                              <a:ext cx="5582653" cy="2675824"/>
                            </a:xfrm>
                            <a:prstGeom prst="rect">
                              <a:avLst/>
                            </a:prstGeom>
                            <a:solidFill>
                              <a:schemeClr val="lt1"/>
                            </a:solidFill>
                            <a:ln w="6350">
                              <a:solidFill>
                                <a:prstClr val="black"/>
                              </a:solidFill>
                            </a:ln>
                          </wps:spPr>
                          <wps:txbx>
                            <w:txbxContent>
                              <w:p w14:paraId="006A7F5F" w14:textId="35A9191D" w:rsidR="00BC09AA" w:rsidRDefault="00BC09AA">
                                <w:r>
                                  <w:rPr>
                                    <w:noProof/>
                                  </w:rPr>
                                  <w:drawing>
                                    <wp:inline distT="0" distB="0" distL="0" distR="0" wp14:anchorId="33354BB9" wp14:editId="4646AE12">
                                      <wp:extent cx="4722495" cy="2153008"/>
                                      <wp:effectExtent l="0" t="0" r="1905" b="0"/>
                                      <wp:docPr id="4123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2925" name=""/>
                                              <pic:cNvPicPr/>
                                            </pic:nvPicPr>
                                            <pic:blipFill>
                                              <a:blip r:embed="rId10"/>
                                              <a:stretch>
                                                <a:fillRect/>
                                              </a:stretch>
                                            </pic:blipFill>
                                            <pic:spPr>
                                              <a:xfrm>
                                                <a:off x="0" y="0"/>
                                                <a:ext cx="4728368" cy="2155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9CE52" id="_x0000_t202" coordsize="21600,21600" o:spt="202" path="m,l,21600r21600,l21600,xe">
                    <v:stroke joinstyle="miter"/>
                    <v:path gradientshapeok="t" o:connecttype="rect"/>
                  </v:shapetype>
                  <v:shape id="Text Box 1" o:spid="_x0000_s1028" type="#_x0000_t202" style="position:absolute;margin-left:-36pt;margin-top:33pt;width:439.6pt;height:210.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" fillcolor="white [3201]" strokeweight=".5pt">
                    <v:textbox>
                      <w:txbxContent>
                        <w:p w14:paraId="006A7F5F" w14:textId="35A9191D" w:rsidR="00BC09AA" w:rsidRDefault="00BC09AA">
                          <w:r>
                            <w:rPr>
                              <w:noProof/>
                            </w:rPr>
                            <w:drawing>
                              <wp:inline distT="0" distB="0" distL="0" distR="0" wp14:anchorId="33354BB9" wp14:editId="4646AE12">
                                <wp:extent cx="4722495" cy="2153008"/>
                                <wp:effectExtent l="0" t="0" r="1905" b="0"/>
                                <wp:docPr id="4123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2925" name=""/>
                                        <pic:cNvPicPr/>
                                      </pic:nvPicPr>
                                      <pic:blipFill>
                                        <a:blip r:embed="rId10"/>
                                        <a:stretch>
                                          <a:fillRect/>
                                        </a:stretch>
                                      </pic:blipFill>
                                      <pic:spPr>
                                        <a:xfrm>
                                          <a:off x="0" y="0"/>
                                          <a:ext cx="4728368" cy="2155685"/>
                                        </a:xfrm>
                                        <a:prstGeom prst="rect">
                                          <a:avLst/>
                                        </a:prstGeom>
                                      </pic:spPr>
                                    </pic:pic>
                                  </a:graphicData>
                                </a:graphic>
                              </wp:inline>
                            </w:drawing>
                          </w:r>
                        </w:p>
                      </w:txbxContent>
                    </v:textbox>
                  </v:shape>
                </w:pict>
              </mc:Fallback>
            </mc:AlternateContent>
          </w:r>
          <w:r w:rsidRPr="007A27DF">
            <w:rPr>
              <w:rFonts w:asciiTheme="majorBidi" w:hAnsiTheme="majorBidi"/>
              <w:noProof/>
              <w:color w:val="C2C2C2" w:themeColor="background2" w:themeTint="40"/>
              <w:lang w:eastAsia="ja-JP"/>
            </w:rPr>
            <mc:AlternateContent>
              <mc:Choice Requires="wps">
                <w:drawing>
                  <wp:anchor distT="0" distB="0" distL="114300" distR="114300" simplePos="0" relativeHeight="251659264" behindDoc="0" locked="0" layoutInCell="1" allowOverlap="1" wp14:anchorId="2279C32D" wp14:editId="3441588F">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color w:val="0C0C0C" w:themeColor="background2"/>
                                    <w:kern w:val="28"/>
                                    <w:sz w:val="72"/>
                                    <w:szCs w:val="72"/>
                                    <w14:ligatures w14:val="standard"/>
                                    <w14:numForm w14:val="oldStyle"/>
                                  </w:rPr>
                                  <w:alias w:val="Title"/>
                                  <w:tag w:val="Title"/>
                                  <w:id w:val="-1519844660"/>
                                  <w:placeholder>
                                    <w:docPart w:val="7CFF108827F944DF863B4DB25023CAE5"/>
                                  </w:placeholder>
                                  <w:dataBinding w:prefixMappings="xmlns:ns0='http://schemas.openxmlformats.org/package/2006/metadata/core-properties' xmlns:ns1='http://purl.org/dc/elements/1.1/'" w:xpath="/ns0:coreProperties[1]/ns1:title[1]" w:storeItemID="{6C3C8BC8-F283-45AE-878A-BAB7291924A1}"/>
                                  <w:text/>
                                </w:sdtPr>
                                <w:sdtContent>
                                  <w:p w14:paraId="4B49A45B" w14:textId="3F6D7E02" w:rsidR="005746F7" w:rsidRPr="00A56F1B" w:rsidRDefault="00A56F1B" w:rsidP="00B74711">
                                    <w:pPr>
                                      <w:pStyle w:val="Subtitle"/>
                                      <w:spacing w:before="120"/>
                                      <w:jc w:val="center"/>
                                      <w:rPr>
                                        <w:color w:val="0C0C0C" w:themeColor="background2"/>
                                        <w:kern w:val="28"/>
                                        <w:sz w:val="72"/>
                                        <w:szCs w:val="72"/>
                                        <w14:ligatures w14:val="standard"/>
                                        <w14:numForm w14:val="oldStyle"/>
                                      </w:rPr>
                                    </w:pPr>
                                    <w:r w:rsidRPr="00A56F1B">
                                      <w:rPr>
                                        <w:color w:val="0C0C0C" w:themeColor="background2"/>
                                        <w:kern w:val="28"/>
                                        <w:sz w:val="72"/>
                                        <w:szCs w:val="72"/>
                                        <w14:ligatures w14:val="standard"/>
                                        <w14:numForm w14:val="oldStyle"/>
                                      </w:rPr>
                                      <w:t>COMPUTER NETWORKS PROJECT</w:t>
                                    </w:r>
                                  </w:p>
                                </w:sdtContent>
                              </w:sdt>
                              <w:sdt>
                                <w:sdtPr>
                                  <w:rPr>
                                    <w:color w:val="0C0C0C" w:themeColor="background2"/>
                                  </w:rPr>
                                  <w:alias w:val="Subtitle"/>
                                  <w:id w:val="-1879006585"/>
                                  <w:placeholder>
                                    <w:docPart w:val="20802188011C4C56AC54B12178E1B5A4"/>
                                  </w:placeholder>
                                  <w:dataBinding w:prefixMappings="xmlns:ns0='http://schemas.openxmlformats.org/package/2006/metadata/core-properties' xmlns:ns1='http://purl.org/dc/elements/1.1/'" w:xpath="/ns0:coreProperties[1]/ns1:subject[1]" w:storeItemID="{6C3C8BC8-F283-45AE-878A-BAB7291924A1}"/>
                                  <w:text/>
                                </w:sdtPr>
                                <w:sdtContent>
                                  <w:p w14:paraId="63330F66" w14:textId="7BF02912" w:rsidR="005746F7" w:rsidRDefault="00A56F1B">
                                    <w:pPr>
                                      <w:pStyle w:val="Subtitle"/>
                                      <w:rPr>
                                        <w:color w:val="0C0C0C" w:themeColor="background2"/>
                                      </w:rPr>
                                    </w:pPr>
                                    <w:r>
                                      <w:rPr>
                                        <w:color w:val="0C0C0C" w:themeColor="background2"/>
                                      </w:rPr>
                                      <w:t>Abstract</w:t>
                                    </w:r>
                                  </w:p>
                                </w:sdtContent>
                              </w:sdt>
                              <w:sdt>
                                <w:sdtPr>
                                  <w:rPr>
                                    <w:color w:val="0C0C0C" w:themeColor="background2"/>
                                  </w:rPr>
                                  <w:alias w:val="Abstract"/>
                                  <w:id w:val="-2111879622"/>
                                  <w:placeholder>
                                    <w:docPart w:val="EE194E4139EE4282BD5CE5EABF79310D"/>
                                  </w:placeholder>
                                  <w:dataBinding w:prefixMappings="xmlns:ns0='http://schemas.microsoft.com/office/2006/coverPageProps'" w:xpath="/ns0:CoverPageProperties[1]/ns0:Abstract[1]" w:storeItemID="{55AF091B-3C7A-41E3-B477-F2FDAA23CFDA}"/>
                                  <w:text/>
                                </w:sdtPr>
                                <w:sdtContent>
                                  <w:p w14:paraId="38E29BD0" w14:textId="28B3A7FE" w:rsidR="005746F7" w:rsidRDefault="00110BE5" w:rsidP="00100D6E">
                                    <w:pPr>
                                      <w:spacing w:line="240" w:lineRule="auto"/>
                                      <w:rPr>
                                        <w:color w:val="0C0C0C" w:themeColor="background2"/>
                                      </w:rPr>
                                    </w:pPr>
                                    <w:r>
                                      <w:rPr>
                                        <w:color w:val="0C0C0C" w:themeColor="background2"/>
                                      </w:rPr>
                                      <w:t xml:space="preserve">This work focuses on the development and deployment of a Local Area Network (LAN) tailored for a university simulating the MIU (CAN) Campus Area Network infrastructure, designed to deliver a secure, high-performance connectivity across multiple buildings/departments.          </w:t>
                                    </w:r>
                                    <w:r w:rsidR="00100D6E">
                                      <w:rPr>
                                        <w:color w:val="0C0C0C" w:themeColor="background2"/>
                                      </w:rPr>
                                      <w:t xml:space="preserve"> </w:t>
                                    </w:r>
                                    <w:r>
                                      <w:rPr>
                                        <w:color w:val="0C0C0C" w:themeColor="background2"/>
                                      </w:rPr>
                                      <w:t xml:space="preserve">                                                                  </w:t>
                                    </w:r>
                                    <w:r w:rsidR="004C6968">
                                      <w:rPr>
                                        <w:color w:val="0C0C0C" w:themeColor="background2"/>
                                      </w:rPr>
                                      <w:t xml:space="preserve"> </w:t>
                                    </w:r>
                                    <w:r>
                                      <w:rPr>
                                        <w:color w:val="0C0C0C" w:themeColor="background2"/>
                                      </w:rPr>
                                      <w:t xml:space="preserve">   </w:t>
                                    </w:r>
                                    <w:r w:rsidR="004C6968">
                                      <w:rPr>
                                        <w:color w:val="0C0C0C" w:themeColor="background2"/>
                                      </w:rPr>
                                      <w:t xml:space="preserve">           </w:t>
                                    </w:r>
                                    <w:r w:rsidR="00100D6E">
                                      <w:rPr>
                                        <w:color w:val="0C0C0C" w:themeColor="background2"/>
                                      </w:rPr>
                                      <w:t xml:space="preserve">-                                                                                                                                                                                          </w:t>
                                    </w:r>
                                    <w:r>
                                      <w:rPr>
                                        <w:color w:val="0C0C0C" w:themeColor="background2"/>
                                      </w:rPr>
                                      <w:t>With the help of Cisco Packet Tracer for the simulation and design, the network will support key University functions emphasizing on three main components : Buildings (Main, N , S and R), the MIU-Branch, and the Wireless home network utilizing   key technologies used in the design like : VLANs, EIGRP,OSPF,DHCP</w:t>
                                    </w:r>
                                    <w:r w:rsidR="00CA6729">
                                      <w:rPr>
                                        <w:color w:val="0C0C0C" w:themeColor="background2"/>
                                      </w:rPr>
                                      <w:t xml:space="preserve">,NAT,PAT, NTP, </w:t>
                                    </w:r>
                                    <w:r w:rsidR="004C6968">
                                      <w:rPr>
                                        <w:color w:val="0C0C0C" w:themeColor="background2"/>
                                      </w:rPr>
                                      <w:t>syslog</w:t>
                                    </w:r>
                                    <w:r w:rsidR="00CA6729">
                                      <w:rPr>
                                        <w:color w:val="0C0C0C" w:themeColor="background2"/>
                                      </w:rPr>
                                      <w:t>, wir</w:t>
                                    </w:r>
                                    <w:r w:rsidR="004C6968">
                                      <w:rPr>
                                        <w:color w:val="0C0C0C" w:themeColor="background2"/>
                                      </w:rPr>
                                      <w:t>e</w:t>
                                    </w:r>
                                    <w:r w:rsidR="00CA6729">
                                      <w:rPr>
                                        <w:color w:val="0C0C0C" w:themeColor="background2"/>
                                      </w:rPr>
                                      <w:t>less technology , and many more.</w:t>
                                    </w:r>
                                    <w:r>
                                      <w:rPr>
                                        <w:color w:val="0C0C0C" w:themeColor="background2"/>
                                      </w:rPr>
                                      <w:t xml:space="preserve">                                                        </w:t>
                                    </w:r>
                                  </w:p>
                                </w:sdtContent>
                              </w:sdt>
                              <w:p w14:paraId="688059A5" w14:textId="6661594E" w:rsidR="005746F7" w:rsidRDefault="005746F7"/>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2279C32D" id="Rectangle 16" o:spid="_x0000_s1029"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7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" fillcolor="#606060 [2994]" stroked="f" strokeweight=".85pt">
                    <v:fill color2="#585858 [3154]" rotate="t" colors="0 #6e6e6e;31457f #5a5a5a;1 #535353" focus="100%" type="gradient">
                      <o:fill v:ext="view" type="gradientUnscaled"/>
                    </v:fill>
                    <v:textbox inset="79.2pt,,21.6pt,223.2pt">
                      <w:txbxContent>
                        <w:sdt>
                          <w:sdtPr>
                            <w:rPr>
                              <w:color w:val="0C0C0C" w:themeColor="background2"/>
                              <w:kern w:val="28"/>
                              <w:sz w:val="72"/>
                              <w:szCs w:val="72"/>
                              <w14:ligatures w14:val="standard"/>
                              <w14:numForm w14:val="oldStyle"/>
                            </w:rPr>
                            <w:alias w:val="Title"/>
                            <w:tag w:val="Title"/>
                            <w:id w:val="-1519844660"/>
                            <w:placeholder>
                              <w:docPart w:val="7CFF108827F944DF863B4DB25023CAE5"/>
                            </w:placeholder>
                            <w:dataBinding w:prefixMappings="xmlns:ns0='http://schemas.openxmlformats.org/package/2006/metadata/core-properties' xmlns:ns1='http://purl.org/dc/elements/1.1/'" w:xpath="/ns0:coreProperties[1]/ns1:title[1]" w:storeItemID="{6C3C8BC8-F283-45AE-878A-BAB7291924A1}"/>
                            <w:text/>
                          </w:sdtPr>
                          <w:sdtContent>
                            <w:p w14:paraId="4B49A45B" w14:textId="3F6D7E02" w:rsidR="005746F7" w:rsidRPr="00A56F1B" w:rsidRDefault="00A56F1B" w:rsidP="00B74711">
                              <w:pPr>
                                <w:pStyle w:val="Subtitle"/>
                                <w:spacing w:before="120"/>
                                <w:jc w:val="center"/>
                                <w:rPr>
                                  <w:color w:val="0C0C0C" w:themeColor="background2"/>
                                  <w:kern w:val="28"/>
                                  <w:sz w:val="72"/>
                                  <w:szCs w:val="72"/>
                                  <w14:ligatures w14:val="standard"/>
                                  <w14:numForm w14:val="oldStyle"/>
                                </w:rPr>
                              </w:pPr>
                              <w:r w:rsidRPr="00A56F1B">
                                <w:rPr>
                                  <w:color w:val="0C0C0C" w:themeColor="background2"/>
                                  <w:kern w:val="28"/>
                                  <w:sz w:val="72"/>
                                  <w:szCs w:val="72"/>
                                  <w14:ligatures w14:val="standard"/>
                                  <w14:numForm w14:val="oldStyle"/>
                                </w:rPr>
                                <w:t>COMPUTER NETWORKS PROJECT</w:t>
                              </w:r>
                            </w:p>
                          </w:sdtContent>
                        </w:sdt>
                        <w:sdt>
                          <w:sdtPr>
                            <w:rPr>
                              <w:color w:val="0C0C0C" w:themeColor="background2"/>
                            </w:rPr>
                            <w:alias w:val="Subtitle"/>
                            <w:id w:val="-1879006585"/>
                            <w:placeholder>
                              <w:docPart w:val="20802188011C4C56AC54B12178E1B5A4"/>
                            </w:placeholder>
                            <w:dataBinding w:prefixMappings="xmlns:ns0='http://schemas.openxmlformats.org/package/2006/metadata/core-properties' xmlns:ns1='http://purl.org/dc/elements/1.1/'" w:xpath="/ns0:coreProperties[1]/ns1:subject[1]" w:storeItemID="{6C3C8BC8-F283-45AE-878A-BAB7291924A1}"/>
                            <w:text/>
                          </w:sdtPr>
                          <w:sdtContent>
                            <w:p w14:paraId="63330F66" w14:textId="7BF02912" w:rsidR="005746F7" w:rsidRDefault="00A56F1B">
                              <w:pPr>
                                <w:pStyle w:val="Subtitle"/>
                                <w:rPr>
                                  <w:color w:val="0C0C0C" w:themeColor="background2"/>
                                </w:rPr>
                              </w:pPr>
                              <w:r>
                                <w:rPr>
                                  <w:color w:val="0C0C0C" w:themeColor="background2"/>
                                </w:rPr>
                                <w:t>Abstract</w:t>
                              </w:r>
                            </w:p>
                          </w:sdtContent>
                        </w:sdt>
                        <w:sdt>
                          <w:sdtPr>
                            <w:rPr>
                              <w:color w:val="0C0C0C" w:themeColor="background2"/>
                            </w:rPr>
                            <w:alias w:val="Abstract"/>
                            <w:id w:val="-2111879622"/>
                            <w:placeholder>
                              <w:docPart w:val="EE194E4139EE4282BD5CE5EABF79310D"/>
                            </w:placeholder>
                            <w:dataBinding w:prefixMappings="xmlns:ns0='http://schemas.microsoft.com/office/2006/coverPageProps'" w:xpath="/ns0:CoverPageProperties[1]/ns0:Abstract[1]" w:storeItemID="{55AF091B-3C7A-41E3-B477-F2FDAA23CFDA}"/>
                            <w:text/>
                          </w:sdtPr>
                          <w:sdtContent>
                            <w:p w14:paraId="38E29BD0" w14:textId="28B3A7FE" w:rsidR="005746F7" w:rsidRDefault="00110BE5" w:rsidP="00100D6E">
                              <w:pPr>
                                <w:spacing w:line="240" w:lineRule="auto"/>
                                <w:rPr>
                                  <w:color w:val="0C0C0C" w:themeColor="background2"/>
                                </w:rPr>
                              </w:pPr>
                              <w:r>
                                <w:rPr>
                                  <w:color w:val="0C0C0C" w:themeColor="background2"/>
                                </w:rPr>
                                <w:t xml:space="preserve">This work focuses on the development and deployment of a Local Area Network (LAN) tailored for a university simulating the MIU (CAN) Campus Area Network infrastructure, designed to deliver a secure, high-performance connectivity across multiple buildings/departments.          </w:t>
                              </w:r>
                              <w:r w:rsidR="00100D6E">
                                <w:rPr>
                                  <w:color w:val="0C0C0C" w:themeColor="background2"/>
                                </w:rPr>
                                <w:t xml:space="preserve"> </w:t>
                              </w:r>
                              <w:r>
                                <w:rPr>
                                  <w:color w:val="0C0C0C" w:themeColor="background2"/>
                                </w:rPr>
                                <w:t xml:space="preserve">                                                                  </w:t>
                              </w:r>
                              <w:r w:rsidR="004C6968">
                                <w:rPr>
                                  <w:color w:val="0C0C0C" w:themeColor="background2"/>
                                </w:rPr>
                                <w:t xml:space="preserve"> </w:t>
                              </w:r>
                              <w:r>
                                <w:rPr>
                                  <w:color w:val="0C0C0C" w:themeColor="background2"/>
                                </w:rPr>
                                <w:t xml:space="preserve">   </w:t>
                              </w:r>
                              <w:r w:rsidR="004C6968">
                                <w:rPr>
                                  <w:color w:val="0C0C0C" w:themeColor="background2"/>
                                </w:rPr>
                                <w:t xml:space="preserve">           </w:t>
                              </w:r>
                              <w:r w:rsidR="00100D6E">
                                <w:rPr>
                                  <w:color w:val="0C0C0C" w:themeColor="background2"/>
                                </w:rPr>
                                <w:t xml:space="preserve">-                                                                                                                                                                                          </w:t>
                              </w:r>
                              <w:r>
                                <w:rPr>
                                  <w:color w:val="0C0C0C" w:themeColor="background2"/>
                                </w:rPr>
                                <w:t>With the help of Cisco Packet Tracer for the simulation and design, the network will support key University functions emphasizing on three main components : Buildings (Main, N , S and R), the MIU-Branch, and the Wireless home network utilizing   key technologies used in the design like : VLANs, EIGRP,OSPF,DHCP</w:t>
                              </w:r>
                              <w:r w:rsidR="00CA6729">
                                <w:rPr>
                                  <w:color w:val="0C0C0C" w:themeColor="background2"/>
                                </w:rPr>
                                <w:t xml:space="preserve">,NAT,PAT, NTP, </w:t>
                              </w:r>
                              <w:r w:rsidR="004C6968">
                                <w:rPr>
                                  <w:color w:val="0C0C0C" w:themeColor="background2"/>
                                </w:rPr>
                                <w:t>syslog</w:t>
                              </w:r>
                              <w:r w:rsidR="00CA6729">
                                <w:rPr>
                                  <w:color w:val="0C0C0C" w:themeColor="background2"/>
                                </w:rPr>
                                <w:t>, wir</w:t>
                              </w:r>
                              <w:r w:rsidR="004C6968">
                                <w:rPr>
                                  <w:color w:val="0C0C0C" w:themeColor="background2"/>
                                </w:rPr>
                                <w:t>e</w:t>
                              </w:r>
                              <w:r w:rsidR="00CA6729">
                                <w:rPr>
                                  <w:color w:val="0C0C0C" w:themeColor="background2"/>
                                </w:rPr>
                                <w:t>less technology , and many more.</w:t>
                              </w:r>
                              <w:r>
                                <w:rPr>
                                  <w:color w:val="0C0C0C" w:themeColor="background2"/>
                                </w:rPr>
                                <w:t xml:space="preserve">                                                        </w:t>
                              </w:r>
                            </w:p>
                          </w:sdtContent>
                        </w:sdt>
                        <w:p w14:paraId="688059A5" w14:textId="6661594E" w:rsidR="005746F7" w:rsidRDefault="005746F7"/>
                      </w:txbxContent>
                    </v:textbox>
                    <w10:wrap anchorx="page" anchory="page"/>
                  </v:rect>
                </w:pict>
              </mc:Fallback>
            </mc:AlternateContent>
          </w:r>
        </w:p>
        <w:p w14:paraId="50F0E342" w14:textId="77777777" w:rsidR="005746F7" w:rsidRPr="007A27DF" w:rsidRDefault="00000000">
          <w:pPr>
            <w:spacing w:line="276" w:lineRule="auto"/>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br w:type="page"/>
          </w:r>
        </w:p>
      </w:sdtContent>
    </w:sdt>
    <w:sdt>
      <w:sdtPr>
        <w:rPr>
          <w:rFonts w:asciiTheme="majorBidi" w:hAnsiTheme="majorBidi"/>
          <w:color w:val="C2C2C2" w:themeColor="background2" w:themeTint="40"/>
        </w:rPr>
        <w:id w:val="633372245"/>
        <w:placeholder>
          <w:docPart w:val="2329B05F8ECF4CD7929E3DC1066AE6A9"/>
        </w:placeholder>
        <w:temporary/>
        <w:dataBinding w:prefixMappings="xmlns:ns0='http://schemas.openxmlformats.org/package/2006/metadata/core-properties' xmlns:ns1='http://purl.org/dc/elements/1.1/'" w:xpath="/ns0:coreProperties[1]/ns1:title[1]" w:storeItemID="{6C3C8BC8-F283-45AE-878A-BAB7291924A1}"/>
        <w:text/>
      </w:sdtPr>
      <w:sdtContent>
        <w:p w14:paraId="444B2BF9" w14:textId="062118A6" w:rsidR="005746F7" w:rsidRPr="007A27DF" w:rsidRDefault="00A56F1B">
          <w:pPr>
            <w:pStyle w:val="Title"/>
            <w:rPr>
              <w:rFonts w:asciiTheme="majorBidi" w:hAnsiTheme="majorBidi"/>
              <w:color w:val="C2C2C2" w:themeColor="background2" w:themeTint="40"/>
            </w:rPr>
          </w:pPr>
          <w:r>
            <w:rPr>
              <w:rFonts w:asciiTheme="majorBidi" w:hAnsiTheme="majorBidi"/>
              <w:color w:val="C2C2C2" w:themeColor="background2" w:themeTint="40"/>
            </w:rPr>
            <w:t>COMPUTER NETWORKS PROJECT</w:t>
          </w:r>
        </w:p>
      </w:sdtContent>
    </w:sdt>
    <w:p w14:paraId="12E2D6DC" w14:textId="7A4ED80F" w:rsidR="005746F7" w:rsidRPr="007A27DF" w:rsidRDefault="00000000">
      <w:pPr>
        <w:pStyle w:val="Subtitle"/>
        <w:rPr>
          <w:rFonts w:asciiTheme="majorBidi" w:hAnsiTheme="majorBidi"/>
          <w:color w:val="C2C2C2" w:themeColor="background2" w:themeTint="40"/>
        </w:rPr>
      </w:pPr>
      <w:sdt>
        <w:sdtPr>
          <w:rPr>
            <w:rFonts w:asciiTheme="majorBidi" w:hAnsiTheme="majorBidi"/>
            <w:color w:val="C2C2C2" w:themeColor="background2" w:themeTint="40"/>
          </w:rPr>
          <w:id w:val="1161806749"/>
          <w:placeholder>
            <w:docPart w:val="1A08E4BAB8304491B29031D750410CAF"/>
          </w:placeholder>
          <w:dataBinding w:prefixMappings="xmlns:ns0='http://schemas.openxmlformats.org/package/2006/metadata/core-properties' xmlns:ns1='http://purl.org/dc/elements/1.1/'" w:xpath="/ns0:coreProperties[1]/ns1:subject[1]" w:storeItemID="{6C3C8BC8-F283-45AE-878A-BAB7291924A1}"/>
          <w:text/>
        </w:sdtPr>
        <w:sdtContent>
          <w:r w:rsidR="00A56F1B">
            <w:rPr>
              <w:rFonts w:asciiTheme="majorBidi" w:hAnsiTheme="majorBidi"/>
              <w:color w:val="C2C2C2" w:themeColor="background2" w:themeTint="40"/>
            </w:rPr>
            <w:t>Abstract</w:t>
          </w:r>
        </w:sdtContent>
      </w:sdt>
      <w:r w:rsidRPr="007A27DF">
        <w:rPr>
          <w:rFonts w:asciiTheme="majorBidi" w:hAnsiTheme="majorBidi"/>
          <w:noProof/>
          <w:color w:val="C2C2C2" w:themeColor="background2" w:themeTint="40"/>
          <w:lang w:eastAsia="ja-JP"/>
        </w:rPr>
        <mc:AlternateContent>
          <mc:Choice Requires="wpg">
            <w:drawing>
              <wp:anchor distT="0" distB="0" distL="114300" distR="114300" simplePos="0" relativeHeight="251663360" behindDoc="1" locked="0" layoutInCell="1" allowOverlap="1" wp14:anchorId="49EF3D2A" wp14:editId="7A0A5E94">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0D117" w14:textId="2411DBF4" w:rsidR="005746F7" w:rsidRDefault="005746F7">
                              <w:pPr>
                                <w:pStyle w:val="Heading1"/>
                                <w:spacing w:after="120"/>
                                <w:rPr>
                                  <w:color w:val="FFFFFF" w:themeColor="background1"/>
                                </w:rPr>
                              </w:pPr>
                            </w:p>
                            <w:p w14:paraId="6E6247CE" w14:textId="445EF42D" w:rsidR="005746F7" w:rsidRDefault="005746F7">
                              <w:pPr>
                                <w:spacing w:line="360" w:lineRule="auto"/>
                                <w:rPr>
                                  <w:color w:val="FFFFFF" w:themeColor="background1"/>
                                  <w:sz w:val="24"/>
                                </w:rPr>
                              </w:pPr>
                            </w:p>
                            <w:p w14:paraId="4B698B9E" w14:textId="77777777" w:rsidR="005746F7" w:rsidRDefault="005746F7"/>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49EF3D2A" id="Group 35" o:spid="_x0000_s1030"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">
                <v:rect id="Rectangle 24" o:spid="_x0000_s1031"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" fillcolor="#1a606e [3204]" stroked="f" strokeweight=".85pt">
                  <v:textbox inset="21.6pt,244.8pt,21.6pt,14.4pt">
                    <w:txbxContent>
                      <w:p w14:paraId="4400D117" w14:textId="2411DBF4" w:rsidR="005746F7" w:rsidRDefault="005746F7">
                        <w:pPr>
                          <w:pStyle w:val="Heading1"/>
                          <w:spacing w:after="120"/>
                          <w:rPr>
                            <w:color w:val="FFFFFF" w:themeColor="background1"/>
                          </w:rPr>
                        </w:pPr>
                      </w:p>
                      <w:p w14:paraId="6E6247CE" w14:textId="445EF42D" w:rsidR="005746F7" w:rsidRDefault="005746F7">
                        <w:pPr>
                          <w:spacing w:line="360" w:lineRule="auto"/>
                          <w:rPr>
                            <w:color w:val="FFFFFF" w:themeColor="background1"/>
                            <w:sz w:val="24"/>
                          </w:rPr>
                        </w:pPr>
                      </w:p>
                      <w:p w14:paraId="4B698B9E" w14:textId="77777777" w:rsidR="005746F7" w:rsidRDefault="005746F7"/>
                    </w:txbxContent>
                  </v:textbox>
                </v:rect>
                <v:rect id="Rectangle 93" o:spid="_x0000_s1032"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" filled="f" stroked="f" strokeweight=".85pt"/>
                <w10:wrap type="tight" anchorx="page" anchory="page"/>
              </v:group>
            </w:pict>
          </mc:Fallback>
        </mc:AlternateContent>
      </w:r>
    </w:p>
    <w:p w14:paraId="3B958FED" w14:textId="65E59185" w:rsidR="00CD6832" w:rsidRPr="007A27DF" w:rsidRDefault="00CD6832" w:rsidP="00CD6832">
      <w:pPr>
        <w:rPr>
          <w:rFonts w:asciiTheme="majorBidi" w:hAnsiTheme="majorBidi" w:cstheme="majorBidi"/>
          <w:color w:val="C2C2C2" w:themeColor="background2" w:themeTint="40"/>
          <w:sz w:val="32"/>
          <w:szCs w:val="36"/>
        </w:rPr>
      </w:pPr>
      <w:r w:rsidRPr="007A27DF">
        <w:rPr>
          <w:rFonts w:asciiTheme="majorBidi" w:hAnsiTheme="majorBidi" w:cstheme="majorBidi"/>
          <w:color w:val="C2C2C2" w:themeColor="background2" w:themeTint="40"/>
          <w:sz w:val="32"/>
          <w:szCs w:val="36"/>
        </w:rPr>
        <w:t>Contents:</w:t>
      </w:r>
    </w:p>
    <w:p w14:paraId="46BE67B9" w14:textId="429D2799" w:rsidR="005746F7" w:rsidRPr="007A27DF" w:rsidRDefault="001C3ACE" w:rsidP="00822F65">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1-</w:t>
      </w:r>
      <w:r w:rsidR="00822F65" w:rsidRPr="007A27DF">
        <w:rPr>
          <w:rFonts w:asciiTheme="majorBidi" w:hAnsiTheme="majorBidi"/>
          <w:color w:val="C2C2C2" w:themeColor="background2" w:themeTint="40"/>
        </w:rPr>
        <w:t xml:space="preserve">Table of Tables        </w:t>
      </w:r>
    </w:p>
    <w:p w14:paraId="450F85F5" w14:textId="4D4B42DB" w:rsidR="00822F65" w:rsidRPr="007A27DF" w:rsidRDefault="00822F65" w:rsidP="00822F65">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A collection of all the used tables in the design phase in step 1 including:</w:t>
      </w:r>
    </w:p>
    <w:p w14:paraId="3EEED6D9" w14:textId="6A173C9C" w:rsidR="00822F65" w:rsidRPr="007A27DF" w:rsidRDefault="00822F65" w:rsidP="001C3ACE">
      <w:pPr>
        <w:pStyle w:val="ListParagraph"/>
        <w:numPr>
          <w:ilvl w:val="0"/>
          <w:numId w:val="1"/>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VLSM Design</w:t>
      </w:r>
    </w:p>
    <w:p w14:paraId="1078155E" w14:textId="1F2C27AC" w:rsidR="00822F65" w:rsidRPr="007A27DF" w:rsidRDefault="00822F65" w:rsidP="001C3ACE">
      <w:pPr>
        <w:pStyle w:val="ListParagraph"/>
        <w:numPr>
          <w:ilvl w:val="0"/>
          <w:numId w:val="1"/>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Addressing Table</w:t>
      </w:r>
    </w:p>
    <w:p w14:paraId="08923D8E" w14:textId="4646CCDF" w:rsidR="00822F65" w:rsidRPr="007A27DF" w:rsidRDefault="00822F65" w:rsidP="001C3ACE">
      <w:pPr>
        <w:pStyle w:val="ListParagraph"/>
        <w:numPr>
          <w:ilvl w:val="0"/>
          <w:numId w:val="1"/>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Router OSPF IDs</w:t>
      </w:r>
    </w:p>
    <w:p w14:paraId="108803BB" w14:textId="245138FB" w:rsidR="004F39B1" w:rsidRPr="007A27DF" w:rsidRDefault="004F39B1" w:rsidP="001C3ACE">
      <w:pPr>
        <w:pStyle w:val="ListParagraph"/>
        <w:numPr>
          <w:ilvl w:val="0"/>
          <w:numId w:val="1"/>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DHCP Servers Table</w:t>
      </w:r>
    </w:p>
    <w:p w14:paraId="033EE64E" w14:textId="6E2FC4AE" w:rsidR="00664D1F" w:rsidRPr="007A27DF" w:rsidRDefault="00664D1F" w:rsidP="00664D1F">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2-System Description</w:t>
      </w:r>
    </w:p>
    <w:p w14:paraId="50E8CA2D" w14:textId="76B2F230" w:rsidR="00093BDA" w:rsidRPr="007A27DF" w:rsidRDefault="00664D1F" w:rsidP="00093BDA">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Brief about the logical topology and diagram</w:t>
      </w:r>
    </w:p>
    <w:p w14:paraId="078BA433" w14:textId="77777777" w:rsidR="00032CFE" w:rsidRPr="007A27DF" w:rsidRDefault="00032CFE" w:rsidP="00093BDA">
      <w:pPr>
        <w:rPr>
          <w:rFonts w:asciiTheme="majorBidi" w:hAnsiTheme="majorBidi" w:cstheme="majorBidi"/>
          <w:color w:val="C2C2C2" w:themeColor="background2" w:themeTint="40"/>
        </w:rPr>
      </w:pPr>
    </w:p>
    <w:p w14:paraId="39DFCE13" w14:textId="54F5AACF" w:rsidR="00093BDA" w:rsidRPr="007A27DF" w:rsidRDefault="00093BDA" w:rsidP="00093BDA">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3-Integration Screenshots</w:t>
      </w:r>
    </w:p>
    <w:p w14:paraId="59D9AC87" w14:textId="01BA0FDC" w:rsidR="00AD260D" w:rsidRPr="007A27DF" w:rsidRDefault="00AD260D" w:rsidP="00AD260D">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Includes screenshots to verify device configurations and result of command like:</w:t>
      </w:r>
    </w:p>
    <w:p w14:paraId="4D868FE8" w14:textId="26990950" w:rsidR="00AD260D" w:rsidRPr="007A27DF" w:rsidRDefault="00AD260D" w:rsidP="00AD260D">
      <w:pPr>
        <w:pStyle w:val="ListParagraph"/>
        <w:numPr>
          <w:ilvl w:val="0"/>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MLS and layer 2 switches</w:t>
      </w:r>
    </w:p>
    <w:p w14:paraId="706E50F7" w14:textId="77777777" w:rsidR="00AD260D" w:rsidRPr="007A27DF" w:rsidRDefault="00AD260D" w:rsidP="00AD260D">
      <w:pPr>
        <w:pStyle w:val="ListParagraph"/>
        <w:numPr>
          <w:ilvl w:val="1"/>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VLANs</w:t>
      </w:r>
    </w:p>
    <w:p w14:paraId="5A16D7E7" w14:textId="77777777" w:rsidR="00AD260D" w:rsidRPr="007A27DF" w:rsidRDefault="00AD260D" w:rsidP="00AD260D">
      <w:pPr>
        <w:pStyle w:val="ListParagraph"/>
        <w:numPr>
          <w:ilvl w:val="1"/>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lastRenderedPageBreak/>
        <w:t>Trunks</w:t>
      </w:r>
    </w:p>
    <w:p w14:paraId="2D8E2617" w14:textId="530C3FE4" w:rsidR="00AD260D" w:rsidRPr="007A27DF" w:rsidRDefault="00AD260D" w:rsidP="00AD260D">
      <w:pPr>
        <w:pStyle w:val="ListParagraph"/>
        <w:numPr>
          <w:ilvl w:val="1"/>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 EtherChannel</w:t>
      </w:r>
    </w:p>
    <w:p w14:paraId="5641FD92" w14:textId="22C1854B" w:rsidR="00AD260D" w:rsidRDefault="00AD260D" w:rsidP="00AD260D">
      <w:pPr>
        <w:pStyle w:val="ListParagraph"/>
        <w:numPr>
          <w:ilvl w:val="1"/>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OSPF/EIGRP routing</w:t>
      </w:r>
    </w:p>
    <w:p w14:paraId="461DB468" w14:textId="5716FDB8" w:rsidR="00585FC5" w:rsidRDefault="00585FC5" w:rsidP="00AD260D">
      <w:pPr>
        <w:pStyle w:val="ListParagraph"/>
        <w:numPr>
          <w:ilvl w:val="1"/>
          <w:numId w:val="2"/>
        </w:numPr>
        <w:rPr>
          <w:rFonts w:asciiTheme="majorBidi" w:hAnsiTheme="majorBidi" w:cstheme="majorBidi"/>
          <w:color w:val="C2C2C2" w:themeColor="background2" w:themeTint="40"/>
        </w:rPr>
      </w:pPr>
      <w:r>
        <w:rPr>
          <w:rFonts w:asciiTheme="majorBidi" w:hAnsiTheme="majorBidi" w:cstheme="majorBidi"/>
          <w:color w:val="C2C2C2" w:themeColor="background2" w:themeTint="40"/>
        </w:rPr>
        <w:t xml:space="preserve">DHCP </w:t>
      </w:r>
    </w:p>
    <w:p w14:paraId="3B4DCC07" w14:textId="25F80BB4" w:rsidR="00ED0498" w:rsidRDefault="00ED0498" w:rsidP="00AD260D">
      <w:pPr>
        <w:pStyle w:val="ListParagraph"/>
        <w:numPr>
          <w:ilvl w:val="1"/>
          <w:numId w:val="2"/>
        </w:numPr>
        <w:rPr>
          <w:rFonts w:asciiTheme="majorBidi" w:hAnsiTheme="majorBidi" w:cstheme="majorBidi"/>
          <w:color w:val="C2C2C2" w:themeColor="background2" w:themeTint="40"/>
        </w:rPr>
      </w:pPr>
      <w:r>
        <w:rPr>
          <w:rFonts w:asciiTheme="majorBidi" w:hAnsiTheme="majorBidi" w:cstheme="majorBidi"/>
          <w:color w:val="C2C2C2" w:themeColor="background2" w:themeTint="40"/>
        </w:rPr>
        <w:t>Nat /PAT</w:t>
      </w:r>
    </w:p>
    <w:p w14:paraId="04468F90" w14:textId="2EEA12AD" w:rsidR="00ED0498" w:rsidRDefault="00ED0498" w:rsidP="00AD260D">
      <w:pPr>
        <w:pStyle w:val="ListParagraph"/>
        <w:numPr>
          <w:ilvl w:val="1"/>
          <w:numId w:val="2"/>
        </w:numPr>
        <w:rPr>
          <w:rFonts w:asciiTheme="majorBidi" w:hAnsiTheme="majorBidi" w:cstheme="majorBidi"/>
          <w:color w:val="C2C2C2" w:themeColor="background2" w:themeTint="40"/>
        </w:rPr>
      </w:pPr>
      <w:r>
        <w:rPr>
          <w:rFonts w:asciiTheme="majorBidi" w:hAnsiTheme="majorBidi" w:cstheme="majorBidi"/>
          <w:color w:val="C2C2C2" w:themeColor="background2" w:themeTint="40"/>
        </w:rPr>
        <w:t>VPN</w:t>
      </w:r>
    </w:p>
    <w:p w14:paraId="4D4E7AA0" w14:textId="56262050" w:rsidR="00ED0498" w:rsidRPr="007A27DF" w:rsidRDefault="00ED0498" w:rsidP="00AD260D">
      <w:pPr>
        <w:pStyle w:val="ListParagraph"/>
        <w:numPr>
          <w:ilvl w:val="1"/>
          <w:numId w:val="2"/>
        </w:numPr>
        <w:rPr>
          <w:rFonts w:asciiTheme="majorBidi" w:hAnsiTheme="majorBidi" w:cstheme="majorBidi"/>
          <w:color w:val="C2C2C2" w:themeColor="background2" w:themeTint="40"/>
        </w:rPr>
      </w:pPr>
      <w:r>
        <w:rPr>
          <w:rFonts w:asciiTheme="majorBidi" w:hAnsiTheme="majorBidi" w:cstheme="majorBidi"/>
          <w:color w:val="C2C2C2" w:themeColor="background2" w:themeTint="40"/>
        </w:rPr>
        <w:t xml:space="preserve">Wireless home </w:t>
      </w:r>
      <w:r w:rsidR="001E42A5">
        <w:rPr>
          <w:rFonts w:asciiTheme="majorBidi" w:hAnsiTheme="majorBidi" w:cstheme="majorBidi"/>
          <w:color w:val="C2C2C2" w:themeColor="background2" w:themeTint="40"/>
        </w:rPr>
        <w:t>network</w:t>
      </w:r>
    </w:p>
    <w:p w14:paraId="200629C9" w14:textId="77777777" w:rsidR="000D1EA0" w:rsidRPr="007A27DF" w:rsidRDefault="000D1EA0" w:rsidP="000D1EA0">
      <w:pPr>
        <w:pStyle w:val="ListParagraph"/>
        <w:ind w:left="1440"/>
        <w:rPr>
          <w:rFonts w:asciiTheme="majorBidi" w:hAnsiTheme="majorBidi" w:cstheme="majorBidi"/>
          <w:color w:val="C2C2C2" w:themeColor="background2" w:themeTint="40"/>
        </w:rPr>
      </w:pPr>
    </w:p>
    <w:p w14:paraId="37B1FDA7" w14:textId="41748DB6" w:rsidR="000D1EA0" w:rsidRPr="007A27DF" w:rsidRDefault="000D1EA0" w:rsidP="000D1EA0">
      <w:pPr>
        <w:pStyle w:val="ListParagraph"/>
        <w:numPr>
          <w:ilvl w:val="0"/>
          <w:numId w:val="2"/>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Pinging all devices</w:t>
      </w:r>
    </w:p>
    <w:p w14:paraId="6055291D" w14:textId="2CBBD05E" w:rsidR="000D1EA0" w:rsidRPr="007A27DF" w:rsidRDefault="007D2AEE" w:rsidP="007D2AEE">
      <w:pPr>
        <w:pStyle w:val="Title"/>
        <w:rPr>
          <w:rFonts w:asciiTheme="majorBidi" w:hAnsiTheme="majorBidi"/>
          <w:color w:val="C2C2C2" w:themeColor="background2" w:themeTint="40"/>
        </w:rPr>
      </w:pPr>
      <w:r w:rsidRPr="007A27DF">
        <w:rPr>
          <w:rFonts w:asciiTheme="majorBidi" w:hAnsiTheme="majorBidi"/>
          <w:color w:val="C2C2C2" w:themeColor="background2" w:themeTint="40"/>
        </w:rPr>
        <w:t xml:space="preserve">Table of </w:t>
      </w:r>
      <w:r w:rsidR="00A56F1B">
        <w:rPr>
          <w:rFonts w:asciiTheme="majorBidi" w:hAnsiTheme="majorBidi"/>
          <w:color w:val="C2C2C2" w:themeColor="background2" w:themeTint="40"/>
        </w:rPr>
        <w:t>Contents</w:t>
      </w:r>
      <w:r w:rsidRPr="007A27DF">
        <w:rPr>
          <w:rFonts w:asciiTheme="majorBidi" w:hAnsiTheme="majorBidi"/>
          <w:color w:val="C2C2C2" w:themeColor="background2" w:themeTint="40"/>
        </w:rPr>
        <w:t xml:space="preserve">        </w:t>
      </w:r>
    </w:p>
    <w:p w14:paraId="3082A468" w14:textId="77777777" w:rsidR="007D2AEE" w:rsidRPr="007A27DF" w:rsidRDefault="007D2AEE" w:rsidP="007D2AEE">
      <w:pPr>
        <w:rPr>
          <w:rFonts w:asciiTheme="majorBidi" w:hAnsiTheme="majorBidi" w:cstheme="majorBidi"/>
          <w:color w:val="C2C2C2" w:themeColor="background2" w:themeTint="40"/>
        </w:rPr>
      </w:pPr>
    </w:p>
    <w:p w14:paraId="2FF29C69" w14:textId="77777777" w:rsidR="00AD260D" w:rsidRPr="007A27DF" w:rsidRDefault="00AD260D" w:rsidP="001C3ACE">
      <w:pPr>
        <w:pStyle w:val="ListParagraph"/>
        <w:rPr>
          <w:rFonts w:asciiTheme="majorBidi" w:hAnsiTheme="majorBidi" w:cstheme="majorBidi"/>
          <w:color w:val="C2C2C2" w:themeColor="background2" w:themeTint="40"/>
        </w:rPr>
      </w:pPr>
    </w:p>
    <w:p w14:paraId="0A4BC113" w14:textId="77777777" w:rsidR="001C3ACE" w:rsidRPr="007A27DF" w:rsidRDefault="001C3ACE" w:rsidP="001C3ACE">
      <w:pPr>
        <w:pStyle w:val="ListParagraph"/>
        <w:rPr>
          <w:rFonts w:asciiTheme="majorBidi" w:hAnsiTheme="majorBidi" w:cstheme="majorBidi"/>
          <w:color w:val="C2C2C2" w:themeColor="background2" w:themeTint="40"/>
        </w:rPr>
      </w:pPr>
    </w:p>
    <w:p w14:paraId="54B9FDBB" w14:textId="1E3EC6E5" w:rsidR="00822F65" w:rsidRPr="007A27DF" w:rsidRDefault="00C472B5" w:rsidP="00965BF3">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1-VLSM Design:</w:t>
      </w:r>
    </w:p>
    <w:p w14:paraId="1BB761A1" w14:textId="77777777" w:rsidR="00965BF3" w:rsidRPr="007A27DF" w:rsidRDefault="00965BF3" w:rsidP="00965BF3">
      <w:pPr>
        <w:rPr>
          <w:rFonts w:asciiTheme="majorBidi" w:hAnsiTheme="majorBidi" w:cstheme="majorBidi"/>
          <w:color w:val="C2C2C2" w:themeColor="background2" w:themeTint="40"/>
        </w:rPr>
      </w:pPr>
    </w:p>
    <w:p w14:paraId="02CE9875" w14:textId="77777777" w:rsidR="00965BF3" w:rsidRPr="007A27DF" w:rsidRDefault="00965BF3" w:rsidP="00965BF3">
      <w:pPr>
        <w:rPr>
          <w:rFonts w:asciiTheme="majorBidi" w:hAnsiTheme="majorBidi" w:cstheme="majorBidi"/>
          <w:b/>
          <w:bCs/>
          <w:color w:val="C2C2C2" w:themeColor="background2" w:themeTint="40"/>
          <w:sz w:val="28"/>
          <w:szCs w:val="28"/>
        </w:rPr>
      </w:pPr>
      <w:r w:rsidRPr="007A27DF">
        <w:rPr>
          <w:rFonts w:asciiTheme="majorBidi" w:hAnsiTheme="majorBidi" w:cstheme="majorBidi"/>
          <w:b/>
          <w:bCs/>
          <w:color w:val="C2C2C2" w:themeColor="background2" w:themeTint="40"/>
          <w:sz w:val="28"/>
          <w:szCs w:val="28"/>
        </w:rPr>
        <w:t>10.0.0.0/8                10.00000000.00000000.00000000/8     255.0.0.0</w:t>
      </w:r>
    </w:p>
    <w:p w14:paraId="27EF791C"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10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31</w:t>
      </w:r>
      <w:r w:rsidRPr="007A27DF">
        <w:rPr>
          <w:rFonts w:asciiTheme="majorBidi" w:hAnsiTheme="majorBidi" w:cstheme="majorBidi"/>
          <w:color w:val="C2C2C2" w:themeColor="background2" w:themeTint="40"/>
          <w:sz w:val="24"/>
          <w:szCs w:val="24"/>
        </w:rPr>
        <w:t xml:space="preserve"> host IP address</w:t>
      </w:r>
    </w:p>
    <w:p w14:paraId="2905F7A6"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20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40</w:t>
      </w:r>
      <w:r w:rsidRPr="007A27DF">
        <w:rPr>
          <w:rFonts w:asciiTheme="majorBidi" w:hAnsiTheme="majorBidi" w:cstheme="majorBidi"/>
          <w:color w:val="C2C2C2" w:themeColor="background2" w:themeTint="40"/>
          <w:sz w:val="24"/>
          <w:szCs w:val="24"/>
        </w:rPr>
        <w:t xml:space="preserve"> host IP address</w:t>
      </w:r>
      <w:r w:rsidRPr="007A27DF">
        <w:rPr>
          <w:rFonts w:asciiTheme="majorBidi" w:hAnsiTheme="majorBidi" w:cstheme="majorBidi"/>
          <w:noProof/>
          <w:color w:val="C2C2C2" w:themeColor="background2" w:themeTint="40"/>
        </w:rPr>
        <w:t xml:space="preserve"> </w:t>
      </w:r>
    </w:p>
    <w:p w14:paraId="64FA51ED"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300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7</w:t>
      </w:r>
      <w:r w:rsidRPr="007A27DF">
        <w:rPr>
          <w:rFonts w:asciiTheme="majorBidi" w:hAnsiTheme="majorBidi" w:cstheme="majorBidi"/>
          <w:color w:val="C2C2C2" w:themeColor="background2" w:themeTint="40"/>
          <w:sz w:val="24"/>
          <w:szCs w:val="24"/>
        </w:rPr>
        <w:t xml:space="preserve"> host IP address</w:t>
      </w:r>
    </w:p>
    <w:p w14:paraId="7225DAE5"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40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15</w:t>
      </w:r>
      <w:r w:rsidRPr="007A27DF">
        <w:rPr>
          <w:rFonts w:asciiTheme="majorBidi" w:hAnsiTheme="majorBidi" w:cstheme="majorBidi"/>
          <w:color w:val="C2C2C2" w:themeColor="background2" w:themeTint="40"/>
          <w:sz w:val="24"/>
          <w:szCs w:val="24"/>
        </w:rPr>
        <w:t xml:space="preserve"> host IP address</w:t>
      </w:r>
    </w:p>
    <w:p w14:paraId="314B6F50"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50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61</w:t>
      </w:r>
      <w:r w:rsidRPr="007A27DF">
        <w:rPr>
          <w:rFonts w:asciiTheme="majorBidi" w:hAnsiTheme="majorBidi" w:cstheme="majorBidi"/>
          <w:color w:val="C2C2C2" w:themeColor="background2" w:themeTint="40"/>
          <w:sz w:val="24"/>
          <w:szCs w:val="24"/>
        </w:rPr>
        <w:t xml:space="preserve"> host IP address</w:t>
      </w:r>
    </w:p>
    <w:p w14:paraId="35FA2E19"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60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25</w:t>
      </w:r>
      <w:r w:rsidRPr="007A27DF">
        <w:rPr>
          <w:rFonts w:asciiTheme="majorBidi" w:hAnsiTheme="majorBidi" w:cstheme="majorBidi"/>
          <w:color w:val="C2C2C2" w:themeColor="background2" w:themeTint="40"/>
          <w:sz w:val="24"/>
          <w:szCs w:val="24"/>
        </w:rPr>
        <w:t xml:space="preserve"> host IP address</w:t>
      </w:r>
    </w:p>
    <w:p w14:paraId="59C74D59"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70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12</w:t>
      </w:r>
      <w:r w:rsidRPr="007A27DF">
        <w:rPr>
          <w:rFonts w:asciiTheme="majorBidi" w:hAnsiTheme="majorBidi" w:cstheme="majorBidi"/>
          <w:color w:val="C2C2C2" w:themeColor="background2" w:themeTint="40"/>
          <w:sz w:val="24"/>
          <w:szCs w:val="24"/>
        </w:rPr>
        <w:t xml:space="preserve"> host IP address</w:t>
      </w:r>
    </w:p>
    <w:p w14:paraId="4DEF281F" w14:textId="77777777" w:rsidR="00851A01" w:rsidRPr="007A27DF" w:rsidRDefault="00851A01" w:rsidP="00851A01">
      <w:pPr>
        <w:pStyle w:val="ListParagraph"/>
        <w:numPr>
          <w:ilvl w:val="0"/>
          <w:numId w:val="3"/>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80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8</w:t>
      </w:r>
      <w:r w:rsidRPr="007A27DF">
        <w:rPr>
          <w:rFonts w:asciiTheme="majorBidi" w:hAnsiTheme="majorBidi" w:cstheme="majorBidi"/>
          <w:color w:val="C2C2C2" w:themeColor="background2" w:themeTint="40"/>
          <w:sz w:val="24"/>
          <w:szCs w:val="24"/>
        </w:rPr>
        <w:t xml:space="preserve"> host IP address</w:t>
      </w:r>
    </w:p>
    <w:p w14:paraId="61306E51" w14:textId="77777777" w:rsidR="00AB7E7B" w:rsidRPr="007A27DF" w:rsidRDefault="00AB7E7B" w:rsidP="00AB7E7B">
      <w:pPr>
        <w:pStyle w:val="ListParagraph"/>
        <w:spacing w:line="259" w:lineRule="auto"/>
        <w:rPr>
          <w:rFonts w:asciiTheme="majorBidi" w:hAnsiTheme="majorBidi" w:cstheme="majorBidi"/>
          <w:b/>
          <w:bCs/>
          <w:color w:val="C2C2C2" w:themeColor="background2" w:themeTint="40"/>
          <w:sz w:val="24"/>
          <w:szCs w:val="24"/>
        </w:rPr>
      </w:pPr>
    </w:p>
    <w:p w14:paraId="7A4FFD48" w14:textId="69B4B275" w:rsidR="00AB7E7B" w:rsidRPr="007A27DF" w:rsidRDefault="00AB7E7B" w:rsidP="00AB7E7B">
      <w:pPr>
        <w:pStyle w:val="ListParagraph"/>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noProof/>
          <w:color w:val="C2C2C2" w:themeColor="background2" w:themeTint="40"/>
          <w:sz w:val="24"/>
          <w:szCs w:val="24"/>
        </w:rPr>
        <w:lastRenderedPageBreak/>
        <w:drawing>
          <wp:inline distT="0" distB="0" distL="0" distR="0" wp14:anchorId="542F23B8" wp14:editId="60C75DD7">
            <wp:extent cx="5257800" cy="1377810"/>
            <wp:effectExtent l="0" t="0" r="0" b="0"/>
            <wp:docPr id="2554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9677" name=""/>
                    <pic:cNvPicPr/>
                  </pic:nvPicPr>
                  <pic:blipFill>
                    <a:blip r:embed="rId11"/>
                    <a:stretch>
                      <a:fillRect/>
                    </a:stretch>
                  </pic:blipFill>
                  <pic:spPr>
                    <a:xfrm>
                      <a:off x="0" y="0"/>
                      <a:ext cx="5257800" cy="1377810"/>
                    </a:xfrm>
                    <a:prstGeom prst="rect">
                      <a:avLst/>
                    </a:prstGeom>
                  </pic:spPr>
                </pic:pic>
              </a:graphicData>
            </a:graphic>
          </wp:inline>
        </w:drawing>
      </w:r>
    </w:p>
    <w:p w14:paraId="10FCC3D6" w14:textId="77777777" w:rsidR="00AB7E7B" w:rsidRPr="007A27DF" w:rsidRDefault="00AB7E7B" w:rsidP="00AB7E7B">
      <w:pPr>
        <w:rPr>
          <w:rFonts w:asciiTheme="majorBidi" w:hAnsiTheme="majorBidi" w:cstheme="majorBidi"/>
          <w:b/>
          <w:bCs/>
          <w:color w:val="C2C2C2" w:themeColor="background2" w:themeTint="40"/>
          <w:sz w:val="32"/>
          <w:szCs w:val="32"/>
          <w:u w:val="single"/>
        </w:rPr>
      </w:pPr>
      <w:r w:rsidRPr="007A27DF">
        <w:rPr>
          <w:rFonts w:asciiTheme="majorBidi" w:hAnsiTheme="majorBidi" w:cstheme="majorBidi"/>
          <w:b/>
          <w:bCs/>
          <w:color w:val="C2C2C2" w:themeColor="background2" w:themeTint="40"/>
          <w:sz w:val="32"/>
          <w:szCs w:val="32"/>
          <w:u w:val="single"/>
        </w:rPr>
        <w:t>Reordering:</w:t>
      </w:r>
    </w:p>
    <w:p w14:paraId="4BF19121"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50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61</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6</w:t>
      </w:r>
      <w:r w:rsidRPr="007A27DF">
        <w:rPr>
          <w:rFonts w:asciiTheme="majorBidi" w:hAnsiTheme="majorBidi" w:cstheme="majorBidi"/>
          <w:color w:val="C2C2C2" w:themeColor="background2" w:themeTint="40"/>
          <w:sz w:val="24"/>
          <w:szCs w:val="24"/>
        </w:rPr>
        <w:t xml:space="preserve"> -2= 62 host   / 26</w:t>
      </w:r>
    </w:p>
    <w:p w14:paraId="0D597529"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20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40</w:t>
      </w:r>
      <w:r w:rsidRPr="007A27DF">
        <w:rPr>
          <w:rFonts w:asciiTheme="majorBidi" w:hAnsiTheme="majorBidi" w:cstheme="majorBidi"/>
          <w:color w:val="C2C2C2" w:themeColor="background2" w:themeTint="40"/>
          <w:sz w:val="24"/>
          <w:szCs w:val="24"/>
        </w:rPr>
        <w:t xml:space="preserve"> host IP address</w:t>
      </w:r>
      <w:r w:rsidRPr="007A27DF">
        <w:rPr>
          <w:rFonts w:asciiTheme="majorBidi" w:hAnsiTheme="majorBidi" w:cstheme="majorBidi"/>
          <w:noProof/>
          <w:color w:val="C2C2C2" w:themeColor="background2" w:themeTint="40"/>
        </w:rPr>
        <w:t xml:space="preserve">    </w:t>
      </w:r>
      <w:r w:rsidRPr="007A27DF">
        <w:rPr>
          <w:rFonts w:asciiTheme="majorBidi" w:hAnsiTheme="majorBidi" w:cstheme="majorBidi"/>
          <w:color w:val="C2C2C2" w:themeColor="background2" w:themeTint="40"/>
          <w:sz w:val="24"/>
          <w:szCs w:val="24"/>
        </w:rPr>
        <w:t>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6</w:t>
      </w:r>
      <w:r w:rsidRPr="007A27DF">
        <w:rPr>
          <w:rFonts w:asciiTheme="majorBidi" w:hAnsiTheme="majorBidi" w:cstheme="majorBidi"/>
          <w:color w:val="C2C2C2" w:themeColor="background2" w:themeTint="40"/>
          <w:sz w:val="24"/>
          <w:szCs w:val="24"/>
        </w:rPr>
        <w:t xml:space="preserve"> -2= 62 host   / 26</w:t>
      </w:r>
    </w:p>
    <w:p w14:paraId="4FC022B9" w14:textId="77777777" w:rsidR="00DE65B3" w:rsidRPr="007A27DF" w:rsidRDefault="00DE65B3" w:rsidP="00DE65B3">
      <w:pPr>
        <w:pStyle w:val="ListParagraph"/>
        <w:spacing w:line="259" w:lineRule="auto"/>
        <w:rPr>
          <w:rFonts w:asciiTheme="majorBidi" w:hAnsiTheme="majorBidi" w:cstheme="majorBidi"/>
          <w:b/>
          <w:bCs/>
          <w:color w:val="C2C2C2" w:themeColor="background2" w:themeTint="40"/>
          <w:sz w:val="24"/>
          <w:szCs w:val="24"/>
        </w:rPr>
      </w:pPr>
    </w:p>
    <w:p w14:paraId="43F6CE5F" w14:textId="403071A7" w:rsidR="00CA31AB" w:rsidRPr="007A27DF" w:rsidRDefault="00CA31AB" w:rsidP="00CA31AB">
      <w:pPr>
        <w:pStyle w:val="Title"/>
        <w:rPr>
          <w:rFonts w:asciiTheme="majorBidi" w:hAnsiTheme="majorBidi"/>
          <w:color w:val="C2C2C2" w:themeColor="background2" w:themeTint="40"/>
        </w:rPr>
      </w:pPr>
      <w:r w:rsidRPr="007A27DF">
        <w:rPr>
          <w:rFonts w:asciiTheme="majorBidi" w:hAnsiTheme="majorBidi"/>
          <w:color w:val="C2C2C2" w:themeColor="background2" w:themeTint="40"/>
        </w:rPr>
        <w:t xml:space="preserve">1-VLSM </w:t>
      </w:r>
      <w:proofErr w:type="gramStart"/>
      <w:r w:rsidRPr="007A27DF">
        <w:rPr>
          <w:rFonts w:asciiTheme="majorBidi" w:hAnsiTheme="majorBidi"/>
          <w:color w:val="C2C2C2" w:themeColor="background2" w:themeTint="40"/>
        </w:rPr>
        <w:t>Design(</w:t>
      </w:r>
      <w:proofErr w:type="gramEnd"/>
      <w:r w:rsidRPr="007A27DF">
        <w:rPr>
          <w:rFonts w:asciiTheme="majorBidi" w:hAnsiTheme="majorBidi"/>
          <w:color w:val="C2C2C2" w:themeColor="background2" w:themeTint="40"/>
        </w:rPr>
        <w:t>Cont.)</w:t>
      </w:r>
    </w:p>
    <w:p w14:paraId="6E57F74A" w14:textId="77777777" w:rsidR="00CA31AB" w:rsidRPr="007A27DF" w:rsidRDefault="00CA31AB" w:rsidP="00CA31AB">
      <w:pPr>
        <w:rPr>
          <w:rFonts w:asciiTheme="majorBidi" w:hAnsiTheme="majorBidi" w:cstheme="majorBidi"/>
          <w:color w:val="C2C2C2" w:themeColor="background2" w:themeTint="40"/>
        </w:rPr>
      </w:pPr>
    </w:p>
    <w:p w14:paraId="37ACD128" w14:textId="77777777" w:rsidR="00DE65B3" w:rsidRPr="007A27DF" w:rsidRDefault="00DE65B3" w:rsidP="00DE65B3">
      <w:pPr>
        <w:pStyle w:val="ListParagraph"/>
        <w:spacing w:line="259" w:lineRule="auto"/>
        <w:rPr>
          <w:rFonts w:asciiTheme="majorBidi" w:hAnsiTheme="majorBidi" w:cstheme="majorBidi"/>
          <w:b/>
          <w:bCs/>
          <w:color w:val="C2C2C2" w:themeColor="background2" w:themeTint="40"/>
          <w:sz w:val="24"/>
          <w:szCs w:val="24"/>
        </w:rPr>
      </w:pPr>
    </w:p>
    <w:p w14:paraId="756BA870" w14:textId="77777777" w:rsidR="00DE65B3" w:rsidRPr="007A27DF" w:rsidRDefault="00DE65B3" w:rsidP="00DE65B3">
      <w:pPr>
        <w:pStyle w:val="ListParagraph"/>
        <w:spacing w:line="259" w:lineRule="auto"/>
        <w:rPr>
          <w:rFonts w:asciiTheme="majorBidi" w:hAnsiTheme="majorBidi" w:cstheme="majorBidi"/>
          <w:color w:val="C2C2C2" w:themeColor="background2" w:themeTint="40"/>
          <w:sz w:val="24"/>
          <w:szCs w:val="24"/>
        </w:rPr>
      </w:pPr>
    </w:p>
    <w:p w14:paraId="0DFAAAB0" w14:textId="355BD960" w:rsidR="00AB7E7B" w:rsidRPr="007A27DF" w:rsidRDefault="00AB7E7B" w:rsidP="00BA2BC0">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10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31</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6</w:t>
      </w:r>
      <w:r w:rsidRPr="007A27DF">
        <w:rPr>
          <w:rFonts w:asciiTheme="majorBidi" w:hAnsiTheme="majorBidi" w:cstheme="majorBidi"/>
          <w:color w:val="C2C2C2" w:themeColor="background2" w:themeTint="40"/>
          <w:sz w:val="24"/>
          <w:szCs w:val="24"/>
        </w:rPr>
        <w:t xml:space="preserve"> -2= 62 host   / 2</w:t>
      </w:r>
      <w:r w:rsidRPr="007A27DF">
        <w:rPr>
          <w:rFonts w:asciiTheme="majorBidi" w:hAnsiTheme="majorBidi" w:cstheme="majorBidi"/>
          <w:b/>
          <w:bCs/>
          <w:color w:val="C2C2C2" w:themeColor="background2" w:themeTint="40"/>
          <w:sz w:val="24"/>
          <w:szCs w:val="24"/>
        </w:rPr>
        <w:t>-VLAN 60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25</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5</w:t>
      </w:r>
      <w:r w:rsidRPr="007A27DF">
        <w:rPr>
          <w:rFonts w:asciiTheme="majorBidi" w:hAnsiTheme="majorBidi" w:cstheme="majorBidi"/>
          <w:color w:val="C2C2C2" w:themeColor="background2" w:themeTint="40"/>
          <w:sz w:val="24"/>
          <w:szCs w:val="24"/>
        </w:rPr>
        <w:t xml:space="preserve"> -2= 30 host   / 27</w:t>
      </w:r>
    </w:p>
    <w:p w14:paraId="6472DDCE"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40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15</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5</w:t>
      </w:r>
      <w:r w:rsidRPr="007A27DF">
        <w:rPr>
          <w:rFonts w:asciiTheme="majorBidi" w:hAnsiTheme="majorBidi" w:cstheme="majorBidi"/>
          <w:color w:val="C2C2C2" w:themeColor="background2" w:themeTint="40"/>
          <w:sz w:val="24"/>
          <w:szCs w:val="24"/>
        </w:rPr>
        <w:t xml:space="preserve"> -2= 30 host   / 27</w:t>
      </w:r>
    </w:p>
    <w:p w14:paraId="25B406B2"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70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12</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4</w:t>
      </w:r>
      <w:r w:rsidRPr="007A27DF">
        <w:rPr>
          <w:rFonts w:asciiTheme="majorBidi" w:hAnsiTheme="majorBidi" w:cstheme="majorBidi"/>
          <w:color w:val="C2C2C2" w:themeColor="background2" w:themeTint="40"/>
          <w:sz w:val="24"/>
          <w:szCs w:val="24"/>
        </w:rPr>
        <w:t xml:space="preserve"> -2= 14 host   / 28</w:t>
      </w:r>
    </w:p>
    <w:p w14:paraId="0671B2DC"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-VLAN 80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8</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4</w:t>
      </w:r>
      <w:r w:rsidRPr="007A27DF">
        <w:rPr>
          <w:rFonts w:asciiTheme="majorBidi" w:hAnsiTheme="majorBidi" w:cstheme="majorBidi"/>
          <w:color w:val="C2C2C2" w:themeColor="background2" w:themeTint="40"/>
          <w:sz w:val="24"/>
          <w:szCs w:val="24"/>
        </w:rPr>
        <w:t xml:space="preserve"> -2= 14 host   / 28</w:t>
      </w:r>
    </w:p>
    <w:p w14:paraId="52E74D61"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lastRenderedPageBreak/>
        <w:t>-VLAN 300</w:t>
      </w:r>
      <w:r w:rsidRPr="007A27DF">
        <w:rPr>
          <w:rFonts w:asciiTheme="majorBidi" w:hAnsiTheme="majorBidi" w:cstheme="majorBidi"/>
          <w:color w:val="C2C2C2" w:themeColor="background2" w:themeTint="40"/>
          <w:sz w:val="24"/>
          <w:szCs w:val="24"/>
        </w:rPr>
        <w:t xml:space="preserve"> will require </w:t>
      </w:r>
      <w:r w:rsidRPr="007A27DF">
        <w:rPr>
          <w:rFonts w:asciiTheme="majorBidi" w:hAnsiTheme="majorBidi" w:cstheme="majorBidi"/>
          <w:b/>
          <w:bCs/>
          <w:color w:val="C2C2C2" w:themeColor="background2" w:themeTint="40"/>
          <w:sz w:val="24"/>
          <w:szCs w:val="24"/>
        </w:rPr>
        <w:t>7</w:t>
      </w:r>
      <w:r w:rsidRPr="007A27DF">
        <w:rPr>
          <w:rFonts w:asciiTheme="majorBidi" w:hAnsiTheme="majorBidi" w:cstheme="majorBidi"/>
          <w:color w:val="C2C2C2" w:themeColor="background2" w:themeTint="40"/>
          <w:sz w:val="24"/>
          <w:szCs w:val="24"/>
        </w:rPr>
        <w:t xml:space="preserve"> host IP address    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4</w:t>
      </w:r>
      <w:r w:rsidRPr="007A27DF">
        <w:rPr>
          <w:rFonts w:asciiTheme="majorBidi" w:hAnsiTheme="majorBidi" w:cstheme="majorBidi"/>
          <w:color w:val="C2C2C2" w:themeColor="background2" w:themeTint="40"/>
          <w:sz w:val="24"/>
          <w:szCs w:val="24"/>
        </w:rPr>
        <w:t xml:space="preserve"> -2= 14 host   / 28</w:t>
      </w:r>
    </w:p>
    <w:p w14:paraId="0E906991" w14:textId="77777777" w:rsidR="00AB7E7B" w:rsidRPr="007A27DF" w:rsidRDefault="00AB7E7B" w:rsidP="00AB7E7B">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rPr>
        <w:t xml:space="preserve">From Main-MLS to MIU-MIU-GW </w:t>
      </w:r>
      <w:r w:rsidRPr="007A27DF">
        <w:rPr>
          <w:rFonts w:asciiTheme="majorBidi" w:hAnsiTheme="majorBidi" w:cstheme="majorBidi"/>
          <w:color w:val="C2C2C2" w:themeColor="background2" w:themeTint="40"/>
        </w:rPr>
        <w:t xml:space="preserve">will require will require </w:t>
      </w:r>
      <w:r w:rsidRPr="007A27DF">
        <w:rPr>
          <w:rFonts w:asciiTheme="majorBidi" w:hAnsiTheme="majorBidi" w:cstheme="majorBidi"/>
          <w:b/>
          <w:bCs/>
          <w:color w:val="C2C2C2" w:themeColor="background2" w:themeTint="40"/>
        </w:rPr>
        <w:t>2</w:t>
      </w:r>
      <w:r w:rsidRPr="007A27DF">
        <w:rPr>
          <w:rFonts w:asciiTheme="majorBidi" w:hAnsiTheme="majorBidi" w:cstheme="majorBidi"/>
          <w:color w:val="C2C2C2" w:themeColor="background2" w:themeTint="40"/>
        </w:rPr>
        <w:t xml:space="preserve"> hosts IP address. </w:t>
      </w:r>
      <w:r w:rsidRPr="007A27DF">
        <w:rPr>
          <w:rFonts w:asciiTheme="majorBidi" w:hAnsiTheme="majorBidi" w:cstheme="majorBidi"/>
          <w:color w:val="C2C2C2" w:themeColor="background2" w:themeTint="40"/>
          <w:sz w:val="24"/>
          <w:szCs w:val="24"/>
        </w:rPr>
        <w:t>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2</w:t>
      </w:r>
      <w:r w:rsidRPr="007A27DF">
        <w:rPr>
          <w:rFonts w:asciiTheme="majorBidi" w:hAnsiTheme="majorBidi" w:cstheme="majorBidi"/>
          <w:color w:val="C2C2C2" w:themeColor="background2" w:themeTint="40"/>
          <w:sz w:val="24"/>
          <w:szCs w:val="24"/>
        </w:rPr>
        <w:t xml:space="preserve"> -2= 4 host   / 30</w:t>
      </w:r>
    </w:p>
    <w:p w14:paraId="4D5E813D" w14:textId="77777777" w:rsidR="00A80D01" w:rsidRPr="007A27DF" w:rsidRDefault="00A80D01" w:rsidP="00A80D01">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rPr>
        <w:t xml:space="preserve">From N-MLS to MIU-MIU-GW </w:t>
      </w:r>
      <w:r w:rsidRPr="007A27DF">
        <w:rPr>
          <w:rFonts w:asciiTheme="majorBidi" w:hAnsiTheme="majorBidi" w:cstheme="majorBidi"/>
          <w:color w:val="C2C2C2" w:themeColor="background2" w:themeTint="40"/>
        </w:rPr>
        <w:t xml:space="preserve">will require will require </w:t>
      </w:r>
      <w:r w:rsidRPr="007A27DF">
        <w:rPr>
          <w:rFonts w:asciiTheme="majorBidi" w:hAnsiTheme="majorBidi" w:cstheme="majorBidi"/>
          <w:b/>
          <w:bCs/>
          <w:color w:val="C2C2C2" w:themeColor="background2" w:themeTint="40"/>
        </w:rPr>
        <w:t>2</w:t>
      </w:r>
      <w:r w:rsidRPr="007A27DF">
        <w:rPr>
          <w:rFonts w:asciiTheme="majorBidi" w:hAnsiTheme="majorBidi" w:cstheme="majorBidi"/>
          <w:color w:val="C2C2C2" w:themeColor="background2" w:themeTint="40"/>
        </w:rPr>
        <w:t xml:space="preserve"> hosts IP address. </w:t>
      </w:r>
      <w:r w:rsidRPr="007A27DF">
        <w:rPr>
          <w:rFonts w:asciiTheme="majorBidi" w:hAnsiTheme="majorBidi" w:cstheme="majorBidi"/>
          <w:color w:val="C2C2C2" w:themeColor="background2" w:themeTint="40"/>
          <w:sz w:val="24"/>
          <w:szCs w:val="24"/>
        </w:rPr>
        <w:t>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2</w:t>
      </w:r>
      <w:r w:rsidRPr="007A27DF">
        <w:rPr>
          <w:rFonts w:asciiTheme="majorBidi" w:hAnsiTheme="majorBidi" w:cstheme="majorBidi"/>
          <w:color w:val="C2C2C2" w:themeColor="background2" w:themeTint="40"/>
          <w:sz w:val="24"/>
          <w:szCs w:val="24"/>
        </w:rPr>
        <w:t xml:space="preserve"> -2= 4 host   / 30</w:t>
      </w:r>
    </w:p>
    <w:p w14:paraId="3D90E6D7" w14:textId="3F6C6E91" w:rsidR="00A80D01" w:rsidRPr="007A27DF" w:rsidRDefault="00A80D01" w:rsidP="00A80D01">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rPr>
        <w:t xml:space="preserve">From S-MLS to MIU-MIU-GW </w:t>
      </w:r>
      <w:r w:rsidRPr="007A27DF">
        <w:rPr>
          <w:rFonts w:asciiTheme="majorBidi" w:hAnsiTheme="majorBidi" w:cstheme="majorBidi"/>
          <w:color w:val="C2C2C2" w:themeColor="background2" w:themeTint="40"/>
        </w:rPr>
        <w:t xml:space="preserve">will require </w:t>
      </w:r>
      <w:r w:rsidRPr="007A27DF">
        <w:rPr>
          <w:rFonts w:asciiTheme="majorBidi" w:hAnsiTheme="majorBidi" w:cstheme="majorBidi"/>
          <w:b/>
          <w:bCs/>
          <w:color w:val="C2C2C2" w:themeColor="background2" w:themeTint="40"/>
        </w:rPr>
        <w:t>2</w:t>
      </w:r>
      <w:r w:rsidRPr="007A27DF">
        <w:rPr>
          <w:rFonts w:asciiTheme="majorBidi" w:hAnsiTheme="majorBidi" w:cstheme="majorBidi"/>
          <w:color w:val="C2C2C2" w:themeColor="background2" w:themeTint="40"/>
        </w:rPr>
        <w:t xml:space="preserve"> hosts IP address. </w:t>
      </w:r>
      <w:r w:rsidRPr="007A27DF">
        <w:rPr>
          <w:rFonts w:asciiTheme="majorBidi" w:hAnsiTheme="majorBidi" w:cstheme="majorBidi"/>
          <w:color w:val="C2C2C2" w:themeColor="background2" w:themeTint="40"/>
          <w:sz w:val="24"/>
          <w:szCs w:val="24"/>
        </w:rPr>
        <w:t>No.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2</w:t>
      </w:r>
      <w:r w:rsidRPr="007A27DF">
        <w:rPr>
          <w:rFonts w:asciiTheme="majorBidi" w:hAnsiTheme="majorBidi" w:cstheme="majorBidi"/>
          <w:color w:val="C2C2C2" w:themeColor="background2" w:themeTint="40"/>
          <w:sz w:val="24"/>
          <w:szCs w:val="24"/>
        </w:rPr>
        <w:t xml:space="preserve">-2= </w:t>
      </w:r>
    </w:p>
    <w:p w14:paraId="7AF48C3C" w14:textId="77777777" w:rsidR="00A80D01" w:rsidRPr="007A27DF" w:rsidRDefault="00A80D01" w:rsidP="00A80D01">
      <w:pPr>
        <w:pStyle w:val="ListParagraph"/>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4 host   / 30</w:t>
      </w:r>
    </w:p>
    <w:p w14:paraId="12B4DA9A" w14:textId="77777777" w:rsidR="00A80D01" w:rsidRPr="007A27DF" w:rsidRDefault="00A80D01" w:rsidP="00A80D01">
      <w:pPr>
        <w:pStyle w:val="ListParagraph"/>
        <w:numPr>
          <w:ilvl w:val="0"/>
          <w:numId w:val="4"/>
        </w:numPr>
        <w:spacing w:line="259" w:lineRule="auto"/>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rPr>
        <w:t xml:space="preserve">From SW-S to MIU-MIU-GW </w:t>
      </w:r>
      <w:r w:rsidRPr="007A27DF">
        <w:rPr>
          <w:rFonts w:asciiTheme="majorBidi" w:hAnsiTheme="majorBidi" w:cstheme="majorBidi"/>
          <w:color w:val="C2C2C2" w:themeColor="background2" w:themeTint="40"/>
        </w:rPr>
        <w:t xml:space="preserve">will require </w:t>
      </w:r>
      <w:r w:rsidRPr="007A27DF">
        <w:rPr>
          <w:rFonts w:asciiTheme="majorBidi" w:hAnsiTheme="majorBidi" w:cstheme="majorBidi"/>
          <w:b/>
          <w:bCs/>
          <w:color w:val="C2C2C2" w:themeColor="background2" w:themeTint="40"/>
        </w:rPr>
        <w:t>7</w:t>
      </w:r>
      <w:r w:rsidRPr="007A27DF">
        <w:rPr>
          <w:rFonts w:asciiTheme="majorBidi" w:hAnsiTheme="majorBidi" w:cstheme="majorBidi"/>
          <w:color w:val="C2C2C2" w:themeColor="background2" w:themeTint="40"/>
        </w:rPr>
        <w:t xml:space="preserve"> hosts IP address No </w:t>
      </w:r>
      <w:proofErr w:type="spellStart"/>
      <w:r w:rsidRPr="007A27DF">
        <w:rPr>
          <w:rFonts w:asciiTheme="majorBidi" w:hAnsiTheme="majorBidi" w:cstheme="majorBidi"/>
          <w:color w:val="C2C2C2" w:themeColor="background2" w:themeTint="40"/>
          <w:sz w:val="24"/>
          <w:szCs w:val="24"/>
        </w:rPr>
        <w:t>No</w:t>
      </w:r>
      <w:proofErr w:type="spellEnd"/>
      <w:r w:rsidRPr="007A27DF">
        <w:rPr>
          <w:rFonts w:asciiTheme="majorBidi" w:hAnsiTheme="majorBidi" w:cstheme="majorBidi"/>
          <w:color w:val="C2C2C2" w:themeColor="background2" w:themeTint="40"/>
          <w:sz w:val="24"/>
          <w:szCs w:val="24"/>
        </w:rPr>
        <w:t>. of Hosts = 2</w:t>
      </w:r>
      <w:r w:rsidRPr="007A27DF">
        <w:rPr>
          <w:rFonts w:asciiTheme="majorBidi" w:hAnsiTheme="majorBidi" w:cstheme="majorBidi"/>
          <w:color w:val="C2C2C2" w:themeColor="background2" w:themeTint="40"/>
          <w:sz w:val="24"/>
          <w:szCs w:val="24"/>
          <w:vertAlign w:val="superscript"/>
        </w:rPr>
        <w:t>h</w:t>
      </w:r>
      <w:r w:rsidRPr="007A27DF">
        <w:rPr>
          <w:rFonts w:asciiTheme="majorBidi" w:hAnsiTheme="majorBidi" w:cstheme="majorBidi"/>
          <w:color w:val="C2C2C2" w:themeColor="background2" w:themeTint="40"/>
          <w:sz w:val="24"/>
          <w:szCs w:val="24"/>
        </w:rPr>
        <w:t xml:space="preserve"> -2 = 2</w:t>
      </w:r>
      <w:r w:rsidRPr="007A27DF">
        <w:rPr>
          <w:rFonts w:asciiTheme="majorBidi" w:hAnsiTheme="majorBidi" w:cstheme="majorBidi"/>
          <w:color w:val="C2C2C2" w:themeColor="background2" w:themeTint="40"/>
          <w:sz w:val="24"/>
          <w:szCs w:val="24"/>
          <w:vertAlign w:val="superscript"/>
        </w:rPr>
        <w:t>4</w:t>
      </w:r>
      <w:r w:rsidRPr="007A27DF">
        <w:rPr>
          <w:rFonts w:asciiTheme="majorBidi" w:hAnsiTheme="majorBidi" w:cstheme="majorBidi"/>
          <w:color w:val="C2C2C2" w:themeColor="background2" w:themeTint="40"/>
          <w:sz w:val="24"/>
          <w:szCs w:val="24"/>
        </w:rPr>
        <w:t xml:space="preserve"> -2= 14 host   / 28</w:t>
      </w:r>
    </w:p>
    <w:p w14:paraId="77149EDC" w14:textId="77777777" w:rsidR="007918C3" w:rsidRPr="007A27DF" w:rsidRDefault="007918C3" w:rsidP="007918C3">
      <w:pPr>
        <w:ind w:left="360"/>
        <w:rPr>
          <w:rFonts w:asciiTheme="majorBidi" w:hAnsiTheme="majorBidi" w:cstheme="majorBidi"/>
          <w:color w:val="C2C2C2" w:themeColor="background2" w:themeTint="40"/>
          <w:sz w:val="22"/>
        </w:rPr>
      </w:pPr>
    </w:p>
    <w:p w14:paraId="401F5F2B" w14:textId="2B36F9A9" w:rsidR="00992FA4" w:rsidRPr="007A27DF" w:rsidRDefault="00992FA4" w:rsidP="007918C3">
      <w:pPr>
        <w:ind w:left="360"/>
        <w:rPr>
          <w:rFonts w:asciiTheme="majorBidi" w:hAnsiTheme="majorBidi" w:cstheme="majorBidi"/>
          <w:color w:val="C2C2C2" w:themeColor="background2" w:themeTint="40"/>
          <w:sz w:val="22"/>
        </w:rPr>
      </w:pPr>
      <w:r w:rsidRPr="007A27DF">
        <w:rPr>
          <w:rFonts w:asciiTheme="majorBidi" w:hAnsiTheme="majorBidi" w:cstheme="majorBidi"/>
          <w:color w:val="C2C2C2" w:themeColor="background2" w:themeTint="40"/>
          <w:sz w:val="22"/>
        </w:rPr>
        <w:t>/26 255.255.255.11000000      /27 255.255.255.11100000       /28 255.255.255.11110000</w:t>
      </w:r>
    </w:p>
    <w:p w14:paraId="050C8BDE" w14:textId="47379F86" w:rsidR="00A80D01" w:rsidRPr="007A27DF" w:rsidRDefault="00732DF7" w:rsidP="00A80D01">
      <w:pPr>
        <w:spacing w:line="259" w:lineRule="auto"/>
        <w:ind w:left="36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255.255.255.192                           255.255.255.224                          255.255.255.240</w:t>
      </w:r>
    </w:p>
    <w:p w14:paraId="62907103" w14:textId="3390DA65" w:rsidR="00B855C8" w:rsidRPr="007A27DF" w:rsidRDefault="00B855C8" w:rsidP="00B855C8">
      <w:pPr>
        <w:pStyle w:val="Heading1"/>
        <w:rPr>
          <w:rFonts w:asciiTheme="majorBidi" w:hAnsiTheme="majorBidi"/>
          <w:color w:val="C2C2C2" w:themeColor="background2" w:themeTint="40"/>
        </w:rPr>
      </w:pPr>
    </w:p>
    <w:p w14:paraId="2C2DADF0" w14:textId="77777777" w:rsidR="00B855C8" w:rsidRPr="007A27DF" w:rsidRDefault="00B855C8" w:rsidP="00B855C8">
      <w:pPr>
        <w:rPr>
          <w:rFonts w:asciiTheme="majorBidi" w:hAnsiTheme="majorBidi" w:cstheme="majorBidi"/>
          <w:color w:val="C2C2C2" w:themeColor="background2" w:themeTint="40"/>
        </w:rPr>
      </w:pPr>
    </w:p>
    <w:tbl>
      <w:tblPr>
        <w:tblStyle w:val="GridTable4-Accent5"/>
        <w:tblpPr w:leftFromText="180" w:rightFromText="180" w:vertAnchor="text" w:horzAnchor="margin" w:tblpXSpec="center" w:tblpY="-76"/>
        <w:tblW w:w="0" w:type="auto"/>
        <w:tblLayout w:type="fixed"/>
        <w:tblLook w:val="04A0" w:firstRow="1" w:lastRow="0" w:firstColumn="1" w:lastColumn="0" w:noHBand="0" w:noVBand="1"/>
      </w:tblPr>
      <w:tblGrid>
        <w:gridCol w:w="1075"/>
        <w:gridCol w:w="1557"/>
        <w:gridCol w:w="1718"/>
        <w:gridCol w:w="1960"/>
        <w:gridCol w:w="1960"/>
      </w:tblGrid>
      <w:tr w:rsidR="007A27DF" w:rsidRPr="007A27DF" w14:paraId="2235B3A6" w14:textId="77777777" w:rsidTr="00757FE2">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075" w:type="dxa"/>
          </w:tcPr>
          <w:p w14:paraId="37992C73"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lastRenderedPageBreak/>
              <w:t xml:space="preserve">  Subnet</w:t>
            </w:r>
          </w:p>
        </w:tc>
        <w:tc>
          <w:tcPr>
            <w:tcW w:w="1557" w:type="dxa"/>
          </w:tcPr>
          <w:p w14:paraId="0A4AFAB1" w14:textId="77777777" w:rsidR="00757FE2" w:rsidRPr="007A27DF" w:rsidRDefault="00757FE2" w:rsidP="00757FE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 xml:space="preserve">  Network Address</w:t>
            </w:r>
          </w:p>
        </w:tc>
        <w:tc>
          <w:tcPr>
            <w:tcW w:w="1718" w:type="dxa"/>
          </w:tcPr>
          <w:p w14:paraId="798013A4" w14:textId="77777777" w:rsidR="00757FE2" w:rsidRPr="007A27DF" w:rsidRDefault="00757FE2" w:rsidP="00757FE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 xml:space="preserve">First Host Address </w:t>
            </w:r>
          </w:p>
        </w:tc>
        <w:tc>
          <w:tcPr>
            <w:tcW w:w="1960" w:type="dxa"/>
          </w:tcPr>
          <w:p w14:paraId="417E7563" w14:textId="77777777" w:rsidR="00757FE2" w:rsidRPr="007A27DF" w:rsidRDefault="00757FE2" w:rsidP="00757FE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Last Host Address</w:t>
            </w:r>
          </w:p>
        </w:tc>
        <w:tc>
          <w:tcPr>
            <w:tcW w:w="1960" w:type="dxa"/>
          </w:tcPr>
          <w:p w14:paraId="2B6A25B7" w14:textId="77777777" w:rsidR="00757FE2" w:rsidRPr="007A27DF" w:rsidRDefault="00757FE2" w:rsidP="00757FE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Broadcast Address</w:t>
            </w:r>
          </w:p>
        </w:tc>
      </w:tr>
      <w:tr w:rsidR="007A27DF" w:rsidRPr="007A27DF" w14:paraId="2C094E15"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39BCCD"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50</w:t>
            </w:r>
          </w:p>
        </w:tc>
        <w:tc>
          <w:tcPr>
            <w:tcW w:w="1557" w:type="dxa"/>
          </w:tcPr>
          <w:p w14:paraId="1F0CC19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10.0.0.0 /26</w:t>
            </w:r>
          </w:p>
        </w:tc>
        <w:tc>
          <w:tcPr>
            <w:tcW w:w="1718" w:type="dxa"/>
          </w:tcPr>
          <w:p w14:paraId="476C8644"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 /26</w:t>
            </w:r>
          </w:p>
        </w:tc>
        <w:tc>
          <w:tcPr>
            <w:tcW w:w="1960" w:type="dxa"/>
          </w:tcPr>
          <w:p w14:paraId="2967C911"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10.0.0.62 /26</w:t>
            </w:r>
          </w:p>
        </w:tc>
        <w:tc>
          <w:tcPr>
            <w:tcW w:w="1960" w:type="dxa"/>
          </w:tcPr>
          <w:p w14:paraId="0D99519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10.0.0.63 /26</w:t>
            </w:r>
          </w:p>
          <w:p w14:paraId="4DDCD5F7"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0+63</w:t>
            </w:r>
          </w:p>
        </w:tc>
      </w:tr>
      <w:tr w:rsidR="007A27DF" w:rsidRPr="007A27DF" w14:paraId="54FAF016" w14:textId="77777777" w:rsidTr="00757FE2">
        <w:trPr>
          <w:trHeight w:val="563"/>
        </w:trPr>
        <w:tc>
          <w:tcPr>
            <w:cnfStyle w:val="001000000000" w:firstRow="0" w:lastRow="0" w:firstColumn="1" w:lastColumn="0" w:oddVBand="0" w:evenVBand="0" w:oddHBand="0" w:evenHBand="0" w:firstRowFirstColumn="0" w:firstRowLastColumn="0" w:lastRowFirstColumn="0" w:lastRowLastColumn="0"/>
            <w:tcW w:w="1075" w:type="dxa"/>
          </w:tcPr>
          <w:p w14:paraId="7C053DF0"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20</w:t>
            </w:r>
          </w:p>
        </w:tc>
        <w:tc>
          <w:tcPr>
            <w:tcW w:w="1557" w:type="dxa"/>
          </w:tcPr>
          <w:p w14:paraId="702616DF"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10.0.0.64 /26</w:t>
            </w:r>
          </w:p>
          <w:p w14:paraId="00485E6E"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718" w:type="dxa"/>
          </w:tcPr>
          <w:p w14:paraId="735B4759"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10.0.0.65 /26</w:t>
            </w:r>
          </w:p>
          <w:p w14:paraId="0FCD13AD"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49789CC1"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10.0.0.126 /26</w:t>
            </w:r>
          </w:p>
          <w:p w14:paraId="332267D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49F660C5"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10.0.0.127 /26</w:t>
            </w:r>
          </w:p>
          <w:p w14:paraId="0BEB523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64+63</w:t>
            </w:r>
          </w:p>
          <w:p w14:paraId="5DBDC9FE"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r>
      <w:tr w:rsidR="007A27DF" w:rsidRPr="007A27DF" w14:paraId="7D8914F5"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9D95B87"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10</w:t>
            </w:r>
          </w:p>
        </w:tc>
        <w:tc>
          <w:tcPr>
            <w:tcW w:w="1557" w:type="dxa"/>
          </w:tcPr>
          <w:p w14:paraId="6299143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10.0.0.128 /26</w:t>
            </w:r>
          </w:p>
          <w:p w14:paraId="25A9A1C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718" w:type="dxa"/>
          </w:tcPr>
          <w:p w14:paraId="77B1202B"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10.0.0.129 /26</w:t>
            </w:r>
          </w:p>
          <w:p w14:paraId="612C04A2"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70BAB42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10.0.0.190 /26</w:t>
            </w:r>
          </w:p>
          <w:p w14:paraId="459E65A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68AEB313"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10.0.0.191 /26</w:t>
            </w:r>
          </w:p>
          <w:p w14:paraId="1118BFF7"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 xml:space="preserve"> 128+63</w:t>
            </w:r>
          </w:p>
        </w:tc>
      </w:tr>
      <w:tr w:rsidR="007A27DF" w:rsidRPr="007A27DF" w14:paraId="6D6721E8" w14:textId="77777777" w:rsidTr="00757FE2">
        <w:tc>
          <w:tcPr>
            <w:cnfStyle w:val="001000000000" w:firstRow="0" w:lastRow="0" w:firstColumn="1" w:lastColumn="0" w:oddVBand="0" w:evenVBand="0" w:oddHBand="0" w:evenHBand="0" w:firstRowFirstColumn="0" w:firstRowLastColumn="0" w:lastRowFirstColumn="0" w:lastRowLastColumn="0"/>
            <w:tcW w:w="1075" w:type="dxa"/>
          </w:tcPr>
          <w:p w14:paraId="0EF5FDFB"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60</w:t>
            </w:r>
          </w:p>
        </w:tc>
        <w:tc>
          <w:tcPr>
            <w:tcW w:w="1557" w:type="dxa"/>
          </w:tcPr>
          <w:p w14:paraId="0E1D4D25"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10.0.0.192 /27</w:t>
            </w:r>
          </w:p>
        </w:tc>
        <w:tc>
          <w:tcPr>
            <w:tcW w:w="1718" w:type="dxa"/>
          </w:tcPr>
          <w:p w14:paraId="1525387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10.0.0.193 /27</w:t>
            </w:r>
          </w:p>
        </w:tc>
        <w:tc>
          <w:tcPr>
            <w:tcW w:w="1960" w:type="dxa"/>
          </w:tcPr>
          <w:p w14:paraId="4FF32323"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10.0.0.222 /27</w:t>
            </w:r>
          </w:p>
          <w:p w14:paraId="3D97D89F"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055E1C9D"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10.0.0.223 /27</w:t>
            </w:r>
          </w:p>
          <w:p w14:paraId="067C6624"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192+31</w:t>
            </w:r>
          </w:p>
        </w:tc>
      </w:tr>
      <w:tr w:rsidR="007A27DF" w:rsidRPr="007A27DF" w14:paraId="0D6E36A6"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88CAF47" w14:textId="77777777" w:rsidR="00757FE2" w:rsidRPr="007A27DF" w:rsidRDefault="00757FE2" w:rsidP="00757FE2">
            <w:pPr>
              <w:rPr>
                <w:rFonts w:asciiTheme="majorBidi" w:hAnsiTheme="majorBidi" w:cstheme="majorBidi"/>
                <w:b w:val="0"/>
                <w:bCs w:val="0"/>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40</w:t>
            </w:r>
          </w:p>
        </w:tc>
        <w:tc>
          <w:tcPr>
            <w:tcW w:w="1557" w:type="dxa"/>
          </w:tcPr>
          <w:p w14:paraId="382D032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10.0.0.224 /27</w:t>
            </w:r>
          </w:p>
          <w:p w14:paraId="31DE7FC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718" w:type="dxa"/>
          </w:tcPr>
          <w:p w14:paraId="3FD9C1C0"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10.0.0.225 /27</w:t>
            </w:r>
          </w:p>
          <w:p w14:paraId="1FEABA4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0AF8A28A"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10.0.0.254 /27</w:t>
            </w:r>
          </w:p>
          <w:p w14:paraId="7F8047D1"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77502C43"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10.0.0.255 /27</w:t>
            </w:r>
          </w:p>
          <w:p w14:paraId="59BEF29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224+31</w:t>
            </w:r>
          </w:p>
        </w:tc>
      </w:tr>
      <w:tr w:rsidR="007A27DF" w:rsidRPr="007A27DF" w14:paraId="68C6CE16" w14:textId="77777777" w:rsidTr="00757FE2">
        <w:tc>
          <w:tcPr>
            <w:cnfStyle w:val="001000000000" w:firstRow="0" w:lastRow="0" w:firstColumn="1" w:lastColumn="0" w:oddVBand="0" w:evenVBand="0" w:oddHBand="0" w:evenHBand="0" w:firstRowFirstColumn="0" w:firstRowLastColumn="0" w:lastRowFirstColumn="0" w:lastRowLastColumn="0"/>
            <w:tcW w:w="1075" w:type="dxa"/>
          </w:tcPr>
          <w:p w14:paraId="583327F7" w14:textId="77777777" w:rsidR="00757FE2" w:rsidRPr="007A27DF" w:rsidRDefault="00757FE2" w:rsidP="00757FE2">
            <w:pPr>
              <w:rPr>
                <w:rFonts w:asciiTheme="majorBidi" w:hAnsiTheme="majorBidi" w:cstheme="majorBidi"/>
                <w:b w:val="0"/>
                <w:bCs w:val="0"/>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70</w:t>
            </w:r>
          </w:p>
        </w:tc>
        <w:tc>
          <w:tcPr>
            <w:tcW w:w="1557" w:type="dxa"/>
          </w:tcPr>
          <w:p w14:paraId="3D910845"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10.0.1.0 /28</w:t>
            </w:r>
          </w:p>
        </w:tc>
        <w:tc>
          <w:tcPr>
            <w:tcW w:w="1718" w:type="dxa"/>
          </w:tcPr>
          <w:p w14:paraId="7FF71B3A"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 /28</w:t>
            </w:r>
          </w:p>
        </w:tc>
        <w:tc>
          <w:tcPr>
            <w:tcW w:w="1960" w:type="dxa"/>
          </w:tcPr>
          <w:p w14:paraId="45DC69F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10.0.1.14 /28</w:t>
            </w:r>
          </w:p>
          <w:p w14:paraId="33D935B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2EEE8E4A"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10.0.1.15 /28</w:t>
            </w:r>
          </w:p>
          <w:p w14:paraId="10D57A70"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0+15</w:t>
            </w:r>
          </w:p>
        </w:tc>
      </w:tr>
      <w:tr w:rsidR="007A27DF" w:rsidRPr="007A27DF" w14:paraId="5A3D366D"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DDD130F" w14:textId="77777777" w:rsidR="00757FE2" w:rsidRPr="007A27DF" w:rsidRDefault="00757FE2" w:rsidP="00757FE2">
            <w:pPr>
              <w:rPr>
                <w:rFonts w:asciiTheme="majorBidi" w:hAnsiTheme="majorBidi" w:cstheme="majorBidi"/>
                <w:b w:val="0"/>
                <w:bCs w:val="0"/>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80</w:t>
            </w:r>
          </w:p>
        </w:tc>
        <w:tc>
          <w:tcPr>
            <w:tcW w:w="1557" w:type="dxa"/>
          </w:tcPr>
          <w:p w14:paraId="153103F6"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10.0.1.16 /28</w:t>
            </w:r>
          </w:p>
          <w:p w14:paraId="1471C23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718" w:type="dxa"/>
          </w:tcPr>
          <w:p w14:paraId="6B34AD9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10.0.1.17/28</w:t>
            </w:r>
          </w:p>
          <w:p w14:paraId="5EF566FB"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077C8A4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10.0.1.30/28</w:t>
            </w:r>
          </w:p>
          <w:p w14:paraId="4FD13FC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298960EF"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10.0.1.31/28</w:t>
            </w:r>
          </w:p>
          <w:p w14:paraId="165872EA"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16+15</w:t>
            </w:r>
          </w:p>
        </w:tc>
      </w:tr>
      <w:tr w:rsidR="007A27DF" w:rsidRPr="007A27DF" w14:paraId="36CD9745" w14:textId="77777777" w:rsidTr="00757FE2">
        <w:tc>
          <w:tcPr>
            <w:cnfStyle w:val="001000000000" w:firstRow="0" w:lastRow="0" w:firstColumn="1" w:lastColumn="0" w:oddVBand="0" w:evenVBand="0" w:oddHBand="0" w:evenHBand="0" w:firstRowFirstColumn="0" w:firstRowLastColumn="0" w:lastRowFirstColumn="0" w:lastRowLastColumn="0"/>
            <w:tcW w:w="1075" w:type="dxa"/>
          </w:tcPr>
          <w:p w14:paraId="795DCF02" w14:textId="77777777" w:rsidR="00757FE2" w:rsidRPr="007A27DF" w:rsidRDefault="00757FE2" w:rsidP="00757FE2">
            <w:pPr>
              <w:rPr>
                <w:rFonts w:asciiTheme="majorBidi" w:hAnsiTheme="majorBidi" w:cstheme="majorBidi"/>
                <w:b w:val="0"/>
                <w:bCs w:val="0"/>
                <w:color w:val="C2C2C2" w:themeColor="background2" w:themeTint="40"/>
                <w:sz w:val="24"/>
                <w:szCs w:val="24"/>
              </w:rPr>
            </w:pPr>
            <w:r w:rsidRPr="007A27DF">
              <w:rPr>
                <w:rFonts w:asciiTheme="majorBidi" w:hAnsiTheme="majorBidi" w:cstheme="majorBidi"/>
                <w:b w:val="0"/>
                <w:bCs w:val="0"/>
                <w:color w:val="C2C2C2" w:themeColor="background2" w:themeTint="40"/>
                <w:sz w:val="24"/>
                <w:szCs w:val="24"/>
              </w:rPr>
              <w:t>VLAN 300</w:t>
            </w:r>
          </w:p>
        </w:tc>
        <w:tc>
          <w:tcPr>
            <w:tcW w:w="1557" w:type="dxa"/>
          </w:tcPr>
          <w:p w14:paraId="1EDB70A5"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10.0.1.32 /28 </w:t>
            </w:r>
          </w:p>
          <w:p w14:paraId="637D399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718" w:type="dxa"/>
          </w:tcPr>
          <w:p w14:paraId="561732EA"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10.0.1.33 /28 </w:t>
            </w:r>
          </w:p>
          <w:p w14:paraId="53092BC6"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21E132EF"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10.0.1.46/28</w:t>
            </w:r>
          </w:p>
          <w:p w14:paraId="576BB2CB"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p>
        </w:tc>
        <w:tc>
          <w:tcPr>
            <w:tcW w:w="1960" w:type="dxa"/>
          </w:tcPr>
          <w:p w14:paraId="59B709E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10.0.1.47/28</w:t>
            </w:r>
          </w:p>
          <w:p w14:paraId="5E0311C5"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32+15</w:t>
            </w:r>
          </w:p>
        </w:tc>
      </w:tr>
      <w:tr w:rsidR="007A27DF" w:rsidRPr="007A27DF" w14:paraId="088DFA85"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83110B4"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rPr>
              <w:t>From Main-MLS to MIU-MIU-GW</w:t>
            </w:r>
          </w:p>
        </w:tc>
        <w:tc>
          <w:tcPr>
            <w:tcW w:w="1557" w:type="dxa"/>
          </w:tcPr>
          <w:p w14:paraId="5D5A8CAD"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10.0.1.48/30</w:t>
            </w:r>
          </w:p>
          <w:p w14:paraId="75D3A70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718" w:type="dxa"/>
          </w:tcPr>
          <w:p w14:paraId="53BBC41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10.0.1.49/30</w:t>
            </w:r>
          </w:p>
        </w:tc>
        <w:tc>
          <w:tcPr>
            <w:tcW w:w="1960" w:type="dxa"/>
          </w:tcPr>
          <w:p w14:paraId="655F36B8"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10.0.1.50/30</w:t>
            </w:r>
          </w:p>
        </w:tc>
        <w:tc>
          <w:tcPr>
            <w:tcW w:w="1960" w:type="dxa"/>
          </w:tcPr>
          <w:p w14:paraId="10C314CD"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10.0.1.51/30</w:t>
            </w:r>
          </w:p>
          <w:p w14:paraId="2701BBCA"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48+3</w:t>
            </w:r>
          </w:p>
        </w:tc>
      </w:tr>
      <w:tr w:rsidR="007A27DF" w:rsidRPr="007A27DF" w14:paraId="217ECAAD" w14:textId="77777777" w:rsidTr="00757FE2">
        <w:tc>
          <w:tcPr>
            <w:cnfStyle w:val="001000000000" w:firstRow="0" w:lastRow="0" w:firstColumn="1" w:lastColumn="0" w:oddVBand="0" w:evenVBand="0" w:oddHBand="0" w:evenHBand="0" w:firstRowFirstColumn="0" w:firstRowLastColumn="0" w:lastRowFirstColumn="0" w:lastRowLastColumn="0"/>
            <w:tcW w:w="1075" w:type="dxa"/>
            <w:vAlign w:val="center"/>
          </w:tcPr>
          <w:p w14:paraId="49D07464"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rPr>
              <w:t>From N-MLS to MIU-MIU-GW</w:t>
            </w:r>
          </w:p>
        </w:tc>
        <w:tc>
          <w:tcPr>
            <w:tcW w:w="1557" w:type="dxa"/>
          </w:tcPr>
          <w:p w14:paraId="5D0E036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10.0.1.52/30</w:t>
            </w:r>
          </w:p>
          <w:p w14:paraId="7DA4A56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718" w:type="dxa"/>
          </w:tcPr>
          <w:p w14:paraId="30699830"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10.0.1.53/30</w:t>
            </w:r>
          </w:p>
          <w:p w14:paraId="5E003F61"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4A8C5330"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10.0.1.54/30</w:t>
            </w:r>
          </w:p>
          <w:p w14:paraId="0460484F"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7CC2B971"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10.0.1.55/30</w:t>
            </w:r>
          </w:p>
          <w:p w14:paraId="55510D79"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52+3</w:t>
            </w:r>
          </w:p>
        </w:tc>
      </w:tr>
      <w:tr w:rsidR="007A27DF" w:rsidRPr="007A27DF" w14:paraId="42EA9C4D"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18322205"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rPr>
              <w:t>From S-MLS to MIU-MIU-GW</w:t>
            </w:r>
          </w:p>
        </w:tc>
        <w:tc>
          <w:tcPr>
            <w:tcW w:w="1557" w:type="dxa"/>
          </w:tcPr>
          <w:p w14:paraId="564FE51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10.0.1.56/30</w:t>
            </w:r>
          </w:p>
          <w:p w14:paraId="52159ECB"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718" w:type="dxa"/>
          </w:tcPr>
          <w:p w14:paraId="2279A4FE"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10.0.1.57/30</w:t>
            </w:r>
          </w:p>
          <w:p w14:paraId="2FBB768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45BF9D4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10.0.1.58/30</w:t>
            </w:r>
          </w:p>
          <w:p w14:paraId="630133AF"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4028B5B0"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10.0.1.59/30</w:t>
            </w:r>
          </w:p>
          <w:p w14:paraId="74CEF71A"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56+3</w:t>
            </w:r>
          </w:p>
        </w:tc>
      </w:tr>
      <w:tr w:rsidR="007A27DF" w:rsidRPr="007A27DF" w14:paraId="426CCCEF" w14:textId="77777777" w:rsidTr="00757FE2">
        <w:tc>
          <w:tcPr>
            <w:cnfStyle w:val="001000000000" w:firstRow="0" w:lastRow="0" w:firstColumn="1" w:lastColumn="0" w:oddVBand="0" w:evenVBand="0" w:oddHBand="0" w:evenHBand="0" w:firstRowFirstColumn="0" w:firstRowLastColumn="0" w:lastRowFirstColumn="0" w:lastRowLastColumn="0"/>
            <w:tcW w:w="1075" w:type="dxa"/>
          </w:tcPr>
          <w:p w14:paraId="3D7B198E" w14:textId="77777777" w:rsidR="00757FE2" w:rsidRPr="007A27DF" w:rsidRDefault="00757FE2" w:rsidP="00757FE2">
            <w:pP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rPr>
              <w:lastRenderedPageBreak/>
              <w:t>From R-MLS to MIU-MIU-GW</w:t>
            </w:r>
          </w:p>
        </w:tc>
        <w:tc>
          <w:tcPr>
            <w:tcW w:w="1557" w:type="dxa"/>
          </w:tcPr>
          <w:p w14:paraId="36901F6C"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10.0.1.60/30</w:t>
            </w:r>
          </w:p>
          <w:p w14:paraId="52124CF9"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718" w:type="dxa"/>
          </w:tcPr>
          <w:p w14:paraId="231FC506"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10.0.1.61/30</w:t>
            </w:r>
          </w:p>
          <w:p w14:paraId="14D6457C"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7B34526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10.0.1.62/30</w:t>
            </w:r>
          </w:p>
          <w:p w14:paraId="214A27A4"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34DF798C"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10.0.1.63/30</w:t>
            </w:r>
          </w:p>
          <w:p w14:paraId="7C46C7D2"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60+3</w:t>
            </w:r>
          </w:p>
        </w:tc>
      </w:tr>
      <w:tr w:rsidR="007A27DF" w:rsidRPr="007A27DF" w14:paraId="6CC1AED7"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2FEBA39" w14:textId="77777777" w:rsidR="00757FE2" w:rsidRPr="007A27DF" w:rsidRDefault="00757FE2" w:rsidP="00757FE2">
            <w:pPr>
              <w:rPr>
                <w:rFonts w:asciiTheme="majorBidi" w:hAnsiTheme="majorBidi" w:cstheme="majorBidi"/>
                <w:b w:val="0"/>
                <w:bCs w:val="0"/>
                <w:color w:val="C2C2C2" w:themeColor="background2" w:themeTint="40"/>
              </w:rPr>
            </w:pPr>
            <w:r w:rsidRPr="007A27DF">
              <w:rPr>
                <w:rFonts w:asciiTheme="majorBidi" w:hAnsiTheme="majorBidi" w:cstheme="majorBidi"/>
                <w:color w:val="C2C2C2" w:themeColor="background2" w:themeTint="40"/>
              </w:rPr>
              <w:t>From SW-S to MIU-MIU-GW</w:t>
            </w:r>
          </w:p>
        </w:tc>
        <w:tc>
          <w:tcPr>
            <w:tcW w:w="1557" w:type="dxa"/>
          </w:tcPr>
          <w:p w14:paraId="613B0EE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10.0.1.64/28</w:t>
            </w:r>
          </w:p>
          <w:p w14:paraId="31B76080"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718" w:type="dxa"/>
          </w:tcPr>
          <w:p w14:paraId="62FDEB42"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10.0.1.65/28</w:t>
            </w:r>
          </w:p>
          <w:p w14:paraId="42373E3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5C5B55EB"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10.0.1.78/28</w:t>
            </w:r>
          </w:p>
          <w:p w14:paraId="36FBF535"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7AFACE1D"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10.0.1.79/28</w:t>
            </w:r>
          </w:p>
          <w:p w14:paraId="02C222E7"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64+15</w:t>
            </w:r>
          </w:p>
        </w:tc>
      </w:tr>
      <w:tr w:rsidR="007A27DF" w:rsidRPr="007A27DF" w14:paraId="033A4139" w14:textId="77777777" w:rsidTr="00757FE2">
        <w:tc>
          <w:tcPr>
            <w:cnfStyle w:val="001000000000" w:firstRow="0" w:lastRow="0" w:firstColumn="1" w:lastColumn="0" w:oddVBand="0" w:evenVBand="0" w:oddHBand="0" w:evenHBand="0" w:firstRowFirstColumn="0" w:firstRowLastColumn="0" w:lastRowFirstColumn="0" w:lastRowLastColumn="0"/>
            <w:tcW w:w="1075" w:type="dxa"/>
          </w:tcPr>
          <w:p w14:paraId="5D5D4D6A" w14:textId="77777777" w:rsidR="00757FE2" w:rsidRPr="007A27DF" w:rsidRDefault="00757FE2" w:rsidP="00757FE2">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VLAN 2</w:t>
            </w:r>
          </w:p>
        </w:tc>
        <w:tc>
          <w:tcPr>
            <w:tcW w:w="1557" w:type="dxa"/>
          </w:tcPr>
          <w:p w14:paraId="5F6FCE39"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192.168.2.0/24</w:t>
            </w:r>
          </w:p>
        </w:tc>
        <w:tc>
          <w:tcPr>
            <w:tcW w:w="1718" w:type="dxa"/>
          </w:tcPr>
          <w:p w14:paraId="5F473E11"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192.168.2.1/24</w:t>
            </w:r>
          </w:p>
        </w:tc>
        <w:tc>
          <w:tcPr>
            <w:tcW w:w="1960" w:type="dxa"/>
          </w:tcPr>
          <w:p w14:paraId="4B24F874"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192.168.2.254/24</w:t>
            </w:r>
          </w:p>
          <w:p w14:paraId="645C51A8"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960" w:type="dxa"/>
          </w:tcPr>
          <w:p w14:paraId="44B579DD"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192.168.2.255/24</w:t>
            </w:r>
          </w:p>
          <w:p w14:paraId="0110F957" w14:textId="77777777" w:rsidR="00757FE2" w:rsidRPr="007A27DF" w:rsidRDefault="00757FE2" w:rsidP="00757F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0+255</w:t>
            </w:r>
          </w:p>
        </w:tc>
      </w:tr>
      <w:tr w:rsidR="007A27DF" w:rsidRPr="007A27DF" w14:paraId="6B0EB87D" w14:textId="77777777" w:rsidTr="00757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E4C72D" w14:textId="77777777" w:rsidR="00757FE2" w:rsidRPr="007A27DF" w:rsidRDefault="00757FE2" w:rsidP="00757FE2">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VLAN 3</w:t>
            </w:r>
          </w:p>
        </w:tc>
        <w:tc>
          <w:tcPr>
            <w:tcW w:w="1557" w:type="dxa"/>
          </w:tcPr>
          <w:p w14:paraId="1FB9F9C7"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192.168.3.0/24</w:t>
            </w:r>
          </w:p>
        </w:tc>
        <w:tc>
          <w:tcPr>
            <w:tcW w:w="1718" w:type="dxa"/>
          </w:tcPr>
          <w:p w14:paraId="3CB00C27"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192.168.3.1/24</w:t>
            </w:r>
          </w:p>
        </w:tc>
        <w:tc>
          <w:tcPr>
            <w:tcW w:w="1960" w:type="dxa"/>
          </w:tcPr>
          <w:p w14:paraId="48CF0B3C"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192.168.3.254/24</w:t>
            </w:r>
          </w:p>
        </w:tc>
        <w:tc>
          <w:tcPr>
            <w:tcW w:w="1960" w:type="dxa"/>
          </w:tcPr>
          <w:p w14:paraId="49EED92F" w14:textId="77777777" w:rsidR="00757FE2" w:rsidRPr="007A27DF" w:rsidRDefault="00757FE2" w:rsidP="00757F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192.168.3.255/24</w:t>
            </w:r>
          </w:p>
        </w:tc>
      </w:tr>
    </w:tbl>
    <w:p w14:paraId="63B3BAD6" w14:textId="77777777" w:rsidR="00A35B4A" w:rsidRPr="007A27DF" w:rsidRDefault="00A35B4A" w:rsidP="00A35B4A">
      <w:pPr>
        <w:rPr>
          <w:rFonts w:asciiTheme="majorBidi" w:hAnsiTheme="majorBidi" w:cstheme="majorBidi"/>
          <w:color w:val="C2C2C2" w:themeColor="background2" w:themeTint="40"/>
        </w:rPr>
      </w:pPr>
    </w:p>
    <w:p w14:paraId="6B37E4F6" w14:textId="70C58579" w:rsidR="00EA4C50" w:rsidRPr="007A27DF" w:rsidRDefault="00EA4C50" w:rsidP="00EA4C50">
      <w:pPr>
        <w:rPr>
          <w:rFonts w:asciiTheme="majorBidi" w:hAnsiTheme="majorBidi" w:cstheme="majorBidi"/>
          <w:color w:val="C2C2C2" w:themeColor="background2" w:themeTint="40"/>
        </w:rPr>
      </w:pPr>
      <w:r w:rsidRPr="007A27DF">
        <w:rPr>
          <w:rStyle w:val="Heading1Char"/>
          <w:rFonts w:asciiTheme="majorBidi" w:hAnsiTheme="majorBidi"/>
          <w:color w:val="C2C2C2" w:themeColor="background2" w:themeTint="40"/>
        </w:rPr>
        <w:t>Addressing Table PCs:</w:t>
      </w:r>
    </w:p>
    <w:p w14:paraId="3E14BC72" w14:textId="77777777" w:rsidR="00714384" w:rsidRPr="007A27DF" w:rsidRDefault="00714384" w:rsidP="00714384">
      <w:pPr>
        <w:pStyle w:val="Heading1"/>
        <w:rPr>
          <w:rFonts w:asciiTheme="majorBidi" w:hAnsiTheme="majorBidi"/>
          <w:color w:val="C2C2C2" w:themeColor="background2" w:themeTint="40"/>
        </w:rPr>
      </w:pPr>
    </w:p>
    <w:tbl>
      <w:tblPr>
        <w:tblStyle w:val="GridTable6Colorful-Accent1"/>
        <w:tblW w:w="8455" w:type="dxa"/>
        <w:tblLook w:val="04A0" w:firstRow="1" w:lastRow="0" w:firstColumn="1" w:lastColumn="0" w:noHBand="0" w:noVBand="1"/>
      </w:tblPr>
      <w:tblGrid>
        <w:gridCol w:w="1448"/>
        <w:gridCol w:w="819"/>
        <w:gridCol w:w="2108"/>
        <w:gridCol w:w="2338"/>
        <w:gridCol w:w="1742"/>
      </w:tblGrid>
      <w:tr w:rsidR="007A27DF" w:rsidRPr="007A27DF" w14:paraId="7698E3FA" w14:textId="77777777" w:rsidTr="00EE4CD9">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48" w:type="dxa"/>
            <w:hideMark/>
          </w:tcPr>
          <w:p w14:paraId="0CE3E54D"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PC-number</w:t>
            </w:r>
          </w:p>
        </w:tc>
        <w:tc>
          <w:tcPr>
            <w:tcW w:w="819" w:type="dxa"/>
            <w:hideMark/>
          </w:tcPr>
          <w:p w14:paraId="1DE06B14" w14:textId="77777777" w:rsidR="00826302" w:rsidRPr="007A27DF" w:rsidRDefault="00826302" w:rsidP="00005D1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ID</w:t>
            </w:r>
          </w:p>
        </w:tc>
        <w:tc>
          <w:tcPr>
            <w:tcW w:w="2108" w:type="dxa"/>
            <w:hideMark/>
          </w:tcPr>
          <w:p w14:paraId="4578A945" w14:textId="77777777" w:rsidR="00826302" w:rsidRPr="007A27DF" w:rsidRDefault="00826302" w:rsidP="00005D1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IP Address</w:t>
            </w:r>
          </w:p>
        </w:tc>
        <w:tc>
          <w:tcPr>
            <w:tcW w:w="2338" w:type="dxa"/>
            <w:hideMark/>
          </w:tcPr>
          <w:p w14:paraId="41028F16" w14:textId="77777777" w:rsidR="00826302" w:rsidRPr="007A27DF" w:rsidRDefault="00826302" w:rsidP="00005D1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Subnet Mask</w:t>
            </w:r>
          </w:p>
        </w:tc>
        <w:tc>
          <w:tcPr>
            <w:tcW w:w="1742" w:type="dxa"/>
            <w:hideMark/>
          </w:tcPr>
          <w:p w14:paraId="1A3822B9" w14:textId="77777777" w:rsidR="00826302" w:rsidRPr="007A27DF" w:rsidRDefault="00826302" w:rsidP="00005D1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Default Gateway</w:t>
            </w:r>
          </w:p>
        </w:tc>
      </w:tr>
      <w:tr w:rsidR="007A27DF" w:rsidRPr="007A27DF" w14:paraId="78ACDA3B" w14:textId="77777777" w:rsidTr="00EE4CD9">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48" w:type="dxa"/>
          </w:tcPr>
          <w:p w14:paraId="0CAE481D" w14:textId="77777777" w:rsidR="00A35B4A" w:rsidRPr="007A27DF" w:rsidRDefault="00A35B4A" w:rsidP="00005D1E">
            <w:pPr>
              <w:rPr>
                <w:rFonts w:asciiTheme="majorBidi" w:hAnsiTheme="majorBidi" w:cstheme="majorBidi"/>
                <w:b w:val="0"/>
                <w:bCs w:val="0"/>
                <w:color w:val="C2C2C2" w:themeColor="background2" w:themeTint="40"/>
                <w:sz w:val="20"/>
                <w:szCs w:val="20"/>
              </w:rPr>
            </w:pPr>
          </w:p>
        </w:tc>
        <w:tc>
          <w:tcPr>
            <w:tcW w:w="819" w:type="dxa"/>
          </w:tcPr>
          <w:p w14:paraId="15113F67" w14:textId="77777777" w:rsidR="00A35B4A" w:rsidRPr="007A27DF" w:rsidRDefault="00A35B4A"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p>
        </w:tc>
        <w:tc>
          <w:tcPr>
            <w:tcW w:w="2108" w:type="dxa"/>
          </w:tcPr>
          <w:p w14:paraId="51BA151A" w14:textId="77777777" w:rsidR="00A35B4A" w:rsidRPr="007A27DF" w:rsidRDefault="00A35B4A"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p>
        </w:tc>
        <w:tc>
          <w:tcPr>
            <w:tcW w:w="2338" w:type="dxa"/>
          </w:tcPr>
          <w:p w14:paraId="6AC8799C" w14:textId="77777777" w:rsidR="00A35B4A" w:rsidRPr="007A27DF" w:rsidRDefault="00A35B4A"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p>
        </w:tc>
        <w:tc>
          <w:tcPr>
            <w:tcW w:w="1742" w:type="dxa"/>
          </w:tcPr>
          <w:p w14:paraId="27EE367B" w14:textId="77777777" w:rsidR="00A35B4A" w:rsidRPr="007A27DF" w:rsidRDefault="00A35B4A"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p>
        </w:tc>
      </w:tr>
      <w:tr w:rsidR="007A27DF" w:rsidRPr="007A27DF" w14:paraId="53947A99" w14:textId="77777777" w:rsidTr="00224919">
        <w:trPr>
          <w:trHeight w:val="301"/>
        </w:trPr>
        <w:tc>
          <w:tcPr>
            <w:cnfStyle w:val="001000000000" w:firstRow="0" w:lastRow="0" w:firstColumn="1" w:lastColumn="0" w:oddVBand="0" w:evenVBand="0" w:oddHBand="0" w:evenHBand="0" w:firstRowFirstColumn="0" w:firstRowLastColumn="0" w:lastRowFirstColumn="0" w:lastRowLastColumn="0"/>
            <w:tcW w:w="8455" w:type="dxa"/>
            <w:gridSpan w:val="5"/>
            <w:hideMark/>
          </w:tcPr>
          <w:p w14:paraId="626EE6AE"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MIU</w:t>
            </w:r>
          </w:p>
        </w:tc>
      </w:tr>
      <w:tr w:rsidR="007A27DF" w:rsidRPr="007A27DF" w14:paraId="1A789373"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0230342D"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PC-1</w:t>
            </w:r>
          </w:p>
        </w:tc>
        <w:tc>
          <w:tcPr>
            <w:tcW w:w="819" w:type="dxa"/>
            <w:hideMark/>
          </w:tcPr>
          <w:p w14:paraId="0E4E47BE"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6C22E9A3"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10.0.0.131 /26</w:t>
            </w:r>
          </w:p>
          <w:p w14:paraId="126A0A1A"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091252E7"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p w14:paraId="1F031806"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54BD692F"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10.0.0.129 </w:t>
            </w:r>
          </w:p>
          <w:p w14:paraId="01790319"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3313E480"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1EBD738E"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PC-2</w:t>
            </w:r>
          </w:p>
        </w:tc>
        <w:tc>
          <w:tcPr>
            <w:tcW w:w="819" w:type="dxa"/>
            <w:hideMark/>
          </w:tcPr>
          <w:p w14:paraId="6506C638"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4FEF3A4E"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10.0.0.132 /26</w:t>
            </w:r>
          </w:p>
          <w:p w14:paraId="279CB055"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4125793B"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p w14:paraId="55A8A9CB"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4286B706"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10.0.0.129 </w:t>
            </w:r>
          </w:p>
          <w:p w14:paraId="452838B2"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48E977B2"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1D31C231"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PC-3</w:t>
            </w:r>
          </w:p>
        </w:tc>
        <w:tc>
          <w:tcPr>
            <w:tcW w:w="819" w:type="dxa"/>
            <w:hideMark/>
          </w:tcPr>
          <w:p w14:paraId="18F3946A"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53916C57"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10.0.0.67 /26</w:t>
            </w:r>
          </w:p>
          <w:p w14:paraId="0CF62A8A"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5ACA96F2"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p w14:paraId="290D9F34"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0AA146D7"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10.0.0.65</w:t>
            </w:r>
          </w:p>
          <w:p w14:paraId="68275B61"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r w:rsidRPr="007A27DF">
              <w:rPr>
                <w:rFonts w:asciiTheme="majorBidi" w:hAnsiTheme="majorBidi" w:cstheme="majorBidi"/>
                <w:b/>
                <w:bCs/>
                <w:color w:val="C2C2C2" w:themeColor="background2" w:themeTint="40"/>
                <w:sz w:val="24"/>
                <w:szCs w:val="24"/>
              </w:rPr>
              <w:t xml:space="preserve"> </w:t>
            </w:r>
          </w:p>
        </w:tc>
      </w:tr>
      <w:tr w:rsidR="007A27DF" w:rsidRPr="007A27DF" w14:paraId="4F17D019"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3FA1D13D"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PC-4</w:t>
            </w:r>
          </w:p>
        </w:tc>
        <w:tc>
          <w:tcPr>
            <w:tcW w:w="819" w:type="dxa"/>
            <w:hideMark/>
          </w:tcPr>
          <w:p w14:paraId="3DE4E861"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11B39534"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10.0.1.35 /28 </w:t>
            </w:r>
          </w:p>
          <w:p w14:paraId="316F95B4"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20CEDB81"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255.255.255.240</w:t>
            </w:r>
          </w:p>
          <w:p w14:paraId="3AC7B7C9"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xml:space="preserve"> (From DHCP Server)</w:t>
            </w:r>
          </w:p>
        </w:tc>
        <w:tc>
          <w:tcPr>
            <w:tcW w:w="1742" w:type="dxa"/>
            <w:hideMark/>
          </w:tcPr>
          <w:p w14:paraId="1AE25E48"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10.0.1.33  </w:t>
            </w:r>
          </w:p>
          <w:p w14:paraId="7947B5D6"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5FA29092"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5F972493"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PC-5</w:t>
            </w:r>
          </w:p>
        </w:tc>
        <w:tc>
          <w:tcPr>
            <w:tcW w:w="819" w:type="dxa"/>
            <w:hideMark/>
          </w:tcPr>
          <w:p w14:paraId="4462FEE8"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24D9EC84"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10.0.1.36 /28 </w:t>
            </w:r>
          </w:p>
          <w:p w14:paraId="57533C73"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2F42DFF8"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255.255.255.240</w:t>
            </w:r>
          </w:p>
          <w:p w14:paraId="3396FEEB"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42BE3E56"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10.0.1.33  </w:t>
            </w:r>
          </w:p>
          <w:p w14:paraId="176A2F3A"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134B5B21"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7A911C55"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lastRenderedPageBreak/>
              <w:t>PC-6</w:t>
            </w:r>
          </w:p>
        </w:tc>
        <w:tc>
          <w:tcPr>
            <w:tcW w:w="819" w:type="dxa"/>
            <w:hideMark/>
          </w:tcPr>
          <w:p w14:paraId="2BF8ED47"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07B39523"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10.0.0.227 /27</w:t>
            </w:r>
          </w:p>
          <w:p w14:paraId="0F6D191D"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67692641"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255.255.255.224</w:t>
            </w:r>
            <w:r w:rsidRPr="007A27DF">
              <w:rPr>
                <w:rFonts w:asciiTheme="majorBidi" w:hAnsiTheme="majorBidi" w:cstheme="majorBidi"/>
                <w:color w:val="C2C2C2" w:themeColor="background2" w:themeTint="40"/>
                <w:sz w:val="20"/>
                <w:szCs w:val="20"/>
              </w:rPr>
              <w:t xml:space="preserve"> </w:t>
            </w:r>
          </w:p>
          <w:p w14:paraId="47ED78B5"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7C3CA393"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10.0.0.225</w:t>
            </w:r>
          </w:p>
          <w:p w14:paraId="3D5C26DA"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7E1384CD" w14:textId="77777777" w:rsidTr="00EE4CD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48" w:type="dxa"/>
            <w:hideMark/>
          </w:tcPr>
          <w:p w14:paraId="4CF3C3F9"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PC-7</w:t>
            </w:r>
          </w:p>
        </w:tc>
        <w:tc>
          <w:tcPr>
            <w:tcW w:w="819" w:type="dxa"/>
            <w:hideMark/>
          </w:tcPr>
          <w:p w14:paraId="3EB21022"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5021B8AD"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10.0.0.3 /26</w:t>
            </w:r>
          </w:p>
        </w:tc>
        <w:tc>
          <w:tcPr>
            <w:tcW w:w="2338" w:type="dxa"/>
            <w:hideMark/>
          </w:tcPr>
          <w:p w14:paraId="38B693E6"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color w:val="C2C2C2" w:themeColor="background2" w:themeTint="40"/>
                <w:sz w:val="20"/>
                <w:szCs w:val="20"/>
              </w:rPr>
              <w:t> </w:t>
            </w:r>
            <w:r w:rsidRPr="007A27DF">
              <w:rPr>
                <w:rFonts w:asciiTheme="majorBidi" w:hAnsiTheme="majorBidi" w:cstheme="majorBidi"/>
                <w:b/>
                <w:bCs/>
                <w:color w:val="C2C2C2" w:themeColor="background2" w:themeTint="40"/>
                <w:sz w:val="24"/>
                <w:szCs w:val="24"/>
              </w:rPr>
              <w:t>255.255.255.192</w:t>
            </w:r>
          </w:p>
        </w:tc>
        <w:tc>
          <w:tcPr>
            <w:tcW w:w="1742" w:type="dxa"/>
            <w:hideMark/>
          </w:tcPr>
          <w:p w14:paraId="4F54AA3B"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 xml:space="preserve">10.0.0.1 </w:t>
            </w:r>
          </w:p>
        </w:tc>
      </w:tr>
      <w:tr w:rsidR="007A27DF" w:rsidRPr="007A27DF" w14:paraId="75B7CE39" w14:textId="77777777" w:rsidTr="00EE4CD9">
        <w:trPr>
          <w:trHeight w:val="284"/>
        </w:trPr>
        <w:tc>
          <w:tcPr>
            <w:cnfStyle w:val="001000000000" w:firstRow="0" w:lastRow="0" w:firstColumn="1" w:lastColumn="0" w:oddVBand="0" w:evenVBand="0" w:oddHBand="0" w:evenHBand="0" w:firstRowFirstColumn="0" w:firstRowLastColumn="0" w:lastRowFirstColumn="0" w:lastRowLastColumn="0"/>
            <w:tcW w:w="1448" w:type="dxa"/>
            <w:hideMark/>
          </w:tcPr>
          <w:p w14:paraId="4DDAB7D7"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PC-8</w:t>
            </w:r>
          </w:p>
        </w:tc>
        <w:tc>
          <w:tcPr>
            <w:tcW w:w="819" w:type="dxa"/>
            <w:hideMark/>
          </w:tcPr>
          <w:p w14:paraId="5ACB8740"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4D107B6A"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10.0.0.195 /27</w:t>
            </w:r>
          </w:p>
        </w:tc>
        <w:tc>
          <w:tcPr>
            <w:tcW w:w="2338" w:type="dxa"/>
            <w:hideMark/>
          </w:tcPr>
          <w:p w14:paraId="0C5B7132"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sidRPr="007A27DF">
              <w:rPr>
                <w:rFonts w:asciiTheme="majorBidi" w:hAnsiTheme="majorBidi" w:cstheme="majorBidi"/>
                <w:b/>
                <w:bCs/>
                <w:color w:val="C2C2C2" w:themeColor="background2" w:themeTint="40"/>
                <w:sz w:val="24"/>
                <w:szCs w:val="24"/>
              </w:rPr>
              <w:t>255.255.255.224</w:t>
            </w:r>
            <w:r w:rsidRPr="007A27DF">
              <w:rPr>
                <w:rFonts w:asciiTheme="majorBidi" w:hAnsiTheme="majorBidi" w:cstheme="majorBidi"/>
                <w:color w:val="C2C2C2" w:themeColor="background2" w:themeTint="40"/>
                <w:sz w:val="20"/>
                <w:szCs w:val="20"/>
              </w:rPr>
              <w:t xml:space="preserve"> </w:t>
            </w:r>
          </w:p>
        </w:tc>
        <w:tc>
          <w:tcPr>
            <w:tcW w:w="1742" w:type="dxa"/>
            <w:hideMark/>
          </w:tcPr>
          <w:p w14:paraId="2B123CEB"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 xml:space="preserve">10.0.0.193 </w:t>
            </w:r>
          </w:p>
        </w:tc>
      </w:tr>
      <w:tr w:rsidR="007A27DF" w:rsidRPr="007A27DF" w14:paraId="4529E626"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276F4C28"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PC-9</w:t>
            </w:r>
          </w:p>
        </w:tc>
        <w:tc>
          <w:tcPr>
            <w:tcW w:w="819" w:type="dxa"/>
            <w:hideMark/>
          </w:tcPr>
          <w:p w14:paraId="73C96049"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0F7FD4D9"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10.0.1.3 /28</w:t>
            </w:r>
          </w:p>
        </w:tc>
        <w:tc>
          <w:tcPr>
            <w:tcW w:w="2338" w:type="dxa"/>
            <w:hideMark/>
          </w:tcPr>
          <w:p w14:paraId="361533EB"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color w:val="C2C2C2" w:themeColor="background2" w:themeTint="40"/>
                <w:sz w:val="20"/>
                <w:szCs w:val="20"/>
              </w:rPr>
              <w:t> </w:t>
            </w:r>
            <w:r w:rsidRPr="007A27DF">
              <w:rPr>
                <w:rFonts w:asciiTheme="majorBidi" w:hAnsiTheme="majorBidi" w:cstheme="majorBidi"/>
                <w:b/>
                <w:bCs/>
                <w:color w:val="C2C2C2" w:themeColor="background2" w:themeTint="40"/>
                <w:sz w:val="24"/>
                <w:szCs w:val="24"/>
              </w:rPr>
              <w:t>255.255.255.240</w:t>
            </w:r>
          </w:p>
        </w:tc>
        <w:tc>
          <w:tcPr>
            <w:tcW w:w="1742" w:type="dxa"/>
            <w:hideMark/>
          </w:tcPr>
          <w:p w14:paraId="667582DB"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 xml:space="preserve">10.0.1.1 </w:t>
            </w:r>
          </w:p>
        </w:tc>
      </w:tr>
      <w:tr w:rsidR="007A27DF" w:rsidRPr="007A27DF" w14:paraId="3F6720F4"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736F0A6E"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PC-10</w:t>
            </w:r>
          </w:p>
        </w:tc>
        <w:tc>
          <w:tcPr>
            <w:tcW w:w="819" w:type="dxa"/>
            <w:hideMark/>
          </w:tcPr>
          <w:p w14:paraId="05F01ADF"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674388B1"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10.0.1.19/28</w:t>
            </w:r>
          </w:p>
        </w:tc>
        <w:tc>
          <w:tcPr>
            <w:tcW w:w="2338" w:type="dxa"/>
            <w:hideMark/>
          </w:tcPr>
          <w:p w14:paraId="24DFEA89"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sidRPr="007A27DF">
              <w:rPr>
                <w:rFonts w:asciiTheme="majorBidi" w:hAnsiTheme="majorBidi" w:cstheme="majorBidi"/>
                <w:b/>
                <w:bCs/>
                <w:color w:val="C2C2C2" w:themeColor="background2" w:themeTint="40"/>
                <w:sz w:val="24"/>
                <w:szCs w:val="24"/>
              </w:rPr>
              <w:t>255.255.255.240</w:t>
            </w:r>
          </w:p>
        </w:tc>
        <w:tc>
          <w:tcPr>
            <w:tcW w:w="1742" w:type="dxa"/>
            <w:hideMark/>
          </w:tcPr>
          <w:p w14:paraId="3D354364"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10.0.1.17</w:t>
            </w:r>
          </w:p>
        </w:tc>
      </w:tr>
      <w:tr w:rsidR="007A27DF" w:rsidRPr="007A27DF" w14:paraId="1D6F5676" w14:textId="77777777" w:rsidTr="0022491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455" w:type="dxa"/>
            <w:gridSpan w:val="5"/>
            <w:hideMark/>
          </w:tcPr>
          <w:p w14:paraId="7268115F"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MIU_ Branch 1</w:t>
            </w:r>
          </w:p>
        </w:tc>
      </w:tr>
      <w:tr w:rsidR="007A27DF" w:rsidRPr="007A27DF" w14:paraId="036B27B1"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5354A48A"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PC-11</w:t>
            </w:r>
          </w:p>
        </w:tc>
        <w:tc>
          <w:tcPr>
            <w:tcW w:w="819" w:type="dxa"/>
            <w:hideMark/>
          </w:tcPr>
          <w:p w14:paraId="71391A65"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36B693D8"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192.168.3.3/24</w:t>
            </w:r>
          </w:p>
          <w:p w14:paraId="1552A8C0"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1F209B14"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255.255.255.0</w:t>
            </w:r>
          </w:p>
          <w:p w14:paraId="40EA1320"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6EEC89B0" w14:textId="77777777" w:rsidR="00826302" w:rsidRPr="007A27DF" w:rsidRDefault="00826302" w:rsidP="00005D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4C202A69"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40DE636E"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PC-12</w:t>
            </w:r>
          </w:p>
        </w:tc>
        <w:tc>
          <w:tcPr>
            <w:tcW w:w="819" w:type="dxa"/>
            <w:hideMark/>
          </w:tcPr>
          <w:p w14:paraId="2E993A4B"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2108" w:type="dxa"/>
            <w:hideMark/>
          </w:tcPr>
          <w:p w14:paraId="475E2616"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192.168.3.3/24</w:t>
            </w:r>
          </w:p>
          <w:p w14:paraId="01E807D7"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2338" w:type="dxa"/>
            <w:hideMark/>
          </w:tcPr>
          <w:p w14:paraId="3D818185"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255.255.255.0</w:t>
            </w:r>
          </w:p>
          <w:p w14:paraId="2C52B0EC"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c>
          <w:tcPr>
            <w:tcW w:w="1742" w:type="dxa"/>
            <w:hideMark/>
          </w:tcPr>
          <w:p w14:paraId="7B5A23E6" w14:textId="77777777" w:rsidR="00826302" w:rsidRPr="007A27DF" w:rsidRDefault="00826302" w:rsidP="00005D1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From DHCP Server</w:t>
            </w:r>
          </w:p>
        </w:tc>
      </w:tr>
      <w:tr w:rsidR="007A27DF" w:rsidRPr="007A27DF" w14:paraId="0E6B5F69" w14:textId="77777777" w:rsidTr="00224919">
        <w:trPr>
          <w:trHeight w:val="301"/>
        </w:trPr>
        <w:tc>
          <w:tcPr>
            <w:cnfStyle w:val="001000000000" w:firstRow="0" w:lastRow="0" w:firstColumn="1" w:lastColumn="0" w:oddVBand="0" w:evenVBand="0" w:oddHBand="0" w:evenHBand="0" w:firstRowFirstColumn="0" w:firstRowLastColumn="0" w:lastRowFirstColumn="0" w:lastRowLastColumn="0"/>
            <w:tcW w:w="8455" w:type="dxa"/>
            <w:gridSpan w:val="5"/>
            <w:hideMark/>
          </w:tcPr>
          <w:p w14:paraId="0907E1BA" w14:textId="77777777" w:rsidR="00826302" w:rsidRPr="007A27DF" w:rsidRDefault="00826302" w:rsidP="00005D1E">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Wireless Home Network</w:t>
            </w:r>
          </w:p>
        </w:tc>
      </w:tr>
      <w:tr w:rsidR="00EE4CD9" w:rsidRPr="007A27DF" w14:paraId="7B317914"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4837F385"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Laptop</w:t>
            </w:r>
          </w:p>
        </w:tc>
        <w:tc>
          <w:tcPr>
            <w:tcW w:w="819" w:type="dxa"/>
            <w:hideMark/>
          </w:tcPr>
          <w:p w14:paraId="25860DE2" w14:textId="7777777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22CF6567" w14:textId="20E6170B"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192.168.10.10/25</w:t>
            </w:r>
          </w:p>
        </w:tc>
        <w:tc>
          <w:tcPr>
            <w:tcW w:w="2338" w:type="dxa"/>
            <w:hideMark/>
          </w:tcPr>
          <w:p w14:paraId="0971F324" w14:textId="0A31576C"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255.255.255.128</w:t>
            </w:r>
          </w:p>
        </w:tc>
        <w:tc>
          <w:tcPr>
            <w:tcW w:w="1742" w:type="dxa"/>
            <w:hideMark/>
          </w:tcPr>
          <w:p w14:paraId="738973EE" w14:textId="1F64CE42"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0"/>
                <w:szCs w:val="20"/>
                <w:u w:val="single"/>
              </w:rPr>
              <w:t>192.168.10.1</w:t>
            </w:r>
          </w:p>
        </w:tc>
      </w:tr>
      <w:tr w:rsidR="00EE4CD9" w:rsidRPr="007A27DF" w14:paraId="15C6EE53"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33FEEBC7"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Tablet</w:t>
            </w:r>
          </w:p>
        </w:tc>
        <w:tc>
          <w:tcPr>
            <w:tcW w:w="819" w:type="dxa"/>
            <w:hideMark/>
          </w:tcPr>
          <w:p w14:paraId="55A80057" w14:textId="77777777"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2921FBA6" w14:textId="2B994112"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192.168.10.30/25</w:t>
            </w:r>
          </w:p>
        </w:tc>
        <w:tc>
          <w:tcPr>
            <w:tcW w:w="2338" w:type="dxa"/>
            <w:hideMark/>
          </w:tcPr>
          <w:p w14:paraId="17BFD451" w14:textId="6F6FC4FE"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255.255.255.128</w:t>
            </w:r>
          </w:p>
        </w:tc>
        <w:tc>
          <w:tcPr>
            <w:tcW w:w="1742" w:type="dxa"/>
            <w:hideMark/>
          </w:tcPr>
          <w:p w14:paraId="3540E611" w14:textId="4594DD37"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0"/>
                <w:szCs w:val="20"/>
                <w:u w:val="single"/>
              </w:rPr>
              <w:t>192.168.10.1</w:t>
            </w:r>
          </w:p>
        </w:tc>
      </w:tr>
      <w:tr w:rsidR="00EE4CD9" w:rsidRPr="007A27DF" w14:paraId="5E6F10E5" w14:textId="77777777" w:rsidTr="00EE4CD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48" w:type="dxa"/>
            <w:hideMark/>
          </w:tcPr>
          <w:p w14:paraId="0BB198F5"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Smartphone</w:t>
            </w:r>
          </w:p>
        </w:tc>
        <w:tc>
          <w:tcPr>
            <w:tcW w:w="819" w:type="dxa"/>
            <w:hideMark/>
          </w:tcPr>
          <w:p w14:paraId="3745A853" w14:textId="7777777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06575046" w14:textId="122A88D0"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192.168.10.20/25</w:t>
            </w:r>
          </w:p>
        </w:tc>
        <w:tc>
          <w:tcPr>
            <w:tcW w:w="2338" w:type="dxa"/>
            <w:hideMark/>
          </w:tcPr>
          <w:p w14:paraId="5EAF31EB" w14:textId="2DE53FD5"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r>
              <w:rPr>
                <w:rFonts w:asciiTheme="majorBidi" w:hAnsiTheme="majorBidi" w:cstheme="majorBidi"/>
                <w:color w:val="C2C2C2" w:themeColor="background2" w:themeTint="40"/>
                <w:sz w:val="20"/>
                <w:szCs w:val="20"/>
              </w:rPr>
              <w:t>255.255.255.128</w:t>
            </w:r>
          </w:p>
        </w:tc>
        <w:tc>
          <w:tcPr>
            <w:tcW w:w="1742" w:type="dxa"/>
            <w:hideMark/>
          </w:tcPr>
          <w:p w14:paraId="021AEFD3" w14:textId="1B7BF2D8"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0"/>
                <w:szCs w:val="20"/>
                <w:u w:val="single"/>
              </w:rPr>
              <w:t>192.168.10.1</w:t>
            </w:r>
          </w:p>
        </w:tc>
      </w:tr>
      <w:tr w:rsidR="00EE4CD9" w:rsidRPr="007A27DF" w14:paraId="13DD7950" w14:textId="77777777" w:rsidTr="00224919">
        <w:trPr>
          <w:trHeight w:val="301"/>
        </w:trPr>
        <w:tc>
          <w:tcPr>
            <w:cnfStyle w:val="001000000000" w:firstRow="0" w:lastRow="0" w:firstColumn="1" w:lastColumn="0" w:oddVBand="0" w:evenVBand="0" w:oddHBand="0" w:evenHBand="0" w:firstRowFirstColumn="0" w:firstRowLastColumn="0" w:lastRowFirstColumn="0" w:lastRowLastColumn="0"/>
            <w:tcW w:w="8455" w:type="dxa"/>
            <w:gridSpan w:val="5"/>
            <w:hideMark/>
          </w:tcPr>
          <w:p w14:paraId="65E81794"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Servers</w:t>
            </w:r>
          </w:p>
        </w:tc>
      </w:tr>
      <w:tr w:rsidR="00EE4CD9" w:rsidRPr="007A27DF" w14:paraId="56EC7239"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32839ECC"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DHCP Server</w:t>
            </w:r>
          </w:p>
        </w:tc>
        <w:tc>
          <w:tcPr>
            <w:tcW w:w="819" w:type="dxa"/>
            <w:hideMark/>
          </w:tcPr>
          <w:p w14:paraId="7E6FBC71" w14:textId="7777777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1F9D2E11" w14:textId="390DC84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10.0.1.67</w:t>
            </w:r>
          </w:p>
        </w:tc>
        <w:tc>
          <w:tcPr>
            <w:tcW w:w="2338" w:type="dxa"/>
            <w:hideMark/>
          </w:tcPr>
          <w:p w14:paraId="6BFD151E" w14:textId="7CBE8F8C"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255.255.255.240</w:t>
            </w:r>
          </w:p>
        </w:tc>
        <w:tc>
          <w:tcPr>
            <w:tcW w:w="1742" w:type="dxa"/>
            <w:hideMark/>
          </w:tcPr>
          <w:p w14:paraId="67202305" w14:textId="0A829274"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10.0.1.66</w:t>
            </w:r>
          </w:p>
        </w:tc>
      </w:tr>
      <w:tr w:rsidR="00EE4CD9" w:rsidRPr="007A27DF" w14:paraId="5607ADFF"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47E6D4C4"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Email Server</w:t>
            </w:r>
          </w:p>
        </w:tc>
        <w:tc>
          <w:tcPr>
            <w:tcW w:w="819" w:type="dxa"/>
            <w:hideMark/>
          </w:tcPr>
          <w:p w14:paraId="7D7D37CB" w14:textId="77777777"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47D269B8" w14:textId="0BB1F90D"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10.0.1.68</w:t>
            </w:r>
          </w:p>
        </w:tc>
        <w:tc>
          <w:tcPr>
            <w:tcW w:w="2338" w:type="dxa"/>
            <w:hideMark/>
          </w:tcPr>
          <w:p w14:paraId="6E2EA529" w14:textId="2B6645F6"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255.255.255.240</w:t>
            </w:r>
          </w:p>
        </w:tc>
        <w:tc>
          <w:tcPr>
            <w:tcW w:w="1742" w:type="dxa"/>
            <w:hideMark/>
          </w:tcPr>
          <w:p w14:paraId="0E8316A0" w14:textId="53FD80C7"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10.0.1.66</w:t>
            </w:r>
          </w:p>
        </w:tc>
      </w:tr>
      <w:tr w:rsidR="00EE4CD9" w:rsidRPr="007A27DF" w14:paraId="12E63F82"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7FAB007A"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Web server</w:t>
            </w:r>
          </w:p>
        </w:tc>
        <w:tc>
          <w:tcPr>
            <w:tcW w:w="819" w:type="dxa"/>
            <w:hideMark/>
          </w:tcPr>
          <w:p w14:paraId="5E3E374A" w14:textId="7777777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13DBEC2D" w14:textId="275F8730"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10.0.1.70</w:t>
            </w:r>
          </w:p>
        </w:tc>
        <w:tc>
          <w:tcPr>
            <w:tcW w:w="2338" w:type="dxa"/>
            <w:hideMark/>
          </w:tcPr>
          <w:p w14:paraId="7700291A" w14:textId="59614081"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255.255.255.240</w:t>
            </w:r>
          </w:p>
        </w:tc>
        <w:tc>
          <w:tcPr>
            <w:tcW w:w="1742" w:type="dxa"/>
            <w:hideMark/>
          </w:tcPr>
          <w:p w14:paraId="5C35B178" w14:textId="31E3432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10.0.1.66</w:t>
            </w:r>
          </w:p>
        </w:tc>
      </w:tr>
      <w:tr w:rsidR="00EE4CD9" w:rsidRPr="007A27DF" w14:paraId="6364D103" w14:textId="77777777" w:rsidTr="00EE4CD9">
        <w:trPr>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261F1BD2"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DNS server</w:t>
            </w:r>
          </w:p>
        </w:tc>
        <w:tc>
          <w:tcPr>
            <w:tcW w:w="819" w:type="dxa"/>
            <w:hideMark/>
          </w:tcPr>
          <w:p w14:paraId="127B069B" w14:textId="77777777"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14B92E72" w14:textId="69AC90CF"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10.0.1.72</w:t>
            </w:r>
          </w:p>
        </w:tc>
        <w:tc>
          <w:tcPr>
            <w:tcW w:w="2338" w:type="dxa"/>
            <w:hideMark/>
          </w:tcPr>
          <w:p w14:paraId="1F377F7E" w14:textId="67215C23"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255.255.255.240</w:t>
            </w:r>
          </w:p>
        </w:tc>
        <w:tc>
          <w:tcPr>
            <w:tcW w:w="1742" w:type="dxa"/>
            <w:hideMark/>
          </w:tcPr>
          <w:p w14:paraId="2F22C177" w14:textId="4019DF7A" w:rsidR="00EE4CD9" w:rsidRPr="007A27DF" w:rsidRDefault="00EE4CD9" w:rsidP="00EE4CD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10.0.1.66</w:t>
            </w:r>
          </w:p>
        </w:tc>
      </w:tr>
      <w:tr w:rsidR="00EE4CD9" w:rsidRPr="007A27DF" w14:paraId="5F300011" w14:textId="77777777" w:rsidTr="00EE4CD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48" w:type="dxa"/>
            <w:hideMark/>
          </w:tcPr>
          <w:p w14:paraId="2DB357AD" w14:textId="77777777" w:rsidR="00EE4CD9" w:rsidRPr="007A27DF" w:rsidRDefault="00EE4CD9" w:rsidP="00EE4CD9">
            <w:pPr>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NTP and Syslog server</w:t>
            </w:r>
          </w:p>
        </w:tc>
        <w:tc>
          <w:tcPr>
            <w:tcW w:w="819" w:type="dxa"/>
            <w:hideMark/>
          </w:tcPr>
          <w:p w14:paraId="54375DCA" w14:textId="77777777"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2108" w:type="dxa"/>
            <w:hideMark/>
          </w:tcPr>
          <w:p w14:paraId="6B15F555" w14:textId="155FC284"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10.0.1.74</w:t>
            </w:r>
          </w:p>
        </w:tc>
        <w:tc>
          <w:tcPr>
            <w:tcW w:w="2338" w:type="dxa"/>
            <w:hideMark/>
          </w:tcPr>
          <w:p w14:paraId="4471ADBF" w14:textId="0DDEBB53"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255.255.255.240</w:t>
            </w:r>
          </w:p>
        </w:tc>
        <w:tc>
          <w:tcPr>
            <w:tcW w:w="1742" w:type="dxa"/>
            <w:hideMark/>
          </w:tcPr>
          <w:p w14:paraId="58235991" w14:textId="559DB8C9" w:rsidR="00EE4CD9" w:rsidRPr="007A27DF" w:rsidRDefault="00EE4CD9" w:rsidP="00EE4CD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10.0.1.66</w:t>
            </w:r>
          </w:p>
        </w:tc>
      </w:tr>
    </w:tbl>
    <w:p w14:paraId="04C52B4B" w14:textId="71EE4DAA" w:rsidR="0013181E" w:rsidRPr="007A27DF" w:rsidRDefault="00222259" w:rsidP="00714384">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Addressing Table:</w:t>
      </w:r>
    </w:p>
    <w:p w14:paraId="0517CD7B" w14:textId="77777777" w:rsidR="00222259" w:rsidRPr="007A27DF" w:rsidRDefault="00222259" w:rsidP="00222259">
      <w:pPr>
        <w:rPr>
          <w:rFonts w:asciiTheme="majorBidi" w:hAnsiTheme="majorBidi" w:cstheme="majorBidi"/>
          <w:color w:val="C2C2C2" w:themeColor="background2" w:themeTint="40"/>
        </w:rPr>
      </w:pPr>
    </w:p>
    <w:tbl>
      <w:tblPr>
        <w:tblStyle w:val="GridTable6Colorful-Accent5"/>
        <w:tblpPr w:leftFromText="180" w:rightFromText="180" w:vertAnchor="page" w:horzAnchor="page" w:tblpX="2703" w:tblpY="986"/>
        <w:tblW w:w="0" w:type="auto"/>
        <w:tblLook w:val="04A0" w:firstRow="1" w:lastRow="0" w:firstColumn="1" w:lastColumn="0" w:noHBand="0" w:noVBand="1"/>
      </w:tblPr>
      <w:tblGrid>
        <w:gridCol w:w="1808"/>
        <w:gridCol w:w="905"/>
        <w:gridCol w:w="2017"/>
        <w:gridCol w:w="1726"/>
        <w:gridCol w:w="1214"/>
        <w:gridCol w:w="600"/>
      </w:tblGrid>
      <w:tr w:rsidR="00B76567" w:rsidRPr="007A27DF" w14:paraId="354D0327" w14:textId="77777777" w:rsidTr="00B76567">
        <w:trPr>
          <w:cnfStyle w:val="100000000000" w:firstRow="1" w:lastRow="0" w:firstColumn="0" w:lastColumn="0" w:oddVBand="0" w:evenVBand="0" w:oddHBand="0"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0" w:type="auto"/>
            <w:hideMark/>
          </w:tcPr>
          <w:p w14:paraId="06EC8930"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lastRenderedPageBreak/>
              <w:t>Device</w:t>
            </w:r>
          </w:p>
        </w:tc>
        <w:tc>
          <w:tcPr>
            <w:tcW w:w="0" w:type="auto"/>
            <w:hideMark/>
          </w:tcPr>
          <w:p w14:paraId="3B57AFE8" w14:textId="77777777" w:rsidR="005B5C1E" w:rsidRPr="007A27DF" w:rsidRDefault="005B5C1E" w:rsidP="00B7656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Interface</w:t>
            </w:r>
          </w:p>
        </w:tc>
        <w:tc>
          <w:tcPr>
            <w:tcW w:w="0" w:type="auto"/>
            <w:hideMark/>
          </w:tcPr>
          <w:p w14:paraId="2E043D56" w14:textId="77777777" w:rsidR="005B5C1E" w:rsidRPr="007A27DF" w:rsidRDefault="005B5C1E" w:rsidP="00B7656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Address</w:t>
            </w:r>
          </w:p>
        </w:tc>
        <w:tc>
          <w:tcPr>
            <w:tcW w:w="1069" w:type="dxa"/>
            <w:hideMark/>
          </w:tcPr>
          <w:p w14:paraId="73B1CEDA" w14:textId="77777777" w:rsidR="005B5C1E" w:rsidRPr="007A27DF" w:rsidRDefault="005B5C1E" w:rsidP="00B7656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Subnet Mask</w:t>
            </w:r>
          </w:p>
        </w:tc>
        <w:tc>
          <w:tcPr>
            <w:tcW w:w="1624" w:type="dxa"/>
            <w:hideMark/>
          </w:tcPr>
          <w:p w14:paraId="07596D65" w14:textId="77777777" w:rsidR="005B5C1E" w:rsidRPr="007A27DF" w:rsidRDefault="005B5C1E" w:rsidP="00B7656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Default Gateway</w:t>
            </w:r>
          </w:p>
        </w:tc>
        <w:tc>
          <w:tcPr>
            <w:tcW w:w="621" w:type="dxa"/>
            <w:noWrap/>
            <w:hideMark/>
          </w:tcPr>
          <w:p w14:paraId="0CC67A43" w14:textId="77777777" w:rsidR="005B5C1E" w:rsidRPr="007A27DF" w:rsidRDefault="005B5C1E" w:rsidP="00B7656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VLAN ID</w:t>
            </w:r>
          </w:p>
        </w:tc>
      </w:tr>
      <w:tr w:rsidR="00B76567" w:rsidRPr="007A27DF" w14:paraId="554AD08C"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667ECC74"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Main-MLS</w:t>
            </w:r>
          </w:p>
        </w:tc>
        <w:tc>
          <w:tcPr>
            <w:tcW w:w="0" w:type="auto"/>
            <w:noWrap/>
            <w:hideMark/>
          </w:tcPr>
          <w:p w14:paraId="29765D7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G1/1/1</w:t>
            </w:r>
          </w:p>
        </w:tc>
        <w:tc>
          <w:tcPr>
            <w:tcW w:w="0" w:type="auto"/>
            <w:noWrap/>
          </w:tcPr>
          <w:p w14:paraId="3CEBE06A"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10.0.1.49/30</w:t>
            </w:r>
          </w:p>
        </w:tc>
        <w:tc>
          <w:tcPr>
            <w:tcW w:w="1069" w:type="dxa"/>
            <w:noWrap/>
          </w:tcPr>
          <w:p w14:paraId="400D21F7"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255.255.255.252</w:t>
            </w:r>
          </w:p>
        </w:tc>
        <w:tc>
          <w:tcPr>
            <w:tcW w:w="1624" w:type="dxa"/>
            <w:noWrap/>
          </w:tcPr>
          <w:p w14:paraId="52DCEA4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0015898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7C830AC5"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322F5B09"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5DC43705"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10</w:t>
            </w:r>
          </w:p>
        </w:tc>
        <w:tc>
          <w:tcPr>
            <w:tcW w:w="0" w:type="auto"/>
            <w:noWrap/>
          </w:tcPr>
          <w:p w14:paraId="4B7F90FC"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10.0.0.129 /26</w:t>
            </w:r>
          </w:p>
        </w:tc>
        <w:tc>
          <w:tcPr>
            <w:tcW w:w="1069" w:type="dxa"/>
            <w:noWrap/>
          </w:tcPr>
          <w:p w14:paraId="77E9E909"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tc>
        <w:tc>
          <w:tcPr>
            <w:tcW w:w="1624" w:type="dxa"/>
            <w:noWrap/>
          </w:tcPr>
          <w:p w14:paraId="639E0823"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40AB08F2"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10</w:t>
            </w:r>
          </w:p>
        </w:tc>
      </w:tr>
      <w:tr w:rsidR="00B76567" w:rsidRPr="007A27DF" w14:paraId="3676B9FE"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4A41261F"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40604529"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20</w:t>
            </w:r>
          </w:p>
        </w:tc>
        <w:tc>
          <w:tcPr>
            <w:tcW w:w="0" w:type="auto"/>
            <w:noWrap/>
          </w:tcPr>
          <w:p w14:paraId="4849FDD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10.0.0.65 /26</w:t>
            </w:r>
          </w:p>
        </w:tc>
        <w:tc>
          <w:tcPr>
            <w:tcW w:w="1069" w:type="dxa"/>
            <w:noWrap/>
          </w:tcPr>
          <w:p w14:paraId="599B6FE0"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tc>
        <w:tc>
          <w:tcPr>
            <w:tcW w:w="1624" w:type="dxa"/>
            <w:noWrap/>
          </w:tcPr>
          <w:p w14:paraId="3B1FD79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4F9F89C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20</w:t>
            </w:r>
          </w:p>
        </w:tc>
      </w:tr>
      <w:tr w:rsidR="00B76567" w:rsidRPr="007A27DF" w14:paraId="7987F2E5"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3CA1F6B"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S-MLS</w:t>
            </w:r>
          </w:p>
        </w:tc>
        <w:tc>
          <w:tcPr>
            <w:tcW w:w="0" w:type="auto"/>
            <w:noWrap/>
            <w:hideMark/>
          </w:tcPr>
          <w:p w14:paraId="7C23ECB0"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G1/1/1</w:t>
            </w:r>
          </w:p>
        </w:tc>
        <w:tc>
          <w:tcPr>
            <w:tcW w:w="0" w:type="auto"/>
            <w:noWrap/>
          </w:tcPr>
          <w:p w14:paraId="093C0B36"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10.0.1.57/30</w:t>
            </w:r>
          </w:p>
        </w:tc>
        <w:tc>
          <w:tcPr>
            <w:tcW w:w="1069" w:type="dxa"/>
            <w:noWrap/>
          </w:tcPr>
          <w:p w14:paraId="5F86C00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255.255.255.252</w:t>
            </w:r>
          </w:p>
        </w:tc>
        <w:tc>
          <w:tcPr>
            <w:tcW w:w="1624" w:type="dxa"/>
            <w:noWrap/>
          </w:tcPr>
          <w:p w14:paraId="4F829DB8"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60E9845E"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6D277A21"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6F7E38D8"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5857A7D6"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300</w:t>
            </w:r>
          </w:p>
        </w:tc>
        <w:tc>
          <w:tcPr>
            <w:tcW w:w="0" w:type="auto"/>
            <w:noWrap/>
          </w:tcPr>
          <w:p w14:paraId="35CE8FD7"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xml:space="preserve">10.0.1.33 /28 </w:t>
            </w:r>
          </w:p>
        </w:tc>
        <w:tc>
          <w:tcPr>
            <w:tcW w:w="1069" w:type="dxa"/>
            <w:noWrap/>
          </w:tcPr>
          <w:p w14:paraId="5070EF70"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255.255.255.240</w:t>
            </w:r>
          </w:p>
        </w:tc>
        <w:tc>
          <w:tcPr>
            <w:tcW w:w="1624" w:type="dxa"/>
            <w:noWrap/>
          </w:tcPr>
          <w:p w14:paraId="179E8EB5"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38D5624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300</w:t>
            </w:r>
          </w:p>
        </w:tc>
      </w:tr>
      <w:tr w:rsidR="00B76567" w:rsidRPr="007A27DF" w14:paraId="2467DFBD"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1E85435E"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79763EE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40</w:t>
            </w:r>
          </w:p>
        </w:tc>
        <w:tc>
          <w:tcPr>
            <w:tcW w:w="0" w:type="auto"/>
            <w:noWrap/>
          </w:tcPr>
          <w:p w14:paraId="4857B78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10.0.0.225 /27</w:t>
            </w:r>
          </w:p>
        </w:tc>
        <w:tc>
          <w:tcPr>
            <w:tcW w:w="1069" w:type="dxa"/>
            <w:noWrap/>
          </w:tcPr>
          <w:p w14:paraId="68296679"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255.255.255.224</w:t>
            </w:r>
          </w:p>
        </w:tc>
        <w:tc>
          <w:tcPr>
            <w:tcW w:w="1624" w:type="dxa"/>
            <w:noWrap/>
          </w:tcPr>
          <w:p w14:paraId="174D3063"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 xml:space="preserve"> </w:t>
            </w:r>
          </w:p>
        </w:tc>
        <w:tc>
          <w:tcPr>
            <w:tcW w:w="621" w:type="dxa"/>
            <w:noWrap/>
            <w:hideMark/>
          </w:tcPr>
          <w:p w14:paraId="0746062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40</w:t>
            </w:r>
          </w:p>
        </w:tc>
      </w:tr>
      <w:tr w:rsidR="00B76567" w:rsidRPr="007A27DF" w14:paraId="207D9620"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3FFF2502"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N-MLS</w:t>
            </w:r>
          </w:p>
        </w:tc>
        <w:tc>
          <w:tcPr>
            <w:tcW w:w="0" w:type="auto"/>
            <w:noWrap/>
            <w:hideMark/>
          </w:tcPr>
          <w:p w14:paraId="3A3BA547"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G1/1/1</w:t>
            </w:r>
          </w:p>
        </w:tc>
        <w:tc>
          <w:tcPr>
            <w:tcW w:w="0" w:type="auto"/>
            <w:noWrap/>
          </w:tcPr>
          <w:p w14:paraId="1D406FA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10.0.1.53/30</w:t>
            </w:r>
          </w:p>
        </w:tc>
        <w:tc>
          <w:tcPr>
            <w:tcW w:w="1069" w:type="dxa"/>
            <w:noWrap/>
          </w:tcPr>
          <w:p w14:paraId="4C094CB6"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255.255.255.252</w:t>
            </w:r>
          </w:p>
        </w:tc>
        <w:tc>
          <w:tcPr>
            <w:tcW w:w="1624" w:type="dxa"/>
            <w:noWrap/>
          </w:tcPr>
          <w:p w14:paraId="1BD0CE8A"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3490579B"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09FFD86E"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0CF501AD"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2E4DF83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50</w:t>
            </w:r>
          </w:p>
        </w:tc>
        <w:tc>
          <w:tcPr>
            <w:tcW w:w="0" w:type="auto"/>
            <w:noWrap/>
          </w:tcPr>
          <w:p w14:paraId="0038B39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10.0.0.1 /26</w:t>
            </w:r>
          </w:p>
        </w:tc>
        <w:tc>
          <w:tcPr>
            <w:tcW w:w="1069" w:type="dxa"/>
            <w:noWrap/>
          </w:tcPr>
          <w:p w14:paraId="1A4F997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255.255.255.192</w:t>
            </w:r>
          </w:p>
        </w:tc>
        <w:tc>
          <w:tcPr>
            <w:tcW w:w="1624" w:type="dxa"/>
            <w:noWrap/>
          </w:tcPr>
          <w:p w14:paraId="7ABFB86E"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28135DB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50</w:t>
            </w:r>
          </w:p>
        </w:tc>
      </w:tr>
      <w:tr w:rsidR="00B76567" w:rsidRPr="007A27DF" w14:paraId="24EFBABE"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371EB35A"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2FD350CC"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60</w:t>
            </w:r>
          </w:p>
        </w:tc>
        <w:tc>
          <w:tcPr>
            <w:tcW w:w="0" w:type="auto"/>
            <w:noWrap/>
          </w:tcPr>
          <w:p w14:paraId="58CF786D"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10.0.0.193 /27</w:t>
            </w:r>
          </w:p>
        </w:tc>
        <w:tc>
          <w:tcPr>
            <w:tcW w:w="1069" w:type="dxa"/>
            <w:noWrap/>
          </w:tcPr>
          <w:p w14:paraId="2A4BD107"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255.255.255.224</w:t>
            </w:r>
          </w:p>
        </w:tc>
        <w:tc>
          <w:tcPr>
            <w:tcW w:w="1624" w:type="dxa"/>
            <w:noWrap/>
          </w:tcPr>
          <w:p w14:paraId="399ED4C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1D56C5D2"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60</w:t>
            </w:r>
          </w:p>
        </w:tc>
      </w:tr>
      <w:tr w:rsidR="00B76567" w:rsidRPr="007A27DF" w14:paraId="3833E890"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1BDBE05F"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R-MLS</w:t>
            </w:r>
          </w:p>
        </w:tc>
        <w:tc>
          <w:tcPr>
            <w:tcW w:w="0" w:type="auto"/>
            <w:noWrap/>
            <w:hideMark/>
          </w:tcPr>
          <w:p w14:paraId="5D3B4BB7"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G1/0/5</w:t>
            </w:r>
          </w:p>
        </w:tc>
        <w:tc>
          <w:tcPr>
            <w:tcW w:w="0" w:type="auto"/>
            <w:noWrap/>
          </w:tcPr>
          <w:p w14:paraId="46D495F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10.0.1.60/30</w:t>
            </w:r>
          </w:p>
        </w:tc>
        <w:tc>
          <w:tcPr>
            <w:tcW w:w="1069" w:type="dxa"/>
            <w:noWrap/>
          </w:tcPr>
          <w:p w14:paraId="64898FC0"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255.255.255.252</w:t>
            </w:r>
          </w:p>
        </w:tc>
        <w:tc>
          <w:tcPr>
            <w:tcW w:w="1624" w:type="dxa"/>
            <w:noWrap/>
          </w:tcPr>
          <w:p w14:paraId="0C5C97F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573F7337"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20EA12A3"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3A6D9F26"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A7F4F8C"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70</w:t>
            </w:r>
          </w:p>
        </w:tc>
        <w:tc>
          <w:tcPr>
            <w:tcW w:w="0" w:type="auto"/>
            <w:noWrap/>
          </w:tcPr>
          <w:p w14:paraId="211B6010"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10.0.1.1 /28</w:t>
            </w:r>
          </w:p>
        </w:tc>
        <w:tc>
          <w:tcPr>
            <w:tcW w:w="1069" w:type="dxa"/>
            <w:noWrap/>
          </w:tcPr>
          <w:p w14:paraId="3241141D"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255.255.255.240</w:t>
            </w:r>
          </w:p>
        </w:tc>
        <w:tc>
          <w:tcPr>
            <w:tcW w:w="1624" w:type="dxa"/>
            <w:noWrap/>
          </w:tcPr>
          <w:p w14:paraId="05AD6F4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6991FED5"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70</w:t>
            </w:r>
          </w:p>
        </w:tc>
      </w:tr>
      <w:tr w:rsidR="00B76567" w:rsidRPr="007A27DF" w14:paraId="3E38F40A"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4ED9C836"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3E2A705"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VLAN  80</w:t>
            </w:r>
          </w:p>
        </w:tc>
        <w:tc>
          <w:tcPr>
            <w:tcW w:w="0" w:type="auto"/>
            <w:noWrap/>
          </w:tcPr>
          <w:p w14:paraId="792E37C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10.0.1.17/28</w:t>
            </w:r>
          </w:p>
        </w:tc>
        <w:tc>
          <w:tcPr>
            <w:tcW w:w="1069" w:type="dxa"/>
            <w:noWrap/>
          </w:tcPr>
          <w:p w14:paraId="7D1E48F2"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255.255.255.240</w:t>
            </w:r>
          </w:p>
        </w:tc>
        <w:tc>
          <w:tcPr>
            <w:tcW w:w="1624" w:type="dxa"/>
            <w:noWrap/>
          </w:tcPr>
          <w:p w14:paraId="0DE157B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18EFAFD3"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80</w:t>
            </w:r>
          </w:p>
        </w:tc>
      </w:tr>
      <w:tr w:rsidR="00B76567" w:rsidRPr="007A27DF" w14:paraId="62B6FA22"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29F6FAED"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MIU-MIU-GW</w:t>
            </w:r>
          </w:p>
        </w:tc>
        <w:tc>
          <w:tcPr>
            <w:tcW w:w="0" w:type="auto"/>
            <w:noWrap/>
            <w:hideMark/>
          </w:tcPr>
          <w:p w14:paraId="03052108"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Gig0/0</w:t>
            </w:r>
          </w:p>
        </w:tc>
        <w:tc>
          <w:tcPr>
            <w:tcW w:w="0" w:type="auto"/>
            <w:noWrap/>
          </w:tcPr>
          <w:p w14:paraId="76D0D598" w14:textId="2EA37349"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209.165.200.22</w:t>
            </w:r>
            <w:r w:rsidR="004F7C4F" w:rsidRPr="007A27DF">
              <w:rPr>
                <w:rFonts w:asciiTheme="majorBidi" w:hAnsiTheme="majorBidi" w:cstheme="majorBidi"/>
                <w:b/>
                <w:bCs/>
                <w:color w:val="C2C2C2" w:themeColor="background2" w:themeTint="40"/>
                <w:sz w:val="24"/>
                <w:szCs w:val="24"/>
              </w:rPr>
              <w:t>6</w:t>
            </w:r>
            <w:r w:rsidRPr="007A27DF">
              <w:rPr>
                <w:rFonts w:asciiTheme="majorBidi" w:hAnsiTheme="majorBidi" w:cstheme="majorBidi"/>
                <w:b/>
                <w:bCs/>
                <w:color w:val="C2C2C2" w:themeColor="background2" w:themeTint="40"/>
                <w:sz w:val="24"/>
                <w:szCs w:val="24"/>
              </w:rPr>
              <w:t>/28</w:t>
            </w:r>
          </w:p>
        </w:tc>
        <w:tc>
          <w:tcPr>
            <w:tcW w:w="1069" w:type="dxa"/>
            <w:noWrap/>
          </w:tcPr>
          <w:p w14:paraId="449F1012"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255.255.255.240</w:t>
            </w:r>
          </w:p>
        </w:tc>
        <w:tc>
          <w:tcPr>
            <w:tcW w:w="1624" w:type="dxa"/>
            <w:noWrap/>
          </w:tcPr>
          <w:p w14:paraId="25386A04"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0047EF61"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765D9499"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20A6D667"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3B7BEC6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Gig0/1</w:t>
            </w:r>
          </w:p>
        </w:tc>
        <w:tc>
          <w:tcPr>
            <w:tcW w:w="0" w:type="auto"/>
            <w:noWrap/>
          </w:tcPr>
          <w:p w14:paraId="1C2A2EF3"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10.0.1.61/30</w:t>
            </w:r>
          </w:p>
        </w:tc>
        <w:tc>
          <w:tcPr>
            <w:tcW w:w="1069" w:type="dxa"/>
            <w:noWrap/>
          </w:tcPr>
          <w:p w14:paraId="1957E4D7"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255.255.255.252</w:t>
            </w:r>
          </w:p>
        </w:tc>
        <w:tc>
          <w:tcPr>
            <w:tcW w:w="1624" w:type="dxa"/>
            <w:noWrap/>
          </w:tcPr>
          <w:p w14:paraId="5BF2C74C"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0BD49B7C"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66908B74"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7F1AA664"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3C6E516D"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Gig0/0/0</w:t>
            </w:r>
          </w:p>
        </w:tc>
        <w:tc>
          <w:tcPr>
            <w:tcW w:w="0" w:type="auto"/>
            <w:noWrap/>
          </w:tcPr>
          <w:p w14:paraId="6F368941"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10.0.1.64/30</w:t>
            </w:r>
          </w:p>
        </w:tc>
        <w:tc>
          <w:tcPr>
            <w:tcW w:w="1069" w:type="dxa"/>
            <w:noWrap/>
          </w:tcPr>
          <w:p w14:paraId="1A3C6778"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255.255.255.252</w:t>
            </w:r>
          </w:p>
        </w:tc>
        <w:tc>
          <w:tcPr>
            <w:tcW w:w="1624" w:type="dxa"/>
            <w:noWrap/>
          </w:tcPr>
          <w:p w14:paraId="1A5A2CF4"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107B55A0"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74845107" w14:textId="77777777" w:rsidTr="00B76567">
        <w:trPr>
          <w:trHeight w:val="1145"/>
        </w:trPr>
        <w:tc>
          <w:tcPr>
            <w:cnfStyle w:val="001000000000" w:firstRow="0" w:lastRow="0" w:firstColumn="1" w:lastColumn="0" w:oddVBand="0" w:evenVBand="0" w:oddHBand="0" w:evenHBand="0" w:firstRowFirstColumn="0" w:firstRowLastColumn="0" w:lastRowFirstColumn="0" w:lastRowLastColumn="0"/>
            <w:tcW w:w="0" w:type="auto"/>
            <w:vMerge/>
            <w:hideMark/>
          </w:tcPr>
          <w:p w14:paraId="5242C10C"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65F4D661"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Gig0/1/0</w:t>
            </w:r>
          </w:p>
        </w:tc>
        <w:tc>
          <w:tcPr>
            <w:tcW w:w="0" w:type="auto"/>
            <w:noWrap/>
          </w:tcPr>
          <w:p w14:paraId="7CD12C17"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10.0.1.50/30</w:t>
            </w:r>
          </w:p>
        </w:tc>
        <w:tc>
          <w:tcPr>
            <w:tcW w:w="1069" w:type="dxa"/>
            <w:noWrap/>
          </w:tcPr>
          <w:p w14:paraId="7F955AEC"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b/>
                <w:bCs/>
                <w:color w:val="C2C2C2" w:themeColor="background2" w:themeTint="40"/>
                <w:sz w:val="24"/>
                <w:szCs w:val="24"/>
              </w:rPr>
              <w:t>255.255.255.252</w:t>
            </w:r>
          </w:p>
        </w:tc>
        <w:tc>
          <w:tcPr>
            <w:tcW w:w="1624" w:type="dxa"/>
            <w:noWrap/>
          </w:tcPr>
          <w:p w14:paraId="1FCE1795"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621" w:type="dxa"/>
            <w:noWrap/>
            <w:hideMark/>
          </w:tcPr>
          <w:p w14:paraId="406B6EBE"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452EA7AE"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132569DD"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D5B018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Gig0/2/0</w:t>
            </w:r>
          </w:p>
        </w:tc>
        <w:tc>
          <w:tcPr>
            <w:tcW w:w="0" w:type="auto"/>
            <w:noWrap/>
            <w:hideMark/>
          </w:tcPr>
          <w:p w14:paraId="475755E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10.0.1.58/30</w:t>
            </w:r>
          </w:p>
          <w:p w14:paraId="7C86D33B"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p>
        </w:tc>
        <w:tc>
          <w:tcPr>
            <w:tcW w:w="1069" w:type="dxa"/>
            <w:noWrap/>
            <w:hideMark/>
          </w:tcPr>
          <w:p w14:paraId="5B62829B"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255.255.255.252</w:t>
            </w:r>
          </w:p>
        </w:tc>
        <w:tc>
          <w:tcPr>
            <w:tcW w:w="1624" w:type="dxa"/>
            <w:noWrap/>
            <w:hideMark/>
          </w:tcPr>
          <w:p w14:paraId="6D395E08"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621" w:type="dxa"/>
            <w:noWrap/>
            <w:hideMark/>
          </w:tcPr>
          <w:p w14:paraId="4CD93E0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3E991064"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29E39D12"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C0D93B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Gig0/3/0</w:t>
            </w:r>
          </w:p>
        </w:tc>
        <w:tc>
          <w:tcPr>
            <w:tcW w:w="0" w:type="auto"/>
            <w:noWrap/>
            <w:hideMark/>
          </w:tcPr>
          <w:p w14:paraId="4FE93EC1"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tblGrid>
            <w:tr w:rsidR="007A27DF" w:rsidRPr="007A27DF" w14:paraId="61890A08" w14:textId="77777777" w:rsidTr="00005D1E">
              <w:trPr>
                <w:tblCellSpacing w:w="15" w:type="dxa"/>
              </w:trPr>
              <w:tc>
                <w:tcPr>
                  <w:tcW w:w="0" w:type="auto"/>
                  <w:vAlign w:val="center"/>
                  <w:hideMark/>
                </w:tcPr>
                <w:p w14:paraId="42195971" w14:textId="77777777" w:rsidR="005B5C1E" w:rsidRPr="007A27DF" w:rsidRDefault="005B5C1E" w:rsidP="00154B6A">
                  <w:pPr>
                    <w:framePr w:hSpace="180" w:wrap="around" w:vAnchor="page" w:hAnchor="page" w:x="2703" w:y="986"/>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10.0.1.54/30</w:t>
                  </w:r>
                </w:p>
              </w:tc>
            </w:tr>
          </w:tbl>
          <w:p w14:paraId="6152C7C5"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vanish/>
                <w:color w:val="C2C2C2" w:themeColor="background2" w:themeTint="4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27DF" w:rsidRPr="007A27DF" w14:paraId="4621EB52" w14:textId="77777777" w:rsidTr="00005D1E">
              <w:trPr>
                <w:tblCellSpacing w:w="15" w:type="dxa"/>
              </w:trPr>
              <w:tc>
                <w:tcPr>
                  <w:tcW w:w="0" w:type="auto"/>
                  <w:vAlign w:val="center"/>
                  <w:hideMark/>
                </w:tcPr>
                <w:p w14:paraId="3FC6BBDD" w14:textId="77777777" w:rsidR="005B5C1E" w:rsidRPr="007A27DF" w:rsidRDefault="005B5C1E" w:rsidP="00154B6A">
                  <w:pPr>
                    <w:framePr w:hSpace="180" w:wrap="around" w:vAnchor="page" w:hAnchor="page" w:x="2703" w:y="986"/>
                    <w:rPr>
                      <w:rFonts w:asciiTheme="majorBidi" w:hAnsiTheme="majorBidi" w:cstheme="majorBidi"/>
                      <w:color w:val="C2C2C2" w:themeColor="background2" w:themeTint="40"/>
                      <w:sz w:val="20"/>
                      <w:szCs w:val="20"/>
                    </w:rPr>
                  </w:pPr>
                </w:p>
              </w:tc>
            </w:tr>
          </w:tbl>
          <w:p w14:paraId="1E4D810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p>
        </w:tc>
        <w:tc>
          <w:tcPr>
            <w:tcW w:w="1069" w:type="dxa"/>
            <w:noWrap/>
            <w:hideMark/>
          </w:tcPr>
          <w:p w14:paraId="1E5CCEE1"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4"/>
                <w:szCs w:val="24"/>
              </w:rPr>
            </w:pPr>
            <w:r w:rsidRPr="007A27DF">
              <w:rPr>
                <w:rFonts w:asciiTheme="majorBidi" w:hAnsiTheme="majorBidi" w:cstheme="majorBidi"/>
                <w:b/>
                <w:bCs/>
                <w:color w:val="C2C2C2" w:themeColor="background2" w:themeTint="40"/>
                <w:sz w:val="24"/>
                <w:szCs w:val="24"/>
              </w:rPr>
              <w:t> 255.255.255.224</w:t>
            </w:r>
          </w:p>
        </w:tc>
        <w:tc>
          <w:tcPr>
            <w:tcW w:w="1624" w:type="dxa"/>
            <w:noWrap/>
            <w:hideMark/>
          </w:tcPr>
          <w:p w14:paraId="69794A9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w:t>
            </w:r>
          </w:p>
        </w:tc>
        <w:tc>
          <w:tcPr>
            <w:tcW w:w="621" w:type="dxa"/>
            <w:noWrap/>
            <w:hideMark/>
          </w:tcPr>
          <w:p w14:paraId="6D2EFC7C"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1B252C45"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1116A32C"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ISP</w:t>
            </w:r>
          </w:p>
        </w:tc>
        <w:tc>
          <w:tcPr>
            <w:tcW w:w="0" w:type="auto"/>
            <w:noWrap/>
            <w:hideMark/>
          </w:tcPr>
          <w:p w14:paraId="2C7E9678"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0/0</w:t>
            </w:r>
          </w:p>
        </w:tc>
        <w:tc>
          <w:tcPr>
            <w:tcW w:w="0" w:type="auto"/>
            <w:noWrap/>
            <w:hideMark/>
          </w:tcPr>
          <w:p w14:paraId="0F5F3803"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209.165.200.225</w:t>
            </w:r>
          </w:p>
        </w:tc>
        <w:tc>
          <w:tcPr>
            <w:tcW w:w="1069" w:type="dxa"/>
            <w:noWrap/>
            <w:hideMark/>
          </w:tcPr>
          <w:p w14:paraId="52F48A54"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255.255.255.240</w:t>
            </w:r>
          </w:p>
        </w:tc>
        <w:tc>
          <w:tcPr>
            <w:tcW w:w="1624" w:type="dxa"/>
            <w:noWrap/>
            <w:hideMark/>
          </w:tcPr>
          <w:p w14:paraId="0A6B9E0C"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5D9AEA8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589194D8"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7C200F01"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74ECA58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0/1</w:t>
            </w:r>
          </w:p>
        </w:tc>
        <w:tc>
          <w:tcPr>
            <w:tcW w:w="0" w:type="auto"/>
            <w:noWrap/>
            <w:hideMark/>
          </w:tcPr>
          <w:p w14:paraId="35980CB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64.100.1.1</w:t>
            </w:r>
          </w:p>
        </w:tc>
        <w:tc>
          <w:tcPr>
            <w:tcW w:w="1069" w:type="dxa"/>
            <w:noWrap/>
            <w:hideMark/>
          </w:tcPr>
          <w:p w14:paraId="252D3B2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255.255.255.224</w:t>
            </w:r>
          </w:p>
        </w:tc>
        <w:tc>
          <w:tcPr>
            <w:tcW w:w="1624" w:type="dxa"/>
            <w:noWrap/>
            <w:hideMark/>
          </w:tcPr>
          <w:p w14:paraId="5343EDA3"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70005A35"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59E2F926"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64080A64"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23839C0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0/2</w:t>
            </w:r>
          </w:p>
        </w:tc>
        <w:tc>
          <w:tcPr>
            <w:tcW w:w="0" w:type="auto"/>
            <w:noWrap/>
            <w:hideMark/>
          </w:tcPr>
          <w:p w14:paraId="0B06BD59"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64.100.2.1</w:t>
            </w:r>
          </w:p>
        </w:tc>
        <w:tc>
          <w:tcPr>
            <w:tcW w:w="1069" w:type="dxa"/>
            <w:noWrap/>
            <w:hideMark/>
          </w:tcPr>
          <w:p w14:paraId="1C9AC744"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255.255.255.224</w:t>
            </w:r>
          </w:p>
        </w:tc>
        <w:tc>
          <w:tcPr>
            <w:tcW w:w="1624" w:type="dxa"/>
            <w:noWrap/>
            <w:hideMark/>
          </w:tcPr>
          <w:p w14:paraId="78DB3D90"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0DD5B08E"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7E3B3AA1"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737CFE2B"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Branch-GW</w:t>
            </w:r>
          </w:p>
        </w:tc>
        <w:tc>
          <w:tcPr>
            <w:tcW w:w="0" w:type="auto"/>
            <w:noWrap/>
            <w:hideMark/>
          </w:tcPr>
          <w:p w14:paraId="1D2FAFE2"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0/0.2</w:t>
            </w:r>
          </w:p>
        </w:tc>
        <w:tc>
          <w:tcPr>
            <w:tcW w:w="0" w:type="auto"/>
            <w:noWrap/>
            <w:hideMark/>
          </w:tcPr>
          <w:p w14:paraId="497B391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192.168.2.1</w:t>
            </w:r>
          </w:p>
        </w:tc>
        <w:tc>
          <w:tcPr>
            <w:tcW w:w="1069" w:type="dxa"/>
            <w:noWrap/>
            <w:hideMark/>
          </w:tcPr>
          <w:p w14:paraId="174AB001"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255.255.255.0 </w:t>
            </w:r>
          </w:p>
        </w:tc>
        <w:tc>
          <w:tcPr>
            <w:tcW w:w="1624" w:type="dxa"/>
            <w:noWrap/>
            <w:hideMark/>
          </w:tcPr>
          <w:p w14:paraId="274EDF1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17D26A0D"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5BC261AC"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41451E63"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3AB8506"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0/0.3</w:t>
            </w:r>
          </w:p>
        </w:tc>
        <w:tc>
          <w:tcPr>
            <w:tcW w:w="0" w:type="auto"/>
            <w:noWrap/>
            <w:hideMark/>
          </w:tcPr>
          <w:p w14:paraId="361AEE7A"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192.168.3.1</w:t>
            </w:r>
          </w:p>
        </w:tc>
        <w:tc>
          <w:tcPr>
            <w:tcW w:w="1069" w:type="dxa"/>
            <w:noWrap/>
            <w:hideMark/>
          </w:tcPr>
          <w:p w14:paraId="423B9A1C"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255.255.255.0 </w:t>
            </w:r>
          </w:p>
        </w:tc>
        <w:tc>
          <w:tcPr>
            <w:tcW w:w="1624" w:type="dxa"/>
            <w:noWrap/>
            <w:hideMark/>
          </w:tcPr>
          <w:p w14:paraId="0393EB35"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5CB30B39"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3B1588AF"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4B29E6C4"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2186BA88"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Gig 0/1</w:t>
            </w:r>
          </w:p>
        </w:tc>
        <w:tc>
          <w:tcPr>
            <w:tcW w:w="0" w:type="auto"/>
            <w:noWrap/>
            <w:hideMark/>
          </w:tcPr>
          <w:p w14:paraId="48AEB84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64.100.1.2</w:t>
            </w:r>
          </w:p>
        </w:tc>
        <w:tc>
          <w:tcPr>
            <w:tcW w:w="1069" w:type="dxa"/>
            <w:noWrap/>
            <w:hideMark/>
          </w:tcPr>
          <w:p w14:paraId="71DFDFC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255.255.255.224 </w:t>
            </w:r>
          </w:p>
        </w:tc>
        <w:tc>
          <w:tcPr>
            <w:tcW w:w="1624" w:type="dxa"/>
            <w:noWrap/>
            <w:hideMark/>
          </w:tcPr>
          <w:p w14:paraId="349864F4"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5565BD21"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62FA2F91" w14:textId="77777777" w:rsidTr="00B7656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4429786B"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r w:rsidRPr="007A27DF">
              <w:rPr>
                <w:rFonts w:asciiTheme="majorBidi" w:hAnsiTheme="majorBidi" w:cstheme="majorBidi"/>
                <w:color w:val="C2C2C2" w:themeColor="background2" w:themeTint="40"/>
                <w:sz w:val="20"/>
                <w:szCs w:val="20"/>
                <w:u w:val="single"/>
              </w:rPr>
              <w:t>Wireless Home Router</w:t>
            </w:r>
          </w:p>
        </w:tc>
        <w:tc>
          <w:tcPr>
            <w:tcW w:w="0" w:type="auto"/>
            <w:noWrap/>
            <w:hideMark/>
          </w:tcPr>
          <w:p w14:paraId="05FD685B"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G0/1</w:t>
            </w:r>
          </w:p>
        </w:tc>
        <w:tc>
          <w:tcPr>
            <w:tcW w:w="0" w:type="auto"/>
            <w:noWrap/>
            <w:hideMark/>
          </w:tcPr>
          <w:p w14:paraId="65992979"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64.100.2.2</w:t>
            </w:r>
          </w:p>
        </w:tc>
        <w:tc>
          <w:tcPr>
            <w:tcW w:w="1069" w:type="dxa"/>
            <w:noWrap/>
            <w:hideMark/>
          </w:tcPr>
          <w:p w14:paraId="3FD8EC8F"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255.255.255.224 </w:t>
            </w:r>
          </w:p>
        </w:tc>
        <w:tc>
          <w:tcPr>
            <w:tcW w:w="1624" w:type="dxa"/>
            <w:noWrap/>
            <w:hideMark/>
          </w:tcPr>
          <w:p w14:paraId="7FF80F79"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6A7699E1" w14:textId="77777777" w:rsidR="005B5C1E" w:rsidRPr="007A27DF" w:rsidRDefault="005B5C1E" w:rsidP="00B7656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r w:rsidR="00B76567" w:rsidRPr="007A27DF" w14:paraId="45FC7C5C" w14:textId="77777777" w:rsidTr="00B76567">
        <w:trPr>
          <w:trHeight w:val="345"/>
        </w:trPr>
        <w:tc>
          <w:tcPr>
            <w:cnfStyle w:val="001000000000" w:firstRow="0" w:lastRow="0" w:firstColumn="1" w:lastColumn="0" w:oddVBand="0" w:evenVBand="0" w:oddHBand="0" w:evenHBand="0" w:firstRowFirstColumn="0" w:firstRowLastColumn="0" w:lastRowFirstColumn="0" w:lastRowLastColumn="0"/>
            <w:tcW w:w="0" w:type="auto"/>
            <w:vMerge/>
            <w:hideMark/>
          </w:tcPr>
          <w:p w14:paraId="32FFBDEB" w14:textId="77777777" w:rsidR="005B5C1E" w:rsidRPr="007A27DF" w:rsidRDefault="005B5C1E" w:rsidP="00B76567">
            <w:pPr>
              <w:rPr>
                <w:rFonts w:asciiTheme="majorBidi" w:hAnsiTheme="majorBidi" w:cstheme="majorBidi"/>
                <w:b w:val="0"/>
                <w:bCs w:val="0"/>
                <w:color w:val="C2C2C2" w:themeColor="background2" w:themeTint="40"/>
                <w:sz w:val="20"/>
                <w:szCs w:val="20"/>
                <w:u w:val="single"/>
              </w:rPr>
            </w:pPr>
          </w:p>
        </w:tc>
        <w:tc>
          <w:tcPr>
            <w:tcW w:w="0" w:type="auto"/>
            <w:noWrap/>
            <w:hideMark/>
          </w:tcPr>
          <w:p w14:paraId="1825BDF6"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Router IP</w:t>
            </w:r>
          </w:p>
        </w:tc>
        <w:tc>
          <w:tcPr>
            <w:tcW w:w="0" w:type="auto"/>
            <w:noWrap/>
            <w:hideMark/>
          </w:tcPr>
          <w:p w14:paraId="7AF534D2"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192.168.10.1</w:t>
            </w:r>
          </w:p>
        </w:tc>
        <w:tc>
          <w:tcPr>
            <w:tcW w:w="1069" w:type="dxa"/>
            <w:noWrap/>
            <w:hideMark/>
          </w:tcPr>
          <w:p w14:paraId="2BF84DCF"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255.255.255.128</w:t>
            </w:r>
          </w:p>
        </w:tc>
        <w:tc>
          <w:tcPr>
            <w:tcW w:w="1624" w:type="dxa"/>
            <w:noWrap/>
            <w:hideMark/>
          </w:tcPr>
          <w:p w14:paraId="6FCDB8DE"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c>
          <w:tcPr>
            <w:tcW w:w="621" w:type="dxa"/>
            <w:noWrap/>
            <w:hideMark/>
          </w:tcPr>
          <w:p w14:paraId="4239FF1B" w14:textId="77777777" w:rsidR="005B5C1E" w:rsidRPr="007A27DF" w:rsidRDefault="005B5C1E" w:rsidP="00B7656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C2C2C2" w:themeColor="background2" w:themeTint="40"/>
                <w:sz w:val="20"/>
                <w:szCs w:val="20"/>
                <w:u w:val="single"/>
              </w:rPr>
            </w:pPr>
            <w:r w:rsidRPr="007A27DF">
              <w:rPr>
                <w:rFonts w:asciiTheme="majorBidi" w:hAnsiTheme="majorBidi" w:cstheme="majorBidi"/>
                <w:b/>
                <w:bCs/>
                <w:color w:val="C2C2C2" w:themeColor="background2" w:themeTint="40"/>
                <w:sz w:val="20"/>
                <w:szCs w:val="20"/>
                <w:u w:val="single"/>
              </w:rPr>
              <w:t> </w:t>
            </w:r>
          </w:p>
        </w:tc>
      </w:tr>
    </w:tbl>
    <w:p w14:paraId="169A468C" w14:textId="77777777" w:rsidR="00222259" w:rsidRPr="007A27DF" w:rsidRDefault="00222259" w:rsidP="00222259">
      <w:pPr>
        <w:rPr>
          <w:rFonts w:asciiTheme="majorBidi" w:hAnsiTheme="majorBidi" w:cstheme="majorBidi"/>
          <w:color w:val="C2C2C2" w:themeColor="background2" w:themeTint="40"/>
        </w:rPr>
      </w:pPr>
    </w:p>
    <w:p w14:paraId="7C0C8324" w14:textId="77777777" w:rsidR="00142E0B" w:rsidRPr="007A27DF" w:rsidRDefault="00142E0B" w:rsidP="00714384">
      <w:pPr>
        <w:pStyle w:val="Heading1"/>
        <w:rPr>
          <w:rFonts w:asciiTheme="majorBidi" w:hAnsiTheme="majorBidi"/>
          <w:color w:val="C2C2C2" w:themeColor="background2" w:themeTint="40"/>
        </w:rPr>
      </w:pPr>
    </w:p>
    <w:p w14:paraId="0831EBCE" w14:textId="77777777" w:rsidR="00142E0B" w:rsidRPr="007A27DF" w:rsidRDefault="00142E0B" w:rsidP="00714384">
      <w:pPr>
        <w:pStyle w:val="Heading1"/>
        <w:rPr>
          <w:rFonts w:asciiTheme="majorBidi" w:hAnsiTheme="majorBidi"/>
          <w:color w:val="C2C2C2" w:themeColor="background2" w:themeTint="40"/>
        </w:rPr>
      </w:pPr>
    </w:p>
    <w:p w14:paraId="10E774A0" w14:textId="77777777" w:rsidR="00142E0B" w:rsidRPr="007A27DF" w:rsidRDefault="00142E0B" w:rsidP="00714384">
      <w:pPr>
        <w:pStyle w:val="Heading1"/>
        <w:rPr>
          <w:rFonts w:asciiTheme="majorBidi" w:hAnsiTheme="majorBidi"/>
          <w:color w:val="C2C2C2" w:themeColor="background2" w:themeTint="40"/>
        </w:rPr>
      </w:pPr>
    </w:p>
    <w:p w14:paraId="3C66FE85" w14:textId="7E2FF56E" w:rsidR="0013181E" w:rsidRPr="007A27DF" w:rsidRDefault="0013181E" w:rsidP="00714384">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Router OSPF IDs:</w:t>
      </w:r>
    </w:p>
    <w:tbl>
      <w:tblPr>
        <w:tblStyle w:val="GridTable6Colorful-Accent5"/>
        <w:tblW w:w="0" w:type="auto"/>
        <w:tblLook w:val="04A0" w:firstRow="1" w:lastRow="0" w:firstColumn="1" w:lastColumn="0" w:noHBand="0" w:noVBand="1"/>
      </w:tblPr>
      <w:tblGrid>
        <w:gridCol w:w="4143"/>
        <w:gridCol w:w="4127"/>
      </w:tblGrid>
      <w:tr w:rsidR="007A27DF" w:rsidRPr="007A27DF" w14:paraId="39F400A8" w14:textId="77777777" w:rsidTr="0087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3EFCCF" w14:textId="77777777" w:rsidR="0013181E" w:rsidRPr="007A27DF" w:rsidRDefault="0013181E" w:rsidP="00005D1E">
            <w:pPr>
              <w:spacing w:line="259" w:lineRule="auto"/>
              <w:jc w:val="center"/>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Router/ Layer 3 switch</w:t>
            </w:r>
          </w:p>
        </w:tc>
        <w:tc>
          <w:tcPr>
            <w:tcW w:w="4508" w:type="dxa"/>
          </w:tcPr>
          <w:p w14:paraId="4975741B" w14:textId="77777777" w:rsidR="0013181E" w:rsidRPr="007A27DF" w:rsidRDefault="0013181E" w:rsidP="00005D1E">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4"/>
                <w:szCs w:val="24"/>
              </w:rPr>
            </w:pPr>
            <w:r w:rsidRPr="007A27DF">
              <w:rPr>
                <w:rFonts w:asciiTheme="majorBidi" w:hAnsiTheme="majorBidi" w:cstheme="majorBidi"/>
                <w:color w:val="C2C2C2" w:themeColor="background2" w:themeTint="40"/>
                <w:sz w:val="24"/>
                <w:szCs w:val="24"/>
              </w:rPr>
              <w:t>Router ID</w:t>
            </w:r>
          </w:p>
        </w:tc>
      </w:tr>
      <w:tr w:rsidR="007A27DF" w:rsidRPr="007A27DF" w14:paraId="4F878382" w14:textId="77777777" w:rsidTr="0087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CA067E" w14:textId="77777777" w:rsidR="0013181E" w:rsidRPr="007A27DF" w:rsidRDefault="0013181E" w:rsidP="00005D1E">
            <w:pPr>
              <w:spacing w:line="259" w:lineRule="auto"/>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MIU-GW</w:t>
            </w:r>
          </w:p>
        </w:tc>
        <w:tc>
          <w:tcPr>
            <w:tcW w:w="4508" w:type="dxa"/>
          </w:tcPr>
          <w:p w14:paraId="41680B55" w14:textId="77777777" w:rsidR="0013181E" w:rsidRPr="007A27DF" w:rsidRDefault="0013181E" w:rsidP="00005D1E">
            <w:p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1.1.1.1</w:t>
            </w:r>
          </w:p>
        </w:tc>
      </w:tr>
      <w:tr w:rsidR="007A27DF" w:rsidRPr="007A27DF" w14:paraId="3602C6EC" w14:textId="77777777" w:rsidTr="008711F1">
        <w:tc>
          <w:tcPr>
            <w:cnfStyle w:val="001000000000" w:firstRow="0" w:lastRow="0" w:firstColumn="1" w:lastColumn="0" w:oddVBand="0" w:evenVBand="0" w:oddHBand="0" w:evenHBand="0" w:firstRowFirstColumn="0" w:firstRowLastColumn="0" w:lastRowFirstColumn="0" w:lastRowLastColumn="0"/>
            <w:tcW w:w="4508" w:type="dxa"/>
          </w:tcPr>
          <w:p w14:paraId="1CCD04F2" w14:textId="77777777" w:rsidR="0013181E" w:rsidRPr="007A27DF" w:rsidRDefault="0013181E" w:rsidP="00005D1E">
            <w:pPr>
              <w:spacing w:line="259" w:lineRule="auto"/>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Main-MLS</w:t>
            </w:r>
          </w:p>
        </w:tc>
        <w:tc>
          <w:tcPr>
            <w:tcW w:w="4508" w:type="dxa"/>
          </w:tcPr>
          <w:p w14:paraId="00436EEA" w14:textId="77777777" w:rsidR="0013181E" w:rsidRPr="007A27DF" w:rsidRDefault="0013181E" w:rsidP="00005D1E">
            <w:pPr>
              <w:spacing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2.2.2.2</w:t>
            </w:r>
          </w:p>
        </w:tc>
      </w:tr>
      <w:tr w:rsidR="007A27DF" w:rsidRPr="007A27DF" w14:paraId="2FC3A8DA" w14:textId="77777777" w:rsidTr="0087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962341" w14:textId="77777777" w:rsidR="0013181E" w:rsidRPr="007A27DF" w:rsidRDefault="0013181E" w:rsidP="00005D1E">
            <w:pPr>
              <w:spacing w:line="259" w:lineRule="auto"/>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S-MLS</w:t>
            </w:r>
          </w:p>
        </w:tc>
        <w:tc>
          <w:tcPr>
            <w:tcW w:w="4508" w:type="dxa"/>
          </w:tcPr>
          <w:p w14:paraId="51D33C78" w14:textId="77777777" w:rsidR="0013181E" w:rsidRPr="007A27DF" w:rsidRDefault="0013181E" w:rsidP="00005D1E">
            <w:p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3.3.3.3</w:t>
            </w:r>
          </w:p>
        </w:tc>
      </w:tr>
      <w:tr w:rsidR="007A27DF" w:rsidRPr="007A27DF" w14:paraId="241E1ED8" w14:textId="77777777" w:rsidTr="008711F1">
        <w:tc>
          <w:tcPr>
            <w:cnfStyle w:val="001000000000" w:firstRow="0" w:lastRow="0" w:firstColumn="1" w:lastColumn="0" w:oddVBand="0" w:evenVBand="0" w:oddHBand="0" w:evenHBand="0" w:firstRowFirstColumn="0" w:firstRowLastColumn="0" w:lastRowFirstColumn="0" w:lastRowLastColumn="0"/>
            <w:tcW w:w="4508" w:type="dxa"/>
          </w:tcPr>
          <w:p w14:paraId="00318432" w14:textId="77777777" w:rsidR="0013181E" w:rsidRPr="007A27DF" w:rsidRDefault="0013181E" w:rsidP="00005D1E">
            <w:pPr>
              <w:spacing w:line="259" w:lineRule="auto"/>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 xml:space="preserve">SW-S </w:t>
            </w:r>
          </w:p>
        </w:tc>
        <w:tc>
          <w:tcPr>
            <w:tcW w:w="4508" w:type="dxa"/>
          </w:tcPr>
          <w:p w14:paraId="06A93335" w14:textId="77777777" w:rsidR="0013181E" w:rsidRPr="007A27DF" w:rsidRDefault="0013181E" w:rsidP="00005D1E">
            <w:pPr>
              <w:spacing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C2C2C2" w:themeColor="background2" w:themeTint="40"/>
                <w:sz w:val="20"/>
                <w:szCs w:val="20"/>
              </w:rPr>
            </w:pPr>
            <w:r w:rsidRPr="007A27DF">
              <w:rPr>
                <w:rFonts w:asciiTheme="majorBidi" w:hAnsiTheme="majorBidi" w:cstheme="majorBidi"/>
                <w:color w:val="C2C2C2" w:themeColor="background2" w:themeTint="40"/>
                <w:sz w:val="20"/>
                <w:szCs w:val="20"/>
              </w:rPr>
              <w:t>4.4.4.4</w:t>
            </w:r>
          </w:p>
        </w:tc>
      </w:tr>
    </w:tbl>
    <w:p w14:paraId="182B37F8" w14:textId="77777777" w:rsidR="0002116B" w:rsidRPr="007A27DF" w:rsidRDefault="0002116B" w:rsidP="00714384">
      <w:pPr>
        <w:pStyle w:val="Heading1"/>
        <w:rPr>
          <w:rFonts w:asciiTheme="majorBidi" w:hAnsiTheme="majorBidi"/>
          <w:color w:val="C2C2C2" w:themeColor="background2" w:themeTint="40"/>
        </w:rPr>
      </w:pPr>
    </w:p>
    <w:p w14:paraId="75CCD502" w14:textId="77777777" w:rsidR="0041219E" w:rsidRDefault="0041219E" w:rsidP="00032CFE">
      <w:pPr>
        <w:pStyle w:val="Title"/>
        <w:rPr>
          <w:rFonts w:asciiTheme="majorBidi" w:hAnsiTheme="majorBidi"/>
          <w:color w:val="C2C2C2" w:themeColor="background2" w:themeTint="40"/>
        </w:rPr>
      </w:pPr>
    </w:p>
    <w:p w14:paraId="083C4DD6" w14:textId="77777777" w:rsidR="0041219E" w:rsidRDefault="0041219E" w:rsidP="00032CFE">
      <w:pPr>
        <w:pStyle w:val="Title"/>
        <w:rPr>
          <w:rFonts w:asciiTheme="majorBidi" w:hAnsiTheme="majorBidi"/>
          <w:color w:val="C2C2C2" w:themeColor="background2" w:themeTint="40"/>
        </w:rPr>
      </w:pPr>
    </w:p>
    <w:p w14:paraId="55EEE6AF" w14:textId="4E149F9E" w:rsidR="00032CFE" w:rsidRPr="007A27DF" w:rsidRDefault="00032CFE" w:rsidP="00032CFE">
      <w:pPr>
        <w:pStyle w:val="Title"/>
        <w:rPr>
          <w:rFonts w:asciiTheme="majorBidi" w:hAnsiTheme="majorBidi"/>
          <w:color w:val="C2C2C2" w:themeColor="background2" w:themeTint="40"/>
        </w:rPr>
      </w:pPr>
      <w:r w:rsidRPr="007A27DF">
        <w:rPr>
          <w:rFonts w:asciiTheme="majorBidi" w:hAnsiTheme="majorBidi"/>
          <w:color w:val="C2C2C2" w:themeColor="background2" w:themeTint="40"/>
        </w:rPr>
        <w:lastRenderedPageBreak/>
        <w:t>System Description</w:t>
      </w:r>
    </w:p>
    <w:p w14:paraId="6A4F1758" w14:textId="77777777" w:rsidR="00032CFE" w:rsidRPr="007A27DF" w:rsidRDefault="00032CFE" w:rsidP="00032CFE">
      <w:pPr>
        <w:rPr>
          <w:rFonts w:asciiTheme="majorBidi" w:hAnsiTheme="majorBidi" w:cstheme="majorBidi"/>
          <w:color w:val="C2C2C2" w:themeColor="background2" w:themeTint="40"/>
        </w:rPr>
      </w:pPr>
    </w:p>
    <w:p w14:paraId="5A94769F" w14:textId="7F194190" w:rsidR="00032CFE" w:rsidRPr="007A27DF" w:rsidRDefault="00032CFE" w:rsidP="00032CFE">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t>Step 1(</w:t>
      </w:r>
      <w:r w:rsidRPr="007A27DF">
        <w:rPr>
          <w:rFonts w:asciiTheme="majorBidi" w:hAnsiTheme="majorBidi"/>
          <w:b/>
          <w:color w:val="C2C2C2" w:themeColor="background2" w:themeTint="40"/>
        </w:rPr>
        <w:t>Design and Implement a VLSM Addressing Scheme</w:t>
      </w:r>
      <w:r w:rsidRPr="007A27DF">
        <w:rPr>
          <w:rFonts w:asciiTheme="majorBidi" w:hAnsiTheme="majorBidi"/>
          <w:color w:val="C2C2C2" w:themeColor="background2" w:themeTint="40"/>
        </w:rPr>
        <w:t>):</w:t>
      </w:r>
    </w:p>
    <w:p w14:paraId="6D66C461" w14:textId="77777777" w:rsidR="00D661C3" w:rsidRPr="007A27DF" w:rsidRDefault="00D661C3" w:rsidP="00D661C3">
      <w:pPr>
        <w:rPr>
          <w:rFonts w:asciiTheme="majorBidi" w:hAnsiTheme="majorBidi" w:cstheme="majorBidi"/>
          <w:color w:val="C2C2C2" w:themeColor="background2" w:themeTint="40"/>
        </w:rPr>
      </w:pPr>
    </w:p>
    <w:p w14:paraId="0699DAB0" w14:textId="19325766" w:rsidR="00D661C3" w:rsidRPr="007A27DF" w:rsidRDefault="00D661C3" w:rsidP="00D661C3">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In this step, we have designed a VLSM addressing scheme given a network address   </w:t>
      </w:r>
      <w:r w:rsidRPr="007A27DF">
        <w:rPr>
          <w:rFonts w:asciiTheme="majorBidi" w:hAnsiTheme="majorBidi" w:cstheme="majorBidi"/>
          <w:b/>
          <w:bCs/>
          <w:color w:val="C2C2C2" w:themeColor="background2" w:themeTint="40"/>
        </w:rPr>
        <w:t>10.0.0.0/8</w:t>
      </w:r>
      <w:r w:rsidRPr="007A27DF">
        <w:rPr>
          <w:rFonts w:asciiTheme="majorBidi" w:hAnsiTheme="majorBidi" w:cstheme="majorBidi"/>
          <w:color w:val="C2C2C2" w:themeColor="background2" w:themeTint="40"/>
        </w:rPr>
        <w:t xml:space="preserve"> and host requirements. Configuring </w:t>
      </w:r>
      <w:r w:rsidR="002F2CEC" w:rsidRPr="007A27DF">
        <w:rPr>
          <w:rFonts w:asciiTheme="majorBidi" w:hAnsiTheme="majorBidi" w:cstheme="majorBidi"/>
          <w:color w:val="C2C2C2" w:themeColor="background2" w:themeTint="40"/>
        </w:rPr>
        <w:t xml:space="preserve">the </w:t>
      </w:r>
      <w:r w:rsidRPr="007A27DF">
        <w:rPr>
          <w:rFonts w:asciiTheme="majorBidi" w:hAnsiTheme="majorBidi" w:cstheme="majorBidi"/>
          <w:color w:val="C2C2C2" w:themeColor="background2" w:themeTint="40"/>
        </w:rPr>
        <w:t>addressing on routers, switches, and network hosts.</w:t>
      </w:r>
    </w:p>
    <w:p w14:paraId="5DDB406C" w14:textId="069AFBD3" w:rsidR="0002116B" w:rsidRPr="007A27DF" w:rsidRDefault="00D661C3" w:rsidP="001B2CC6">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First, we determined the number of hosts required for each subnet/VLSM and then reordering the vlans from most to least hosts. After that, we have determined the number of bits required to be taken from the host portion to the network portion to be the subnet bits</w:t>
      </w:r>
      <w:r w:rsidR="00930C07" w:rsidRPr="007A27DF">
        <w:rPr>
          <w:rFonts w:asciiTheme="majorBidi" w:hAnsiTheme="majorBidi" w:cstheme="majorBidi"/>
          <w:color w:val="C2C2C2" w:themeColor="background2" w:themeTint="40"/>
        </w:rPr>
        <w:t xml:space="preserve"> by selecting the smallest number of bits n that when </w:t>
      </w:r>
      <w:r w:rsidR="001B2CC6" w:rsidRPr="007A27DF">
        <w:rPr>
          <w:rFonts w:asciiTheme="majorBidi" w:hAnsiTheme="majorBidi" w:cstheme="majorBidi"/>
          <w:color w:val="C2C2C2" w:themeColor="background2" w:themeTint="40"/>
        </w:rPr>
        <w:t>2</w:t>
      </w:r>
      <w:r w:rsidR="001B2CC6" w:rsidRPr="007A27DF">
        <w:rPr>
          <w:rFonts w:asciiTheme="majorBidi" w:hAnsiTheme="majorBidi" w:cstheme="majorBidi"/>
          <w:color w:val="C2C2C2" w:themeColor="background2" w:themeTint="40"/>
          <w:vertAlign w:val="superscript"/>
        </w:rPr>
        <w:t>n</w:t>
      </w:r>
      <w:r w:rsidR="001B2CC6" w:rsidRPr="007A27DF">
        <w:rPr>
          <w:rFonts w:asciiTheme="majorBidi" w:hAnsiTheme="majorBidi" w:cstheme="majorBidi"/>
          <w:color w:val="C2C2C2" w:themeColor="background2" w:themeTint="40"/>
        </w:rPr>
        <w:t>-2 is greater than the subnet required host (Removing 2 addresses for the reserved host and broadcast address)</w:t>
      </w:r>
      <w:r w:rsidR="005D1BCF" w:rsidRPr="007A27DF">
        <w:rPr>
          <w:rFonts w:asciiTheme="majorBidi" w:hAnsiTheme="majorBidi" w:cstheme="majorBidi"/>
          <w:color w:val="C2C2C2" w:themeColor="background2" w:themeTint="40"/>
        </w:rPr>
        <w:t>.</w:t>
      </w:r>
    </w:p>
    <w:p w14:paraId="096156E7" w14:textId="3B4FAC83" w:rsidR="002C2399" w:rsidRPr="007A27DF" w:rsidRDefault="0089277D" w:rsidP="002C2399">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After that, we used each subnet to determine the first and last host address as well as the broadcast and the network address as seen in the VLSM design table as seen in the tables in the section above.</w:t>
      </w:r>
    </w:p>
    <w:p w14:paraId="01605578" w14:textId="7A99E9DD" w:rsidR="006B11D5" w:rsidRPr="007A27DF" w:rsidRDefault="001F7EDC" w:rsidP="002C2399">
      <w:pPr>
        <w:rPr>
          <w:rFonts w:asciiTheme="majorBidi" w:hAnsiTheme="majorBidi" w:cstheme="majorBidi"/>
          <w:b/>
          <w:bCs/>
          <w:color w:val="C2C2C2" w:themeColor="background2" w:themeTint="40"/>
        </w:rPr>
      </w:pPr>
      <w:r w:rsidRPr="007A27DF">
        <w:rPr>
          <w:rFonts w:asciiTheme="majorBidi" w:hAnsiTheme="majorBidi" w:cstheme="majorBidi"/>
          <w:color w:val="C2C2C2" w:themeColor="background2" w:themeTint="40"/>
        </w:rPr>
        <w:t>In the following step, we have setup the addressing table where we used the 2 host subnets between each buildings MLS the MIU-Default-gateway</w:t>
      </w:r>
      <w:r w:rsidR="008E4401" w:rsidRPr="007A27DF">
        <w:rPr>
          <w:rFonts w:asciiTheme="majorBidi" w:hAnsiTheme="majorBidi" w:cstheme="majorBidi"/>
          <w:color w:val="C2C2C2" w:themeColor="background2" w:themeTint="40"/>
        </w:rPr>
        <w:t xml:space="preserve"> where one </w:t>
      </w:r>
      <w:proofErr w:type="spellStart"/>
      <w:r w:rsidR="008E4401" w:rsidRPr="007A27DF">
        <w:rPr>
          <w:rFonts w:asciiTheme="majorBidi" w:hAnsiTheme="majorBidi" w:cstheme="majorBidi"/>
          <w:color w:val="C2C2C2" w:themeColor="background2" w:themeTint="40"/>
        </w:rPr>
        <w:t>ip</w:t>
      </w:r>
      <w:proofErr w:type="spellEnd"/>
      <w:r w:rsidR="008E4401" w:rsidRPr="007A27DF">
        <w:rPr>
          <w:rFonts w:asciiTheme="majorBidi" w:hAnsiTheme="majorBidi" w:cstheme="majorBidi"/>
          <w:color w:val="C2C2C2" w:themeColor="background2" w:themeTint="40"/>
        </w:rPr>
        <w:t xml:space="preserve"> address (which is the first of the subnet) is set on the MLS side, where the other is the side of the MIU-GW on the physical interfaces both sides.</w:t>
      </w:r>
      <w:r w:rsidR="009D5566" w:rsidRPr="007A27DF">
        <w:rPr>
          <w:rFonts w:asciiTheme="majorBidi" w:hAnsiTheme="majorBidi" w:cstheme="majorBidi"/>
          <w:color w:val="C2C2C2" w:themeColor="background2" w:themeTint="40"/>
        </w:rPr>
        <w:t xml:space="preserve"> Additionally, we selected the first usable address of each VLAN in the addressing t</w:t>
      </w:r>
      <w:r w:rsidR="00CA5CE6" w:rsidRPr="007A27DF">
        <w:rPr>
          <w:rFonts w:asciiTheme="majorBidi" w:hAnsiTheme="majorBidi" w:cstheme="majorBidi"/>
          <w:color w:val="C2C2C2" w:themeColor="background2" w:themeTint="40"/>
        </w:rPr>
        <w:t>o</w:t>
      </w:r>
      <w:r w:rsidR="009D5566" w:rsidRPr="007A27DF">
        <w:rPr>
          <w:rFonts w:asciiTheme="majorBidi" w:hAnsiTheme="majorBidi" w:cstheme="majorBidi"/>
          <w:color w:val="C2C2C2" w:themeColor="background2" w:themeTint="40"/>
        </w:rPr>
        <w:t xml:space="preserve"> be configured in the router</w:t>
      </w:r>
      <w:r w:rsidR="00FC3D2F" w:rsidRPr="007A27DF">
        <w:rPr>
          <w:rFonts w:asciiTheme="majorBidi" w:hAnsiTheme="majorBidi" w:cstheme="majorBidi"/>
          <w:color w:val="C2C2C2" w:themeColor="background2" w:themeTint="40"/>
        </w:rPr>
        <w:t xml:space="preserve"> </w:t>
      </w:r>
      <w:r w:rsidR="008E10B5" w:rsidRPr="007A27DF">
        <w:rPr>
          <w:rFonts w:asciiTheme="majorBidi" w:hAnsiTheme="majorBidi" w:cstheme="majorBidi"/>
          <w:b/>
          <w:bCs/>
          <w:color w:val="C2C2C2" w:themeColor="background2" w:themeTint="40"/>
        </w:rPr>
        <w:t>(where first address for Router (MLS) second is for Layer 2 switch and the rest for the hosts connected)</w:t>
      </w:r>
      <w:r w:rsidR="00EC7FCA" w:rsidRPr="007A27DF">
        <w:rPr>
          <w:rFonts w:asciiTheme="majorBidi" w:hAnsiTheme="majorBidi" w:cstheme="majorBidi"/>
          <w:b/>
          <w:bCs/>
          <w:color w:val="C2C2C2" w:themeColor="background2" w:themeTint="40"/>
        </w:rPr>
        <w:t>.</w:t>
      </w:r>
    </w:p>
    <w:p w14:paraId="15513683" w14:textId="43204DC7" w:rsidR="00F76987" w:rsidRPr="007A27DF" w:rsidRDefault="00F76987" w:rsidP="002C2399">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When it comes to the PCs configuration, each PC within each VLAN was assigned a temporary static IP address</w:t>
      </w:r>
      <w:r w:rsidR="00042F25" w:rsidRPr="007A27DF">
        <w:rPr>
          <w:rFonts w:asciiTheme="majorBidi" w:hAnsiTheme="majorBidi" w:cstheme="majorBidi"/>
          <w:color w:val="C2C2C2" w:themeColor="background2" w:themeTint="40"/>
        </w:rPr>
        <w:t xml:space="preserve"> for testing with the VLAN range it is associated with. However, at the end we have configured the DHCP to dynamically assign the IP, Subnet mask, and default gateway</w:t>
      </w:r>
      <w:r w:rsidR="00106DEF" w:rsidRPr="007A27DF">
        <w:rPr>
          <w:rFonts w:asciiTheme="majorBidi" w:hAnsiTheme="majorBidi" w:cstheme="majorBidi"/>
          <w:color w:val="C2C2C2" w:themeColor="background2" w:themeTint="40"/>
        </w:rPr>
        <w:t>.</w:t>
      </w:r>
    </w:p>
    <w:p w14:paraId="5F643DEF" w14:textId="77777777" w:rsidR="00685EB7" w:rsidRPr="007A27DF" w:rsidRDefault="00685EB7" w:rsidP="002C2399">
      <w:pPr>
        <w:rPr>
          <w:rFonts w:asciiTheme="majorBidi" w:hAnsiTheme="majorBidi" w:cstheme="majorBidi"/>
          <w:color w:val="C2C2C2" w:themeColor="background2" w:themeTint="40"/>
        </w:rPr>
      </w:pPr>
    </w:p>
    <w:p w14:paraId="04CD4880" w14:textId="77777777" w:rsidR="00A56F1B" w:rsidRDefault="00685EB7" w:rsidP="00A56F1B">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Finally, the DHCP servers was assigned IP addresses of</w:t>
      </w:r>
      <w:r w:rsidR="008A0F73" w:rsidRPr="007A27DF">
        <w:rPr>
          <w:rFonts w:asciiTheme="majorBidi" w:hAnsiTheme="majorBidi" w:cstheme="majorBidi"/>
          <w:color w:val="C2C2C2" w:themeColor="background2" w:themeTint="40"/>
        </w:rPr>
        <w:t xml:space="preserve"> the range of its subnet as seen its table above.</w:t>
      </w:r>
    </w:p>
    <w:p w14:paraId="3E14FB63" w14:textId="77777777" w:rsidR="00A56F1B" w:rsidRDefault="00A56F1B" w:rsidP="00A56F1B">
      <w:pPr>
        <w:rPr>
          <w:rFonts w:asciiTheme="majorBidi" w:hAnsiTheme="majorBidi" w:cstheme="majorBidi"/>
          <w:color w:val="C2C2C2" w:themeColor="background2" w:themeTint="40"/>
          <w:sz w:val="60"/>
          <w:szCs w:val="60"/>
        </w:rPr>
      </w:pPr>
      <w:r w:rsidRPr="00A56F1B">
        <w:rPr>
          <w:rFonts w:asciiTheme="majorBidi" w:hAnsiTheme="majorBidi" w:cstheme="majorBidi"/>
          <w:color w:val="C2C2C2" w:themeColor="background2" w:themeTint="40"/>
          <w:sz w:val="60"/>
          <w:szCs w:val="60"/>
        </w:rPr>
        <w:t>Part 2 basic configuration</w:t>
      </w:r>
    </w:p>
    <w:p w14:paraId="1225A270" w14:textId="77777777" w:rsidR="00A56F1B" w:rsidRDefault="00A56F1B" w:rsidP="00A56F1B">
      <w:pPr>
        <w:rPr>
          <w:rFonts w:ascii="Times New Roman" w:hAnsi="Times New Roman" w:cs="Times New Roman"/>
          <w:b/>
          <w:bCs/>
          <w:color w:val="C2C2C2" w:themeColor="background2" w:themeTint="40"/>
          <w:sz w:val="28"/>
          <w:szCs w:val="28"/>
        </w:rPr>
      </w:pPr>
      <w:r w:rsidRPr="00A56F1B">
        <w:rPr>
          <w:rFonts w:ascii="Times New Roman" w:hAnsi="Times New Roman" w:cs="Times New Roman"/>
          <w:b/>
          <w:bCs/>
          <w:color w:val="C2C2C2" w:themeColor="background2" w:themeTint="40"/>
          <w:sz w:val="28"/>
          <w:szCs w:val="28"/>
        </w:rPr>
        <w:t>Step 1: Configure PCs with IPv4 addresses</w:t>
      </w:r>
    </w:p>
    <w:p w14:paraId="515EA186" w14:textId="192CAA77"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We Used the addressing table to manually configure the PCs IP addresses in order to be able to have them ping each other later on.</w:t>
      </w:r>
    </w:p>
    <w:p w14:paraId="3C26519E" w14:textId="77777777"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b/>
          <w:bCs/>
          <w:color w:val="C2C2C2" w:themeColor="background2" w:themeTint="40"/>
          <w:sz w:val="28"/>
          <w:szCs w:val="28"/>
        </w:rPr>
        <w:t>Step 2: Configure basic settings for each device.</w:t>
      </w:r>
    </w:p>
    <w:p w14:paraId="2515FDFB" w14:textId="77777777"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a.     Configure all</w:t>
      </w:r>
      <w:r w:rsidRPr="00A56F1B">
        <w:rPr>
          <w:rFonts w:ascii="Times New Roman" w:hAnsi="Times New Roman" w:cs="Times New Roman"/>
          <w:b/>
          <w:bCs/>
          <w:color w:val="C2C2C2" w:themeColor="background2" w:themeTint="40"/>
          <w:sz w:val="28"/>
          <w:szCs w:val="28"/>
        </w:rPr>
        <w:t> </w:t>
      </w:r>
      <w:r w:rsidRPr="00A56F1B">
        <w:rPr>
          <w:rFonts w:ascii="Times New Roman" w:hAnsi="Times New Roman" w:cs="Times New Roman"/>
          <w:color w:val="C2C2C2" w:themeColor="background2" w:themeTint="40"/>
          <w:sz w:val="28"/>
          <w:szCs w:val="28"/>
        </w:rPr>
        <w:t>Devices with the following:</w:t>
      </w:r>
    </w:p>
    <w:p w14:paraId="57BD4905" w14:textId="65C81C42" w:rsidR="00A56F1B" w:rsidRPr="00A56F1B" w:rsidRDefault="00A56F1B" w:rsidP="00A56F1B">
      <w:pPr>
        <w:rPr>
          <w:rFonts w:ascii="Times New Roman" w:hAnsi="Times New Roman" w:cs="Times New Roman"/>
          <w:b/>
          <w:bCs/>
          <w:i/>
          <w:iCs/>
          <w:color w:val="C2C2C2" w:themeColor="background2" w:themeTint="40"/>
          <w:sz w:val="28"/>
          <w:szCs w:val="28"/>
        </w:rPr>
      </w:pPr>
      <w:r w:rsidRPr="00A56F1B">
        <w:rPr>
          <w:rFonts w:ascii="Times New Roman" w:hAnsi="Times New Roman" w:cs="Times New Roman"/>
          <w:color w:val="C2C2C2" w:themeColor="background2" w:themeTint="40"/>
          <w:sz w:val="28"/>
          <w:szCs w:val="28"/>
        </w:rPr>
        <w:t>1)     Prevent the router from attempting to resolve incorrectly entered commands as domain names.</w:t>
      </w:r>
      <w:r>
        <w:rPr>
          <w:rFonts w:ascii="Times New Roman" w:hAnsi="Times New Roman" w:cs="Times New Roman"/>
          <w:color w:val="C2C2C2" w:themeColor="background2" w:themeTint="40"/>
          <w:sz w:val="28"/>
          <w:szCs w:val="28"/>
        </w:rPr>
        <w:t xml:space="preserve">  </w:t>
      </w: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636441">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w:t>
      </w:r>
      <w:r w:rsidRPr="00A56F1B">
        <w:rPr>
          <w:rFonts w:ascii="Times New Roman" w:hAnsi="Times New Roman" w:cs="Times New Roman"/>
          <w:b/>
          <w:bCs/>
          <w:i/>
          <w:iCs/>
          <w:color w:val="C2C2C2" w:themeColor="background2" w:themeTint="40"/>
          <w:sz w:val="28"/>
          <w:szCs w:val="28"/>
        </w:rPr>
        <w:t>No IP domain lookup</w:t>
      </w:r>
    </w:p>
    <w:p w14:paraId="317C6A65" w14:textId="682B722D" w:rsidR="00A56F1B" w:rsidRDefault="00A56F1B" w:rsidP="00A56F1B">
      <w:pPr>
        <w:rPr>
          <w:rFonts w:ascii="Times New Roman" w:hAnsi="Times New Roman" w:cs="Times New Roman"/>
          <w:b/>
          <w:bCs/>
          <w:i/>
          <w:iCs/>
          <w:color w:val="C2C2C2" w:themeColor="background2" w:themeTint="40"/>
          <w:sz w:val="28"/>
          <w:szCs w:val="28"/>
        </w:rPr>
      </w:pPr>
      <w:r w:rsidRPr="00A56F1B">
        <w:rPr>
          <w:rFonts w:ascii="Times New Roman" w:hAnsi="Times New Roman" w:cs="Times New Roman"/>
          <w:color w:val="C2C2C2" w:themeColor="background2" w:themeTint="40"/>
          <w:sz w:val="28"/>
          <w:szCs w:val="28"/>
        </w:rPr>
        <w:t>2)     Host name for all devices.</w:t>
      </w:r>
      <w:r>
        <w:rPr>
          <w:rFonts w:ascii="Times New Roman" w:hAnsi="Times New Roman" w:cs="Times New Roman"/>
          <w:color w:val="C2C2C2" w:themeColor="background2" w:themeTint="40"/>
          <w:sz w:val="28"/>
          <w:szCs w:val="28"/>
        </w:rPr>
        <w:t xml:space="preserve"> </w:t>
      </w:r>
      <w:r w:rsidRPr="00A56F1B">
        <w:rPr>
          <w:rFonts w:ascii="Times New Roman" w:hAnsi="Times New Roman" w:cs="Times New Roman"/>
          <w:b/>
          <w:bCs/>
          <w:i/>
          <w:iCs/>
          <w:color w:val="C2C2C2" w:themeColor="background2" w:themeTint="40"/>
          <w:sz w:val="24"/>
          <w:szCs w:val="24"/>
        </w:rPr>
        <w:t>Command: S-</w:t>
      </w:r>
      <w:proofErr w:type="spellStart"/>
      <w:r w:rsidRPr="00A56F1B">
        <w:rPr>
          <w:rFonts w:ascii="Times New Roman" w:hAnsi="Times New Roman" w:cs="Times New Roman"/>
          <w:b/>
          <w:bCs/>
          <w:i/>
          <w:iCs/>
          <w:color w:val="C2C2C2" w:themeColor="background2" w:themeTint="40"/>
          <w:sz w:val="24"/>
          <w:szCs w:val="24"/>
        </w:rPr>
        <w:t>MlS</w:t>
      </w:r>
      <w:proofErr w:type="spellEnd"/>
      <w:r w:rsidR="00636441">
        <w:rPr>
          <w:rFonts w:ascii="Times New Roman" w:hAnsi="Times New Roman" w:cs="Times New Roman"/>
          <w:b/>
          <w:bCs/>
          <w:i/>
          <w:iCs/>
          <w:color w:val="C2C2C2" w:themeColor="background2" w:themeTint="40"/>
          <w:sz w:val="24"/>
          <w:szCs w:val="24"/>
        </w:rPr>
        <w:t xml:space="preserve"> </w:t>
      </w:r>
      <w:r w:rsidRPr="00A56F1B">
        <w:rPr>
          <w:rFonts w:ascii="Times New Roman" w:hAnsi="Times New Roman" w:cs="Times New Roman"/>
          <w:b/>
          <w:bCs/>
          <w:i/>
          <w:iCs/>
          <w:color w:val="C2C2C2" w:themeColor="background2" w:themeTint="40"/>
          <w:sz w:val="24"/>
          <w:szCs w:val="24"/>
        </w:rPr>
        <w:t>(Config) hostname name</w:t>
      </w:r>
    </w:p>
    <w:p w14:paraId="249F1E4B" w14:textId="77777777" w:rsid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 </w:t>
      </w:r>
      <w:r w:rsidRPr="00A56F1B">
        <w:rPr>
          <w:rFonts w:ascii="Times New Roman" w:hAnsi="Times New Roman" w:cs="Times New Roman"/>
          <w:color w:val="C2C2C2" w:themeColor="background2" w:themeTint="40"/>
          <w:sz w:val="28"/>
          <w:szCs w:val="28"/>
        </w:rPr>
        <w:t>3)     Set the minimum password length to </w:t>
      </w:r>
      <w:r w:rsidRPr="00A56F1B">
        <w:rPr>
          <w:rFonts w:ascii="Times New Roman" w:hAnsi="Times New Roman" w:cs="Times New Roman"/>
          <w:b/>
          <w:bCs/>
          <w:color w:val="C2C2C2" w:themeColor="background2" w:themeTint="40"/>
          <w:sz w:val="28"/>
          <w:szCs w:val="28"/>
        </w:rPr>
        <w:t>10</w:t>
      </w:r>
      <w:r w:rsidRPr="00A56F1B">
        <w:rPr>
          <w:rFonts w:ascii="Times New Roman" w:hAnsi="Times New Roman" w:cs="Times New Roman"/>
          <w:color w:val="C2C2C2" w:themeColor="background2" w:themeTint="40"/>
          <w:sz w:val="28"/>
          <w:szCs w:val="28"/>
        </w:rPr>
        <w:t> characters.</w:t>
      </w:r>
    </w:p>
    <w:p w14:paraId="0D726328" w14:textId="362593BE"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 xml:space="preserve"> </w:t>
      </w:r>
      <w:r w:rsidRPr="00A56F1B">
        <w:rPr>
          <w:rFonts w:ascii="Times New Roman" w:hAnsi="Times New Roman" w:cs="Times New Roman"/>
          <w:b/>
          <w:bCs/>
          <w:i/>
          <w:iCs/>
          <w:color w:val="C2C2C2" w:themeColor="background2" w:themeTint="40"/>
          <w:sz w:val="28"/>
          <w:szCs w:val="28"/>
        </w:rPr>
        <w:t>Command: S-</w:t>
      </w:r>
      <w:proofErr w:type="spellStart"/>
      <w:r w:rsidRPr="00A56F1B">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sidRPr="00A56F1B">
        <w:rPr>
          <w:rFonts w:ascii="Times New Roman" w:hAnsi="Times New Roman" w:cs="Times New Roman"/>
          <w:b/>
          <w:bCs/>
          <w:i/>
          <w:iCs/>
          <w:color w:val="C2C2C2" w:themeColor="background2" w:themeTint="40"/>
          <w:sz w:val="28"/>
          <w:szCs w:val="28"/>
        </w:rPr>
        <w:t>(Config)</w:t>
      </w:r>
      <w:r w:rsidR="00AB7323">
        <w:rPr>
          <w:rFonts w:ascii="Times New Roman" w:hAnsi="Times New Roman" w:cs="Times New Roman"/>
          <w:b/>
          <w:bCs/>
          <w:i/>
          <w:iCs/>
          <w:color w:val="C2C2C2" w:themeColor="background2" w:themeTint="40"/>
          <w:sz w:val="28"/>
          <w:szCs w:val="28"/>
        </w:rPr>
        <w:t xml:space="preserve"> </w:t>
      </w:r>
      <w:proofErr w:type="spellStart"/>
      <w:r w:rsidRPr="00A56F1B">
        <w:rPr>
          <w:rFonts w:ascii="Times New Roman" w:hAnsi="Times New Roman" w:cs="Times New Roman"/>
          <w:b/>
          <w:bCs/>
          <w:i/>
          <w:iCs/>
          <w:color w:val="C2C2C2" w:themeColor="background2" w:themeTint="40"/>
          <w:sz w:val="28"/>
          <w:szCs w:val="28"/>
        </w:rPr>
        <w:t>Securtity</w:t>
      </w:r>
      <w:proofErr w:type="spellEnd"/>
      <w:r w:rsidRPr="00A56F1B">
        <w:rPr>
          <w:rFonts w:ascii="Times New Roman" w:hAnsi="Times New Roman" w:cs="Times New Roman"/>
          <w:b/>
          <w:bCs/>
          <w:i/>
          <w:iCs/>
          <w:color w:val="C2C2C2" w:themeColor="background2" w:themeTint="40"/>
          <w:sz w:val="28"/>
          <w:szCs w:val="28"/>
        </w:rPr>
        <w:t xml:space="preserve"> Passwords min-length 10</w:t>
      </w:r>
    </w:p>
    <w:p w14:paraId="78529D77" w14:textId="77777777" w:rsid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4)     Use the </w:t>
      </w:r>
      <w:r w:rsidRPr="00A56F1B">
        <w:rPr>
          <w:rFonts w:ascii="Times New Roman" w:hAnsi="Times New Roman" w:cs="Times New Roman"/>
          <w:b/>
          <w:bCs/>
          <w:color w:val="C2C2C2" w:themeColor="background2" w:themeTint="40"/>
          <w:sz w:val="28"/>
          <w:szCs w:val="28"/>
        </w:rPr>
        <w:t>MIU1234567 </w:t>
      </w:r>
      <w:r w:rsidRPr="00A56F1B">
        <w:rPr>
          <w:rFonts w:ascii="Times New Roman" w:hAnsi="Times New Roman" w:cs="Times New Roman"/>
          <w:color w:val="C2C2C2" w:themeColor="background2" w:themeTint="40"/>
          <w:sz w:val="28"/>
          <w:szCs w:val="28"/>
        </w:rPr>
        <w:t>password for Console access password.</w:t>
      </w:r>
    </w:p>
    <w:p w14:paraId="2152120C" w14:textId="0769E9D2" w:rsidR="00A56F1B" w:rsidRDefault="00A56F1B" w:rsidP="00A56F1B">
      <w:pPr>
        <w:rPr>
          <w:rFonts w:ascii="Times New Roman" w:hAnsi="Times New Roman" w:cs="Times New Roman"/>
          <w:b/>
          <w:bCs/>
          <w:i/>
          <w:iCs/>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(Config)line con 0</w:t>
      </w:r>
    </w:p>
    <w:p w14:paraId="77BE6906" w14:textId="053BE06E" w:rsidR="00A56F1B" w:rsidRDefault="00A56F1B" w:rsidP="00A56F1B">
      <w:pPr>
        <w:rPr>
          <w:rFonts w:ascii="Times New Roman" w:hAnsi="Times New Roman" w:cs="Times New Roman"/>
          <w:b/>
          <w:bCs/>
          <w:i/>
          <w:iCs/>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(Config)Password MIU1234567</w:t>
      </w:r>
    </w:p>
    <w:p w14:paraId="58C91598" w14:textId="651D85D8" w:rsidR="00A56F1B" w:rsidRDefault="00A56F1B" w:rsidP="00A56F1B">
      <w:pPr>
        <w:rPr>
          <w:rFonts w:ascii="Times New Roman" w:hAnsi="Times New Roman" w:cs="Times New Roman"/>
          <w:b/>
          <w:bCs/>
          <w:i/>
          <w:iCs/>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(Config)login</w:t>
      </w:r>
    </w:p>
    <w:p w14:paraId="32D7A480" w14:textId="38A49DEA"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(Config)exit</w:t>
      </w:r>
    </w:p>
    <w:p w14:paraId="146FD751" w14:textId="77777777" w:rsid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5)     Use the </w:t>
      </w:r>
      <w:r w:rsidRPr="00A56F1B">
        <w:rPr>
          <w:rFonts w:ascii="Times New Roman" w:hAnsi="Times New Roman" w:cs="Times New Roman"/>
          <w:b/>
          <w:bCs/>
          <w:color w:val="C2C2C2" w:themeColor="background2" w:themeTint="40"/>
          <w:sz w:val="28"/>
          <w:szCs w:val="28"/>
        </w:rPr>
        <w:t>CSC1234567</w:t>
      </w:r>
      <w:r w:rsidRPr="00A56F1B">
        <w:rPr>
          <w:rFonts w:ascii="Times New Roman" w:hAnsi="Times New Roman" w:cs="Times New Roman"/>
          <w:color w:val="C2C2C2" w:themeColor="background2" w:themeTint="40"/>
          <w:sz w:val="28"/>
          <w:szCs w:val="28"/>
        </w:rPr>
        <w:t> secret password.</w:t>
      </w:r>
    </w:p>
    <w:p w14:paraId="6BFE1808" w14:textId="5AA1A182"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lastRenderedPageBreak/>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(Config)enable secret CSC1234567</w:t>
      </w:r>
    </w:p>
    <w:p w14:paraId="21A40649" w14:textId="77777777"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6)     Encrypt the clear text passwords.</w:t>
      </w:r>
    </w:p>
    <w:p w14:paraId="2C91D96A" w14:textId="5DCC73D1" w:rsid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7)     Configure an appropriate MOTD Banner.</w:t>
      </w:r>
    </w:p>
    <w:p w14:paraId="00C9E948" w14:textId="05BDEEFE"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b/>
          <w:bCs/>
          <w:i/>
          <w:iCs/>
          <w:color w:val="C2C2C2" w:themeColor="background2" w:themeTint="40"/>
          <w:sz w:val="28"/>
          <w:szCs w:val="28"/>
        </w:rPr>
        <w:t xml:space="preserve">Command: </w:t>
      </w:r>
      <w:r>
        <w:rPr>
          <w:rFonts w:ascii="Times New Roman" w:hAnsi="Times New Roman" w:cs="Times New Roman"/>
          <w:b/>
          <w:bCs/>
          <w:i/>
          <w:iCs/>
          <w:color w:val="C2C2C2" w:themeColor="background2" w:themeTint="40"/>
          <w:sz w:val="28"/>
          <w:szCs w:val="28"/>
        </w:rPr>
        <w:t>S-</w:t>
      </w:r>
      <w:proofErr w:type="spellStart"/>
      <w:r>
        <w:rPr>
          <w:rFonts w:ascii="Times New Roman" w:hAnsi="Times New Roman" w:cs="Times New Roman"/>
          <w:b/>
          <w:bCs/>
          <w:i/>
          <w:iCs/>
          <w:color w:val="C2C2C2" w:themeColor="background2" w:themeTint="40"/>
          <w:sz w:val="28"/>
          <w:szCs w:val="28"/>
        </w:rPr>
        <w:t>MlS</w:t>
      </w:r>
      <w:proofErr w:type="spellEnd"/>
      <w:r w:rsidR="00AB7323">
        <w:rPr>
          <w:rFonts w:ascii="Times New Roman" w:hAnsi="Times New Roman" w:cs="Times New Roman"/>
          <w:b/>
          <w:bCs/>
          <w:i/>
          <w:iCs/>
          <w:color w:val="C2C2C2" w:themeColor="background2" w:themeTint="40"/>
          <w:sz w:val="28"/>
          <w:szCs w:val="28"/>
        </w:rPr>
        <w:t xml:space="preserve"> </w:t>
      </w:r>
      <w:r>
        <w:rPr>
          <w:rFonts w:ascii="Times New Roman" w:hAnsi="Times New Roman" w:cs="Times New Roman"/>
          <w:b/>
          <w:bCs/>
          <w:i/>
          <w:iCs/>
          <w:color w:val="C2C2C2" w:themeColor="background2" w:themeTint="40"/>
          <w:sz w:val="28"/>
          <w:szCs w:val="28"/>
        </w:rPr>
        <w:t xml:space="preserve">(Config)banner </w:t>
      </w:r>
      <w:proofErr w:type="spellStart"/>
      <w:r>
        <w:rPr>
          <w:rFonts w:ascii="Times New Roman" w:hAnsi="Times New Roman" w:cs="Times New Roman"/>
          <w:b/>
          <w:bCs/>
          <w:i/>
          <w:iCs/>
          <w:color w:val="C2C2C2" w:themeColor="background2" w:themeTint="40"/>
          <w:sz w:val="28"/>
          <w:szCs w:val="28"/>
        </w:rPr>
        <w:t>motd</w:t>
      </w:r>
      <w:proofErr w:type="spellEnd"/>
      <w:r>
        <w:rPr>
          <w:rFonts w:ascii="Times New Roman" w:hAnsi="Times New Roman" w:cs="Times New Roman"/>
          <w:b/>
          <w:bCs/>
          <w:i/>
          <w:iCs/>
          <w:color w:val="C2C2C2" w:themeColor="background2" w:themeTint="40"/>
          <w:sz w:val="28"/>
          <w:szCs w:val="28"/>
        </w:rPr>
        <w:t xml:space="preserve"> #Unauthorized access is prohibited#</w:t>
      </w:r>
    </w:p>
    <w:p w14:paraId="724E8881" w14:textId="5153C347" w:rsidR="00A56F1B" w:rsidRP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b.     Configure addressing for all devices according to the Addressing Table.</w:t>
      </w:r>
    </w:p>
    <w:p w14:paraId="49D7A444" w14:textId="09C00F01" w:rsidR="00A56F1B" w:rsidRDefault="00A56F1B" w:rsidP="00A56F1B">
      <w:pPr>
        <w:rPr>
          <w:rFonts w:ascii="Times New Roman" w:hAnsi="Times New Roman" w:cs="Times New Roman"/>
          <w:color w:val="C2C2C2" w:themeColor="background2" w:themeTint="40"/>
          <w:sz w:val="28"/>
          <w:szCs w:val="28"/>
        </w:rPr>
      </w:pPr>
      <w:r w:rsidRPr="00A56F1B">
        <w:rPr>
          <w:rFonts w:ascii="Times New Roman" w:hAnsi="Times New Roman" w:cs="Times New Roman"/>
          <w:color w:val="C2C2C2" w:themeColor="background2" w:themeTint="40"/>
          <w:sz w:val="28"/>
          <w:szCs w:val="28"/>
        </w:rPr>
        <w:t>c.      Configure SSH for all routers.</w:t>
      </w:r>
    </w:p>
    <w:p w14:paraId="0BBC4ED5" w14:textId="1029749C"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Commands under config t:</w:t>
      </w:r>
    </w:p>
    <w:p w14:paraId="5D8AB9A1" w14:textId="00EDB603" w:rsidR="00A56F1B" w:rsidRPr="000870A9" w:rsidRDefault="00A56F1B" w:rsidP="00A56F1B">
      <w:pPr>
        <w:rPr>
          <w:rFonts w:ascii="Times New Roman" w:hAnsi="Times New Roman" w:cs="Times New Roman"/>
          <w:b/>
          <w:bCs/>
          <w:i/>
          <w:iCs/>
          <w:color w:val="C2C2C2" w:themeColor="background2" w:themeTint="40"/>
          <w:sz w:val="28"/>
          <w:szCs w:val="28"/>
        </w:rPr>
      </w:pPr>
      <w:r>
        <w:rPr>
          <w:rFonts w:ascii="Times New Roman" w:hAnsi="Times New Roman" w:cs="Times New Roman"/>
          <w:color w:val="C2C2C2" w:themeColor="background2" w:themeTint="40"/>
          <w:sz w:val="28"/>
          <w:szCs w:val="28"/>
        </w:rPr>
        <w:t xml:space="preserve"> </w:t>
      </w:r>
      <w:r w:rsidR="000870A9">
        <w:rPr>
          <w:rFonts w:ascii="Times New Roman" w:hAnsi="Times New Roman" w:cs="Times New Roman"/>
          <w:color w:val="C2C2C2" w:themeColor="background2" w:themeTint="40"/>
          <w:sz w:val="28"/>
          <w:szCs w:val="28"/>
        </w:rPr>
        <w:t xml:space="preserve"> </w:t>
      </w:r>
      <w:r>
        <w:rPr>
          <w:rFonts w:ascii="Times New Roman" w:hAnsi="Times New Roman" w:cs="Times New Roman"/>
          <w:color w:val="C2C2C2" w:themeColor="background2" w:themeTint="40"/>
          <w:sz w:val="28"/>
          <w:szCs w:val="28"/>
        </w:rPr>
        <w:t xml:space="preserve">       </w:t>
      </w:r>
      <w:r w:rsidRPr="000870A9">
        <w:rPr>
          <w:rFonts w:ascii="Times New Roman" w:hAnsi="Times New Roman" w:cs="Times New Roman"/>
          <w:b/>
          <w:bCs/>
          <w:i/>
          <w:iCs/>
          <w:color w:val="C2C2C2" w:themeColor="background2" w:themeTint="40"/>
          <w:sz w:val="28"/>
          <w:szCs w:val="28"/>
        </w:rPr>
        <w:t xml:space="preserve">Ip domain-name </w:t>
      </w:r>
      <w:r w:rsidR="000870A9" w:rsidRPr="000870A9">
        <w:rPr>
          <w:rFonts w:ascii="Times New Roman" w:hAnsi="Times New Roman" w:cs="Times New Roman"/>
          <w:b/>
          <w:bCs/>
          <w:i/>
          <w:iCs/>
          <w:color w:val="C2C2C2" w:themeColor="background2" w:themeTint="40"/>
          <w:sz w:val="28"/>
          <w:szCs w:val="28"/>
        </w:rPr>
        <w:t xml:space="preserve">miu.edu  </w:t>
      </w:r>
    </w:p>
    <w:p w14:paraId="15285A16" w14:textId="3880D256"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Crypto </w:t>
      </w:r>
      <w:r>
        <w:rPr>
          <w:rFonts w:ascii="Times New Roman" w:hAnsi="Times New Roman" w:cs="Times New Roman"/>
          <w:b/>
          <w:bCs/>
          <w:i/>
          <w:iCs/>
          <w:color w:val="C2C2C2" w:themeColor="background2" w:themeTint="40"/>
          <w:sz w:val="28"/>
          <w:szCs w:val="28"/>
        </w:rPr>
        <w:t>k</w:t>
      </w:r>
      <w:r w:rsidRPr="000870A9">
        <w:rPr>
          <w:rFonts w:ascii="Times New Roman" w:hAnsi="Times New Roman" w:cs="Times New Roman"/>
          <w:b/>
          <w:bCs/>
          <w:i/>
          <w:iCs/>
          <w:color w:val="C2C2C2" w:themeColor="background2" w:themeTint="40"/>
          <w:sz w:val="28"/>
          <w:szCs w:val="28"/>
        </w:rPr>
        <w:t xml:space="preserve">ey </w:t>
      </w:r>
      <w:proofErr w:type="gramStart"/>
      <w:r w:rsidRPr="000870A9">
        <w:rPr>
          <w:rFonts w:ascii="Times New Roman" w:hAnsi="Times New Roman" w:cs="Times New Roman"/>
          <w:b/>
          <w:bCs/>
          <w:i/>
          <w:iCs/>
          <w:color w:val="C2C2C2" w:themeColor="background2" w:themeTint="40"/>
          <w:sz w:val="28"/>
          <w:szCs w:val="28"/>
        </w:rPr>
        <w:t>generate</w:t>
      </w:r>
      <w:proofErr w:type="gramEnd"/>
      <w:r w:rsidRPr="000870A9">
        <w:rPr>
          <w:rFonts w:ascii="Times New Roman" w:hAnsi="Times New Roman" w:cs="Times New Roman"/>
          <w:b/>
          <w:bCs/>
          <w:i/>
          <w:iCs/>
          <w:color w:val="C2C2C2" w:themeColor="background2" w:themeTint="40"/>
          <w:sz w:val="28"/>
          <w:szCs w:val="28"/>
        </w:rPr>
        <w:t xml:space="preserve"> </w:t>
      </w:r>
      <w:proofErr w:type="spellStart"/>
      <w:r w:rsidRPr="000870A9">
        <w:rPr>
          <w:rFonts w:ascii="Times New Roman" w:hAnsi="Times New Roman" w:cs="Times New Roman"/>
          <w:b/>
          <w:bCs/>
          <w:i/>
          <w:iCs/>
          <w:color w:val="C2C2C2" w:themeColor="background2" w:themeTint="40"/>
          <w:sz w:val="28"/>
          <w:szCs w:val="28"/>
        </w:rPr>
        <w:t>rsa</w:t>
      </w:r>
      <w:proofErr w:type="spellEnd"/>
    </w:p>
    <w:p w14:paraId="29532197" w14:textId="4939763A"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1024</w:t>
      </w:r>
    </w:p>
    <w:p w14:paraId="3D49898C" w14:textId="7DD7B5EE"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line </w:t>
      </w:r>
      <w:proofErr w:type="spellStart"/>
      <w:r w:rsidRPr="000870A9">
        <w:rPr>
          <w:rFonts w:ascii="Times New Roman" w:hAnsi="Times New Roman" w:cs="Times New Roman"/>
          <w:b/>
          <w:bCs/>
          <w:i/>
          <w:iCs/>
          <w:color w:val="C2C2C2" w:themeColor="background2" w:themeTint="40"/>
          <w:sz w:val="28"/>
          <w:szCs w:val="28"/>
        </w:rPr>
        <w:t>vty</w:t>
      </w:r>
      <w:proofErr w:type="spellEnd"/>
      <w:r w:rsidRPr="000870A9">
        <w:rPr>
          <w:rFonts w:ascii="Times New Roman" w:hAnsi="Times New Roman" w:cs="Times New Roman"/>
          <w:b/>
          <w:bCs/>
          <w:i/>
          <w:iCs/>
          <w:color w:val="C2C2C2" w:themeColor="background2" w:themeTint="40"/>
          <w:sz w:val="28"/>
          <w:szCs w:val="28"/>
        </w:rPr>
        <w:t xml:space="preserve"> 0 4</w:t>
      </w:r>
    </w:p>
    <w:p w14:paraId="5C287777" w14:textId="165BCA39"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login local       </w:t>
      </w:r>
    </w:p>
    <w:p w14:paraId="59A23688" w14:textId="02A34ECF" w:rsid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transport input ssh</w:t>
      </w:r>
    </w:p>
    <w:p w14:paraId="3D804D71" w14:textId="7E27B1ED" w:rsidR="00815F42" w:rsidRPr="000870A9" w:rsidRDefault="00815F42"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exit</w:t>
      </w:r>
    </w:p>
    <w:p w14:paraId="2F5F6752" w14:textId="02DE89D3" w:rsidR="000870A9" w:rsidRPr="000870A9" w:rsidRDefault="000870A9" w:rsidP="00A56F1B">
      <w:pPr>
        <w:rPr>
          <w:rFonts w:ascii="Times New Roman" w:hAnsi="Times New Roman" w:cs="Times New Roman"/>
          <w:b/>
          <w:bCs/>
          <w:i/>
          <w:iCs/>
          <w:color w:val="C2C2C2" w:themeColor="background2" w:themeTint="40"/>
          <w:sz w:val="28"/>
          <w:szCs w:val="28"/>
        </w:rPr>
      </w:pPr>
      <w:r w:rsidRPr="000870A9">
        <w:rPr>
          <w:rFonts w:ascii="Times New Roman" w:hAnsi="Times New Roman" w:cs="Times New Roman"/>
          <w:b/>
          <w:bCs/>
          <w:i/>
          <w:iCs/>
          <w:color w:val="C2C2C2" w:themeColor="background2" w:themeTint="40"/>
          <w:sz w:val="28"/>
          <w:szCs w:val="28"/>
        </w:rPr>
        <w:t xml:space="preserve">          </w:t>
      </w:r>
    </w:p>
    <w:p w14:paraId="1952A7AF" w14:textId="2A12BF98" w:rsidR="000870A9" w:rsidRDefault="000870A9" w:rsidP="00A56F1B">
      <w:pPr>
        <w:rPr>
          <w:rFonts w:ascii="Times New Roman" w:hAnsi="Times New Roman" w:cs="Times New Roman"/>
          <w:color w:val="C2C2C2" w:themeColor="background2" w:themeTint="40"/>
          <w:sz w:val="28"/>
          <w:szCs w:val="28"/>
        </w:rPr>
      </w:pPr>
      <w:r>
        <w:rPr>
          <w:rFonts w:asciiTheme="majorBidi" w:hAnsiTheme="majorBidi" w:cstheme="majorBidi"/>
          <w:noProof/>
          <w:color w:val="C2C2C2" w:themeColor="background2" w:themeTint="40"/>
          <w:sz w:val="60"/>
          <w:szCs w:val="60"/>
        </w:rPr>
        <w:lastRenderedPageBreak/>
        <w:drawing>
          <wp:anchor distT="0" distB="0" distL="114300" distR="114300" simplePos="0" relativeHeight="251676672" behindDoc="0" locked="0" layoutInCell="1" allowOverlap="1" wp14:anchorId="1A238509" wp14:editId="1DF2AF8B">
            <wp:simplePos x="0" y="0"/>
            <wp:positionH relativeFrom="column">
              <wp:posOffset>-30480</wp:posOffset>
            </wp:positionH>
            <wp:positionV relativeFrom="page">
              <wp:posOffset>701040</wp:posOffset>
            </wp:positionV>
            <wp:extent cx="5257800" cy="2957830"/>
            <wp:effectExtent l="0" t="0" r="0" b="0"/>
            <wp:wrapThrough wrapText="bothSides">
              <wp:wrapPolygon edited="0">
                <wp:start x="0" y="0"/>
                <wp:lineTo x="0" y="21424"/>
                <wp:lineTo x="21522" y="21424"/>
                <wp:lineTo x="21522" y="0"/>
                <wp:lineTo x="0" y="0"/>
              </wp:wrapPolygon>
            </wp:wrapThrough>
            <wp:docPr id="148336730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67303" name="Picture 2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p>
    <w:p w14:paraId="191D7D38" w14:textId="2C4CEB7C" w:rsidR="000870A9" w:rsidRPr="00A56F1B" w:rsidRDefault="00107092" w:rsidP="00A56F1B">
      <w:pPr>
        <w:rPr>
          <w:rFonts w:asciiTheme="majorBidi" w:hAnsiTheme="majorBidi" w:cstheme="majorBidi"/>
          <w:color w:val="C2C2C2" w:themeColor="background2" w:themeTint="40"/>
          <w:sz w:val="40"/>
          <w:szCs w:val="40"/>
        </w:rPr>
      </w:pPr>
      <w:r>
        <w:rPr>
          <w:rFonts w:asciiTheme="majorBidi" w:hAnsiTheme="majorBidi" w:cstheme="majorBidi"/>
          <w:noProof/>
          <w:color w:val="C2C2C2" w:themeColor="background2" w:themeTint="40"/>
          <w:sz w:val="60"/>
          <w:szCs w:val="60"/>
        </w:rPr>
        <w:drawing>
          <wp:anchor distT="0" distB="0" distL="114300" distR="114300" simplePos="0" relativeHeight="251674624" behindDoc="0" locked="0" layoutInCell="1" allowOverlap="1" wp14:anchorId="1B7A2F9D" wp14:editId="07B4E73A">
            <wp:simplePos x="0" y="0"/>
            <wp:positionH relativeFrom="page">
              <wp:align>center</wp:align>
            </wp:positionH>
            <wp:positionV relativeFrom="page">
              <wp:posOffset>5454797</wp:posOffset>
            </wp:positionV>
            <wp:extent cx="5257800" cy="2957830"/>
            <wp:effectExtent l="0" t="0" r="0" b="0"/>
            <wp:wrapSquare wrapText="bothSides"/>
            <wp:docPr id="510041661"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1661" name="Picture 2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sidR="000870A9">
        <w:rPr>
          <w:rFonts w:ascii="Times New Roman" w:hAnsi="Times New Roman" w:cs="Times New Roman"/>
          <w:color w:val="C2C2C2" w:themeColor="background2" w:themeTint="40"/>
          <w:sz w:val="28"/>
          <w:szCs w:val="28"/>
        </w:rPr>
        <w:t xml:space="preserve"> </w:t>
      </w:r>
    </w:p>
    <w:p w14:paraId="10B199E0" w14:textId="6B79227B" w:rsidR="00A56F1B" w:rsidRPr="00A56F1B" w:rsidRDefault="0048424B" w:rsidP="00A56F1B">
      <w:pPr>
        <w:rPr>
          <w:rFonts w:asciiTheme="majorBidi" w:hAnsiTheme="majorBidi" w:cstheme="majorBidi"/>
          <w:color w:val="C2C2C2" w:themeColor="background2" w:themeTint="40"/>
          <w:sz w:val="40"/>
          <w:szCs w:val="40"/>
        </w:rPr>
      </w:pPr>
      <w:r>
        <w:rPr>
          <w:rFonts w:asciiTheme="majorBidi" w:hAnsiTheme="majorBidi" w:cstheme="majorBidi"/>
          <w:noProof/>
          <w:color w:val="C2C2C2" w:themeColor="background2" w:themeTint="40"/>
          <w:sz w:val="60"/>
          <w:szCs w:val="60"/>
        </w:rPr>
        <w:lastRenderedPageBreak/>
        <w:drawing>
          <wp:anchor distT="0" distB="0" distL="114300" distR="114300" simplePos="0" relativeHeight="251675648" behindDoc="0" locked="0" layoutInCell="1" allowOverlap="1" wp14:anchorId="0D268BE9" wp14:editId="50128ECA">
            <wp:simplePos x="0" y="0"/>
            <wp:positionH relativeFrom="margin">
              <wp:posOffset>280914</wp:posOffset>
            </wp:positionH>
            <wp:positionV relativeFrom="page">
              <wp:posOffset>2364936</wp:posOffset>
            </wp:positionV>
            <wp:extent cx="5257800" cy="2957830"/>
            <wp:effectExtent l="0" t="0" r="0" b="0"/>
            <wp:wrapSquare wrapText="bothSides"/>
            <wp:docPr id="172593939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393" name="Picture 2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p>
    <w:p w14:paraId="35CF602B" w14:textId="77777777" w:rsidR="0048424B" w:rsidRDefault="0048424B" w:rsidP="000870A9">
      <w:pPr>
        <w:rPr>
          <w:rFonts w:asciiTheme="majorBidi" w:hAnsiTheme="majorBidi" w:cstheme="majorBidi"/>
          <w:color w:val="C2C2C2" w:themeColor="background2" w:themeTint="40"/>
          <w:sz w:val="60"/>
          <w:szCs w:val="60"/>
        </w:rPr>
      </w:pPr>
    </w:p>
    <w:p w14:paraId="0A7AFB70" w14:textId="24DFB92B" w:rsidR="00CB5731" w:rsidRPr="000870A9" w:rsidRDefault="00CB5731" w:rsidP="000870A9">
      <w:pPr>
        <w:rPr>
          <w:rFonts w:asciiTheme="majorBidi" w:hAnsiTheme="majorBidi" w:cstheme="majorBidi"/>
          <w:color w:val="C2C2C2" w:themeColor="background2" w:themeTint="40"/>
          <w:sz w:val="50"/>
          <w:szCs w:val="50"/>
        </w:rPr>
      </w:pPr>
      <w:r w:rsidRPr="000870A9">
        <w:rPr>
          <w:rFonts w:asciiTheme="majorBidi" w:hAnsiTheme="majorBidi"/>
          <w:color w:val="C2C2C2" w:themeColor="background2" w:themeTint="40"/>
          <w:sz w:val="50"/>
          <w:szCs w:val="50"/>
        </w:rPr>
        <w:t>Step 3</w:t>
      </w:r>
      <w:r w:rsidRPr="000870A9">
        <w:rPr>
          <w:rFonts w:asciiTheme="majorBidi" w:eastAsiaTheme="minorHAnsi" w:hAnsiTheme="majorBidi"/>
          <w:b/>
          <w:color w:val="C2C2C2" w:themeColor="background2" w:themeTint="40"/>
          <w:sz w:val="50"/>
          <w:szCs w:val="50"/>
        </w:rPr>
        <w:t xml:space="preserve"> </w:t>
      </w:r>
      <w:r w:rsidRPr="000870A9">
        <w:rPr>
          <w:rFonts w:asciiTheme="majorBidi" w:hAnsiTheme="majorBidi"/>
          <w:b/>
          <w:color w:val="C2C2C2" w:themeColor="background2" w:themeTint="40"/>
          <w:sz w:val="50"/>
          <w:szCs w:val="50"/>
        </w:rPr>
        <w:t xml:space="preserve">Configure Network Infrastructure Settings (VLANs, </w:t>
      </w:r>
      <w:proofErr w:type="spellStart"/>
      <w:r w:rsidRPr="000870A9">
        <w:rPr>
          <w:rFonts w:asciiTheme="majorBidi" w:hAnsiTheme="majorBidi"/>
          <w:b/>
          <w:color w:val="C2C2C2" w:themeColor="background2" w:themeTint="40"/>
          <w:sz w:val="50"/>
          <w:szCs w:val="50"/>
        </w:rPr>
        <w:t>Trunking</w:t>
      </w:r>
      <w:proofErr w:type="spellEnd"/>
      <w:r w:rsidRPr="000870A9">
        <w:rPr>
          <w:rFonts w:asciiTheme="majorBidi" w:hAnsiTheme="majorBidi"/>
          <w:b/>
          <w:color w:val="C2C2C2" w:themeColor="background2" w:themeTint="40"/>
          <w:sz w:val="50"/>
          <w:szCs w:val="50"/>
        </w:rPr>
        <w:t>, Inter-VLAN Routing EtherChannel).</w:t>
      </w:r>
    </w:p>
    <w:p w14:paraId="61089790" w14:textId="77777777" w:rsidR="00AB2260" w:rsidRPr="007A27DF" w:rsidRDefault="00AB2260" w:rsidP="00AB2260">
      <w:pPr>
        <w:rPr>
          <w:rFonts w:asciiTheme="majorBidi" w:hAnsiTheme="majorBidi" w:cstheme="majorBidi"/>
          <w:color w:val="C2C2C2" w:themeColor="background2" w:themeTint="40"/>
        </w:rPr>
      </w:pPr>
    </w:p>
    <w:p w14:paraId="79C6DC96" w14:textId="0FC7784A" w:rsidR="00AB2260" w:rsidRPr="007A27DF" w:rsidRDefault="00AB2260" w:rsidP="00AB2260">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When it comes  to the switching phase, we started off by creating the required vlans by entering on each Layer 2 switch and defining the vlans connected to it using the interface </w:t>
      </w:r>
      <w:proofErr w:type="spellStart"/>
      <w:r w:rsidRPr="007A27DF">
        <w:rPr>
          <w:rFonts w:asciiTheme="majorBidi" w:hAnsiTheme="majorBidi" w:cstheme="majorBidi"/>
          <w:color w:val="C2C2C2" w:themeColor="background2" w:themeTint="40"/>
        </w:rPr>
        <w:t>vlan</w:t>
      </w:r>
      <w:proofErr w:type="spellEnd"/>
      <w:r w:rsidRPr="007A27DF">
        <w:rPr>
          <w:rFonts w:asciiTheme="majorBidi" w:hAnsiTheme="majorBidi" w:cstheme="majorBidi"/>
          <w:color w:val="C2C2C2" w:themeColor="background2" w:themeTint="40"/>
        </w:rPr>
        <w:t xml:space="preserve"> 10 for example and entering the associated </w:t>
      </w:r>
      <w:proofErr w:type="spellStart"/>
      <w:r w:rsidRPr="007A27DF">
        <w:rPr>
          <w:rFonts w:asciiTheme="majorBidi" w:hAnsiTheme="majorBidi" w:cstheme="majorBidi"/>
          <w:color w:val="C2C2C2" w:themeColor="background2" w:themeTint="40"/>
        </w:rPr>
        <w:t>vlan</w:t>
      </w:r>
      <w:proofErr w:type="spellEnd"/>
      <w:r w:rsidRPr="007A27DF">
        <w:rPr>
          <w:rFonts w:asciiTheme="majorBidi" w:hAnsiTheme="majorBidi" w:cstheme="majorBidi"/>
          <w:color w:val="C2C2C2" w:themeColor="background2" w:themeTint="40"/>
        </w:rPr>
        <w:t xml:space="preserve"> of the PCs followed by their IP address and subnet mask, and then writing no shutdown to ensure the network </w:t>
      </w:r>
      <w:r w:rsidRPr="007A27DF">
        <w:rPr>
          <w:rFonts w:asciiTheme="majorBidi" w:hAnsiTheme="majorBidi" w:cstheme="majorBidi"/>
          <w:color w:val="C2C2C2" w:themeColor="background2" w:themeTint="40"/>
        </w:rPr>
        <w:lastRenderedPageBreak/>
        <w:t xml:space="preserve">is </w:t>
      </w:r>
      <w:proofErr w:type="spellStart"/>
      <w:r w:rsidRPr="007A27DF">
        <w:rPr>
          <w:rFonts w:asciiTheme="majorBidi" w:hAnsiTheme="majorBidi" w:cstheme="majorBidi"/>
          <w:color w:val="C2C2C2" w:themeColor="background2" w:themeTint="40"/>
        </w:rPr>
        <w:t>UP.Additionally</w:t>
      </w:r>
      <w:proofErr w:type="spellEnd"/>
      <w:r w:rsidRPr="007A27DF">
        <w:rPr>
          <w:rFonts w:asciiTheme="majorBidi" w:hAnsiTheme="majorBidi" w:cstheme="majorBidi"/>
          <w:color w:val="C2C2C2" w:themeColor="background2" w:themeTint="40"/>
        </w:rPr>
        <w:t xml:space="preserve">, we had to do the same with each multilayer switch to be able to communicate with every VLAN. Kindly find an example of vlans defined on </w:t>
      </w:r>
      <w:proofErr w:type="gramStart"/>
      <w:r w:rsidRPr="007A27DF">
        <w:rPr>
          <w:rFonts w:asciiTheme="majorBidi" w:hAnsiTheme="majorBidi" w:cstheme="majorBidi"/>
          <w:color w:val="C2C2C2" w:themeColor="background2" w:themeTint="40"/>
        </w:rPr>
        <w:t>a</w:t>
      </w:r>
      <w:proofErr w:type="gramEnd"/>
      <w:r w:rsidRPr="007A27DF">
        <w:rPr>
          <w:rFonts w:asciiTheme="majorBidi" w:hAnsiTheme="majorBidi" w:cstheme="majorBidi"/>
          <w:color w:val="C2C2C2" w:themeColor="background2" w:themeTint="40"/>
        </w:rPr>
        <w:t xml:space="preserve"> MLS (Main-MLS)</w:t>
      </w:r>
      <w:r w:rsidR="00FB5405" w:rsidRPr="007A27DF">
        <w:rPr>
          <w:rFonts w:asciiTheme="majorBidi" w:hAnsiTheme="majorBidi" w:cstheme="majorBidi"/>
          <w:color w:val="C2C2C2" w:themeColor="background2" w:themeTint="40"/>
        </w:rPr>
        <w:t xml:space="preserve"> using </w:t>
      </w:r>
      <w:r w:rsidR="00FB5405" w:rsidRPr="007A27DF">
        <w:rPr>
          <w:rFonts w:asciiTheme="majorBidi" w:hAnsiTheme="majorBidi" w:cstheme="majorBidi"/>
          <w:b/>
          <w:bCs/>
          <w:color w:val="C2C2C2" w:themeColor="background2" w:themeTint="40"/>
        </w:rPr>
        <w:t xml:space="preserve">the show </w:t>
      </w:r>
      <w:proofErr w:type="spellStart"/>
      <w:r w:rsidR="00FB5405" w:rsidRPr="007A27DF">
        <w:rPr>
          <w:rFonts w:asciiTheme="majorBidi" w:hAnsiTheme="majorBidi" w:cstheme="majorBidi"/>
          <w:b/>
          <w:bCs/>
          <w:color w:val="C2C2C2" w:themeColor="background2" w:themeTint="40"/>
        </w:rPr>
        <w:t>vlan</w:t>
      </w:r>
      <w:proofErr w:type="spellEnd"/>
      <w:r w:rsidR="00FB5405" w:rsidRPr="007A27DF">
        <w:rPr>
          <w:rFonts w:asciiTheme="majorBidi" w:hAnsiTheme="majorBidi" w:cstheme="majorBidi"/>
          <w:b/>
          <w:bCs/>
          <w:color w:val="C2C2C2" w:themeColor="background2" w:themeTint="40"/>
        </w:rPr>
        <w:t xml:space="preserve"> brief command</w:t>
      </w:r>
      <w:r w:rsidR="00FB5405" w:rsidRPr="007A27DF">
        <w:rPr>
          <w:rFonts w:asciiTheme="majorBidi" w:hAnsiTheme="majorBidi" w:cstheme="majorBidi"/>
          <w:color w:val="C2C2C2" w:themeColor="background2" w:themeTint="40"/>
        </w:rPr>
        <w:t>:</w:t>
      </w:r>
    </w:p>
    <w:p w14:paraId="648ADCD2" w14:textId="4BDB30F0" w:rsidR="005A4BD4" w:rsidRPr="007A27DF" w:rsidRDefault="005A4BD4" w:rsidP="00AB2260">
      <w:pPr>
        <w:rPr>
          <w:rFonts w:asciiTheme="majorBidi" w:hAnsiTheme="majorBidi" w:cstheme="majorBidi"/>
          <w:color w:val="C2C2C2" w:themeColor="background2" w:themeTint="40"/>
        </w:rPr>
      </w:pPr>
    </w:p>
    <w:p w14:paraId="0BE27CF5" w14:textId="0D51C83E" w:rsidR="00AB3D61" w:rsidRPr="007A27DF" w:rsidRDefault="00AC67C9" w:rsidP="00AB2260">
      <w:pP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inline distT="0" distB="0" distL="0" distR="0" wp14:anchorId="157BB86F" wp14:editId="7500EDFC">
            <wp:extent cx="5257800" cy="2183765"/>
            <wp:effectExtent l="0" t="0" r="0" b="6985"/>
            <wp:docPr id="63097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4905" name=""/>
                    <pic:cNvPicPr/>
                  </pic:nvPicPr>
                  <pic:blipFill>
                    <a:blip r:embed="rId15"/>
                    <a:stretch>
                      <a:fillRect/>
                    </a:stretch>
                  </pic:blipFill>
                  <pic:spPr>
                    <a:xfrm>
                      <a:off x="0" y="0"/>
                      <a:ext cx="5257800" cy="2183765"/>
                    </a:xfrm>
                    <a:prstGeom prst="rect">
                      <a:avLst/>
                    </a:prstGeom>
                  </pic:spPr>
                </pic:pic>
              </a:graphicData>
            </a:graphic>
          </wp:inline>
        </w:drawing>
      </w:r>
    </w:p>
    <w:p w14:paraId="742E4695" w14:textId="6BBCA65B" w:rsidR="00AB2260" w:rsidRPr="007A27DF" w:rsidRDefault="00D57D4D" w:rsidP="00AB2260">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After that, comes the </w:t>
      </w:r>
      <w:proofErr w:type="spellStart"/>
      <w:r w:rsidRPr="007A27DF">
        <w:rPr>
          <w:rFonts w:asciiTheme="majorBidi" w:hAnsiTheme="majorBidi" w:cstheme="majorBidi"/>
          <w:color w:val="C2C2C2" w:themeColor="background2" w:themeTint="40"/>
        </w:rPr>
        <w:t>trunking</w:t>
      </w:r>
      <w:proofErr w:type="spellEnd"/>
      <w:r w:rsidRPr="007A27DF">
        <w:rPr>
          <w:rFonts w:asciiTheme="majorBidi" w:hAnsiTheme="majorBidi" w:cstheme="majorBidi"/>
          <w:color w:val="C2C2C2" w:themeColor="background2" w:themeTint="40"/>
        </w:rPr>
        <w:t xml:space="preserve"> between the switches (either Layer 2 or Layer 3</w:t>
      </w:r>
      <w:proofErr w:type="gramStart"/>
      <w:r w:rsidR="00953991" w:rsidRPr="007A27DF">
        <w:rPr>
          <w:rFonts w:asciiTheme="majorBidi" w:hAnsiTheme="majorBidi" w:cstheme="majorBidi"/>
          <w:color w:val="C2C2C2" w:themeColor="background2" w:themeTint="40"/>
        </w:rPr>
        <w:t>)</w:t>
      </w:r>
      <w:r w:rsidR="00763AE4" w:rsidRPr="007A27DF">
        <w:rPr>
          <w:rFonts w:asciiTheme="majorBidi" w:hAnsiTheme="majorBidi" w:cstheme="majorBidi"/>
          <w:color w:val="C2C2C2" w:themeColor="background2" w:themeTint="40"/>
        </w:rPr>
        <w:t xml:space="preserve"> ;On</w:t>
      </w:r>
      <w:proofErr w:type="gramEnd"/>
      <w:r w:rsidR="00763AE4" w:rsidRPr="007A27DF">
        <w:rPr>
          <w:rFonts w:asciiTheme="majorBidi" w:hAnsiTheme="majorBidi" w:cstheme="majorBidi"/>
          <w:color w:val="C2C2C2" w:themeColor="background2" w:themeTint="40"/>
        </w:rPr>
        <w:t xml:space="preserve"> the other side, configuring an access between the Layer 2 switch and the </w:t>
      </w:r>
      <w:proofErr w:type="spellStart"/>
      <w:r w:rsidR="00763AE4" w:rsidRPr="007A27DF">
        <w:rPr>
          <w:rFonts w:asciiTheme="majorBidi" w:hAnsiTheme="majorBidi" w:cstheme="majorBidi"/>
          <w:color w:val="C2C2C2" w:themeColor="background2" w:themeTint="40"/>
        </w:rPr>
        <w:t>PCs.</w:t>
      </w:r>
      <w:r w:rsidR="00AC67C9" w:rsidRPr="007A27DF">
        <w:rPr>
          <w:rFonts w:asciiTheme="majorBidi" w:hAnsiTheme="majorBidi" w:cstheme="majorBidi"/>
          <w:color w:val="C2C2C2" w:themeColor="background2" w:themeTint="40"/>
        </w:rPr>
        <w:t>done</w:t>
      </w:r>
      <w:proofErr w:type="spellEnd"/>
      <w:r w:rsidR="00AC67C9" w:rsidRPr="007A27DF">
        <w:rPr>
          <w:rFonts w:asciiTheme="majorBidi" w:hAnsiTheme="majorBidi" w:cstheme="majorBidi"/>
          <w:color w:val="C2C2C2" w:themeColor="background2" w:themeTint="40"/>
        </w:rPr>
        <w:t xml:space="preserve"> by entering global config mode and then selecting the interface (either separately or using the </w:t>
      </w:r>
      <w:r w:rsidR="00AC67C9" w:rsidRPr="007A27DF">
        <w:rPr>
          <w:rFonts w:asciiTheme="majorBidi" w:hAnsiTheme="majorBidi" w:cstheme="majorBidi"/>
          <w:b/>
          <w:bCs/>
          <w:color w:val="C2C2C2" w:themeColor="background2" w:themeTint="40"/>
        </w:rPr>
        <w:t xml:space="preserve">Ip interface range </w:t>
      </w:r>
      <w:r w:rsidR="00AC67C9" w:rsidRPr="007A27DF">
        <w:rPr>
          <w:rFonts w:asciiTheme="majorBidi" w:hAnsiTheme="majorBidi" w:cstheme="majorBidi"/>
          <w:color w:val="C2C2C2" w:themeColor="background2" w:themeTint="40"/>
        </w:rPr>
        <w:t>command. Then, using the</w:t>
      </w:r>
      <w:r w:rsidR="00AC67C9" w:rsidRPr="007A27DF">
        <w:rPr>
          <w:rFonts w:asciiTheme="majorBidi" w:hAnsiTheme="majorBidi" w:cstheme="majorBidi"/>
          <w:b/>
          <w:bCs/>
          <w:color w:val="C2C2C2" w:themeColor="background2" w:themeTint="40"/>
        </w:rPr>
        <w:t xml:space="preserve"> switchport mode access</w:t>
      </w:r>
      <w:r w:rsidR="00AC67C9" w:rsidRPr="007A27DF">
        <w:rPr>
          <w:rFonts w:asciiTheme="majorBidi" w:hAnsiTheme="majorBidi" w:cstheme="majorBidi"/>
          <w:color w:val="C2C2C2" w:themeColor="background2" w:themeTint="40"/>
        </w:rPr>
        <w:t xml:space="preserve"> between the PC and the Switch and then </w:t>
      </w:r>
      <w:r w:rsidR="00AC67C9" w:rsidRPr="007A27DF">
        <w:rPr>
          <w:rFonts w:asciiTheme="majorBidi" w:hAnsiTheme="majorBidi" w:cstheme="majorBidi"/>
          <w:b/>
          <w:bCs/>
          <w:color w:val="C2C2C2" w:themeColor="background2" w:themeTint="40"/>
        </w:rPr>
        <w:t>switchport mode trunk</w:t>
      </w:r>
      <w:r w:rsidR="00AC67C9" w:rsidRPr="007A27DF">
        <w:rPr>
          <w:rFonts w:asciiTheme="majorBidi" w:hAnsiTheme="majorBidi" w:cstheme="majorBidi"/>
          <w:color w:val="C2C2C2" w:themeColor="background2" w:themeTint="40"/>
        </w:rPr>
        <w:t xml:space="preserve"> between the switches</w:t>
      </w:r>
      <w:r w:rsidR="00032E24" w:rsidRPr="007A27DF">
        <w:rPr>
          <w:rFonts w:asciiTheme="majorBidi" w:hAnsiTheme="majorBidi" w:cstheme="majorBidi"/>
          <w:color w:val="C2C2C2" w:themeColor="background2" w:themeTint="40"/>
        </w:rPr>
        <w:t xml:space="preserve"> please find below the trunk configuration showed by </w:t>
      </w:r>
      <w:r w:rsidR="00032E24" w:rsidRPr="007A27DF">
        <w:rPr>
          <w:rFonts w:asciiTheme="majorBidi" w:hAnsiTheme="majorBidi" w:cstheme="majorBidi"/>
          <w:b/>
          <w:bCs/>
          <w:color w:val="C2C2C2" w:themeColor="background2" w:themeTint="40"/>
        </w:rPr>
        <w:t>show interface trunk</w:t>
      </w:r>
      <w:r w:rsidR="00032E24" w:rsidRPr="007A27DF">
        <w:rPr>
          <w:rFonts w:asciiTheme="majorBidi" w:hAnsiTheme="majorBidi" w:cstheme="majorBidi"/>
          <w:color w:val="C2C2C2" w:themeColor="background2" w:themeTint="40"/>
        </w:rPr>
        <w:t xml:space="preserve"> command</w:t>
      </w:r>
      <w:r w:rsidR="00433713" w:rsidRPr="007A27DF">
        <w:rPr>
          <w:rFonts w:asciiTheme="majorBidi" w:hAnsiTheme="majorBidi" w:cstheme="majorBidi"/>
          <w:color w:val="C2C2C2" w:themeColor="background2" w:themeTint="40"/>
        </w:rPr>
        <w:t xml:space="preserve"> using the 802.1Q encapsulation protocol:</w:t>
      </w:r>
      <w:r w:rsidR="00433713" w:rsidRPr="007A27DF">
        <w:rPr>
          <w:rFonts w:asciiTheme="majorBidi" w:hAnsiTheme="majorBidi" w:cstheme="majorBidi"/>
          <w:noProof/>
          <w:color w:val="C2C2C2" w:themeColor="background2" w:themeTint="40"/>
        </w:rPr>
        <w:drawing>
          <wp:inline distT="0" distB="0" distL="0" distR="0" wp14:anchorId="0AA6C104" wp14:editId="2925B027">
            <wp:extent cx="5257800" cy="2168525"/>
            <wp:effectExtent l="0" t="0" r="0" b="3175"/>
            <wp:docPr id="46796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0053" name=""/>
                    <pic:cNvPicPr/>
                  </pic:nvPicPr>
                  <pic:blipFill>
                    <a:blip r:embed="rId16"/>
                    <a:stretch>
                      <a:fillRect/>
                    </a:stretch>
                  </pic:blipFill>
                  <pic:spPr>
                    <a:xfrm>
                      <a:off x="0" y="0"/>
                      <a:ext cx="5257800" cy="2168525"/>
                    </a:xfrm>
                    <a:prstGeom prst="rect">
                      <a:avLst/>
                    </a:prstGeom>
                  </pic:spPr>
                </pic:pic>
              </a:graphicData>
            </a:graphic>
          </wp:inline>
        </w:drawing>
      </w:r>
    </w:p>
    <w:p w14:paraId="7CF659F3" w14:textId="24ED8EB5" w:rsidR="007173F9" w:rsidRPr="007A27DF" w:rsidRDefault="00916702" w:rsidP="00AB2260">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lastRenderedPageBreak/>
        <w:t xml:space="preserve">In order to access the </w:t>
      </w:r>
      <w:proofErr w:type="gramStart"/>
      <w:r w:rsidRPr="007A27DF">
        <w:rPr>
          <w:rFonts w:asciiTheme="majorBidi" w:hAnsiTheme="majorBidi" w:cstheme="majorBidi"/>
          <w:color w:val="C2C2C2" w:themeColor="background2" w:themeTint="40"/>
        </w:rPr>
        <w:t>MLS(</w:t>
      </w:r>
      <w:proofErr w:type="gramEnd"/>
      <w:r w:rsidRPr="007A27DF">
        <w:rPr>
          <w:rFonts w:asciiTheme="majorBidi" w:hAnsiTheme="majorBidi" w:cstheme="majorBidi"/>
          <w:color w:val="C2C2C2" w:themeColor="background2" w:themeTint="40"/>
        </w:rPr>
        <w:t xml:space="preserve">Multilayer Switch) remotely we have configured a SVI from the </w:t>
      </w:r>
      <w:proofErr w:type="spellStart"/>
      <w:r w:rsidRPr="007A27DF">
        <w:rPr>
          <w:rFonts w:asciiTheme="majorBidi" w:hAnsiTheme="majorBidi" w:cstheme="majorBidi"/>
          <w:color w:val="C2C2C2" w:themeColor="background2" w:themeTint="40"/>
        </w:rPr>
        <w:t>ip</w:t>
      </w:r>
      <w:proofErr w:type="spellEnd"/>
      <w:r w:rsidRPr="007A27DF">
        <w:rPr>
          <w:rFonts w:asciiTheme="majorBidi" w:hAnsiTheme="majorBidi" w:cstheme="majorBidi"/>
          <w:color w:val="C2C2C2" w:themeColor="background2" w:themeTint="40"/>
        </w:rPr>
        <w:t xml:space="preserve"> ranges between the building and the MIU-DG even for remote access</w:t>
      </w:r>
      <w:r w:rsidR="0032185C" w:rsidRPr="007A27DF">
        <w:rPr>
          <w:rFonts w:asciiTheme="majorBidi" w:hAnsiTheme="majorBidi" w:cstheme="majorBidi"/>
          <w:color w:val="C2C2C2" w:themeColor="background2" w:themeTint="40"/>
        </w:rPr>
        <w:t>.</w:t>
      </w:r>
    </w:p>
    <w:p w14:paraId="17B7B465" w14:textId="77777777" w:rsidR="00B651DC" w:rsidRPr="007A27DF" w:rsidRDefault="00B651DC" w:rsidP="00AB2260">
      <w:pPr>
        <w:rPr>
          <w:rFonts w:asciiTheme="majorBidi" w:hAnsiTheme="majorBidi" w:cstheme="majorBidi"/>
          <w:color w:val="C2C2C2" w:themeColor="background2" w:themeTint="40"/>
        </w:rPr>
      </w:pPr>
    </w:p>
    <w:p w14:paraId="281757F7" w14:textId="6A88AC40" w:rsidR="004905FB" w:rsidRPr="007A27DF" w:rsidRDefault="004905FB" w:rsidP="00AB2260">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Due to many advantages, we have utilized an </w:t>
      </w:r>
      <w:r w:rsidR="00563F2B" w:rsidRPr="007A27DF">
        <w:rPr>
          <w:rFonts w:asciiTheme="majorBidi" w:hAnsiTheme="majorBidi" w:cstheme="majorBidi"/>
          <w:color w:val="C2C2C2" w:themeColor="background2" w:themeTint="40"/>
        </w:rPr>
        <w:t>EtherChannel</w:t>
      </w:r>
      <w:r w:rsidRPr="007A27DF">
        <w:rPr>
          <w:rFonts w:asciiTheme="majorBidi" w:hAnsiTheme="majorBidi" w:cstheme="majorBidi"/>
          <w:color w:val="C2C2C2" w:themeColor="background2" w:themeTint="40"/>
        </w:rPr>
        <w:t xml:space="preserve"> between each of the switches and others in order to have bonuses like:</w:t>
      </w:r>
    </w:p>
    <w:p w14:paraId="20E3777E" w14:textId="11A4EAED" w:rsidR="00B651DC" w:rsidRPr="007A27DF" w:rsidRDefault="004905FB" w:rsidP="004905FB">
      <w:pPr>
        <w:pStyle w:val="ListParagraph"/>
        <w:numPr>
          <w:ilvl w:val="0"/>
          <w:numId w:val="5"/>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Reducing traffic Congestion</w:t>
      </w:r>
    </w:p>
    <w:p w14:paraId="4F755575" w14:textId="50BA21CE" w:rsidR="004905FB" w:rsidRPr="007A27DF" w:rsidRDefault="004905FB" w:rsidP="004905FB">
      <w:pPr>
        <w:pStyle w:val="ListParagraph"/>
        <w:numPr>
          <w:ilvl w:val="0"/>
          <w:numId w:val="5"/>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Maximizing Bandwidth</w:t>
      </w:r>
    </w:p>
    <w:p w14:paraId="7F9A9A2A" w14:textId="7F7F043F" w:rsidR="00960294" w:rsidRPr="007A27DF" w:rsidRDefault="00960294" w:rsidP="004905FB">
      <w:pPr>
        <w:pStyle w:val="ListParagraph"/>
        <w:numPr>
          <w:ilvl w:val="0"/>
          <w:numId w:val="5"/>
        </w:num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Redundancy for fault tolerance</w:t>
      </w:r>
    </w:p>
    <w:p w14:paraId="02702207" w14:textId="4B1F5C23" w:rsidR="00563F2B" w:rsidRPr="007A27DF" w:rsidRDefault="00563F2B" w:rsidP="00563F2B">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Done by selecting each 2 physical interfaces visible and converting them to 1 logical interface by selecting them using </w:t>
      </w:r>
      <w:proofErr w:type="spellStart"/>
      <w:r w:rsidRPr="007A27DF">
        <w:rPr>
          <w:rFonts w:asciiTheme="majorBidi" w:hAnsiTheme="majorBidi" w:cstheme="majorBidi"/>
          <w:b/>
          <w:bCs/>
          <w:color w:val="C2C2C2" w:themeColor="background2" w:themeTint="40"/>
        </w:rPr>
        <w:t>ip</w:t>
      </w:r>
      <w:proofErr w:type="spellEnd"/>
      <w:r w:rsidRPr="007A27DF">
        <w:rPr>
          <w:rFonts w:asciiTheme="majorBidi" w:hAnsiTheme="majorBidi" w:cstheme="majorBidi"/>
          <w:b/>
          <w:bCs/>
          <w:color w:val="C2C2C2" w:themeColor="background2" w:themeTint="40"/>
        </w:rPr>
        <w:t xml:space="preserve"> interface range</w:t>
      </w:r>
      <w:r w:rsidRPr="007A27DF">
        <w:rPr>
          <w:rFonts w:asciiTheme="majorBidi" w:hAnsiTheme="majorBidi" w:cstheme="majorBidi"/>
          <w:color w:val="C2C2C2" w:themeColor="background2" w:themeTint="40"/>
        </w:rPr>
        <w:t xml:space="preserve"> command and then using the </w:t>
      </w:r>
      <w:r w:rsidRPr="007A27DF">
        <w:rPr>
          <w:rFonts w:asciiTheme="majorBidi" w:hAnsiTheme="majorBidi" w:cstheme="majorBidi"/>
          <w:b/>
          <w:bCs/>
          <w:color w:val="C2C2C2" w:themeColor="background2" w:themeTint="40"/>
        </w:rPr>
        <w:t xml:space="preserve">channel-protocol </w:t>
      </w:r>
      <w:proofErr w:type="spellStart"/>
      <w:r w:rsidRPr="007A27DF">
        <w:rPr>
          <w:rFonts w:asciiTheme="majorBidi" w:hAnsiTheme="majorBidi" w:cstheme="majorBidi"/>
          <w:b/>
          <w:bCs/>
          <w:color w:val="C2C2C2" w:themeColor="background2" w:themeTint="40"/>
        </w:rPr>
        <w:t>lacp</w:t>
      </w:r>
      <w:proofErr w:type="spellEnd"/>
      <w:r w:rsidRPr="007A27DF">
        <w:rPr>
          <w:rFonts w:asciiTheme="majorBidi" w:hAnsiTheme="majorBidi" w:cstheme="majorBidi"/>
          <w:color w:val="C2C2C2" w:themeColor="background2" w:themeTint="40"/>
        </w:rPr>
        <w:t xml:space="preserve"> to set the </w:t>
      </w:r>
      <w:proofErr w:type="spellStart"/>
      <w:r w:rsidRPr="007A27DF">
        <w:rPr>
          <w:rFonts w:asciiTheme="majorBidi" w:hAnsiTheme="majorBidi" w:cstheme="majorBidi"/>
          <w:color w:val="C2C2C2" w:themeColor="background2" w:themeTint="40"/>
        </w:rPr>
        <w:t>etherchannel</w:t>
      </w:r>
      <w:proofErr w:type="spellEnd"/>
      <w:r w:rsidRPr="007A27DF">
        <w:rPr>
          <w:rFonts w:asciiTheme="majorBidi" w:hAnsiTheme="majorBidi" w:cstheme="majorBidi"/>
          <w:color w:val="C2C2C2" w:themeColor="background2" w:themeTint="40"/>
        </w:rPr>
        <w:t xml:space="preserve"> protocol to LACP. After that, used the </w:t>
      </w:r>
      <w:r w:rsidRPr="007A27DF">
        <w:rPr>
          <w:rFonts w:asciiTheme="majorBidi" w:hAnsiTheme="majorBidi" w:cstheme="majorBidi"/>
          <w:b/>
          <w:bCs/>
          <w:color w:val="C2C2C2" w:themeColor="background2" w:themeTint="40"/>
        </w:rPr>
        <w:t xml:space="preserve">channel-group &lt;number of </w:t>
      </w:r>
      <w:proofErr w:type="gramStart"/>
      <w:r w:rsidRPr="007A27DF">
        <w:rPr>
          <w:rFonts w:asciiTheme="majorBidi" w:hAnsiTheme="majorBidi" w:cstheme="majorBidi"/>
          <w:b/>
          <w:bCs/>
          <w:color w:val="C2C2C2" w:themeColor="background2" w:themeTint="40"/>
        </w:rPr>
        <w:t>group</w:t>
      </w:r>
      <w:proofErr w:type="gramEnd"/>
      <w:r w:rsidRPr="007A27DF">
        <w:rPr>
          <w:rFonts w:asciiTheme="majorBidi" w:hAnsiTheme="majorBidi" w:cstheme="majorBidi"/>
          <w:b/>
          <w:bCs/>
          <w:color w:val="C2C2C2" w:themeColor="background2" w:themeTint="40"/>
        </w:rPr>
        <w:t xml:space="preserve">&gt; mode active </w:t>
      </w:r>
      <w:r w:rsidRPr="007A27DF">
        <w:rPr>
          <w:rFonts w:asciiTheme="majorBidi" w:hAnsiTheme="majorBidi" w:cstheme="majorBidi"/>
          <w:color w:val="C2C2C2" w:themeColor="background2" w:themeTint="40"/>
        </w:rPr>
        <w:t>to initiate</w:t>
      </w:r>
      <w:r w:rsidRPr="007A27DF">
        <w:rPr>
          <w:rFonts w:asciiTheme="majorBidi" w:hAnsiTheme="majorBidi" w:cstheme="majorBidi"/>
          <w:b/>
          <w:bCs/>
          <w:color w:val="C2C2C2" w:themeColor="background2" w:themeTint="40"/>
        </w:rPr>
        <w:t xml:space="preserve"> </w:t>
      </w:r>
      <w:r w:rsidRPr="007A27DF">
        <w:rPr>
          <w:rFonts w:asciiTheme="majorBidi" w:hAnsiTheme="majorBidi" w:cstheme="majorBidi"/>
          <w:color w:val="C2C2C2" w:themeColor="background2" w:themeTint="40"/>
        </w:rPr>
        <w:t>negotiation</w:t>
      </w:r>
      <w:r w:rsidRPr="007A27DF">
        <w:rPr>
          <w:rFonts w:asciiTheme="majorBidi" w:hAnsiTheme="majorBidi" w:cstheme="majorBidi"/>
          <w:b/>
          <w:bCs/>
          <w:color w:val="C2C2C2" w:themeColor="background2" w:themeTint="40"/>
        </w:rPr>
        <w:t xml:space="preserve">. </w:t>
      </w:r>
      <w:proofErr w:type="gramStart"/>
      <w:r w:rsidRPr="007A27DF">
        <w:rPr>
          <w:rFonts w:asciiTheme="majorBidi" w:hAnsiTheme="majorBidi" w:cstheme="majorBidi"/>
          <w:color w:val="C2C2C2" w:themeColor="background2" w:themeTint="40"/>
        </w:rPr>
        <w:t>Finally ,</w:t>
      </w:r>
      <w:proofErr w:type="gramEnd"/>
      <w:r w:rsidRPr="007A27DF">
        <w:rPr>
          <w:rFonts w:asciiTheme="majorBidi" w:hAnsiTheme="majorBidi" w:cstheme="majorBidi"/>
          <w:color w:val="C2C2C2" w:themeColor="background2" w:themeTint="40"/>
        </w:rPr>
        <w:t xml:space="preserve"> in this section we used the</w:t>
      </w:r>
      <w:r w:rsidRPr="007A27DF">
        <w:rPr>
          <w:rFonts w:asciiTheme="majorBidi" w:hAnsiTheme="majorBidi" w:cstheme="majorBidi"/>
          <w:b/>
          <w:bCs/>
          <w:color w:val="C2C2C2" w:themeColor="background2" w:themeTint="40"/>
        </w:rPr>
        <w:t xml:space="preserve"> show </w:t>
      </w:r>
      <w:proofErr w:type="spellStart"/>
      <w:r w:rsidRPr="007A27DF">
        <w:rPr>
          <w:rFonts w:asciiTheme="majorBidi" w:hAnsiTheme="majorBidi" w:cstheme="majorBidi"/>
          <w:b/>
          <w:bCs/>
          <w:color w:val="C2C2C2" w:themeColor="background2" w:themeTint="40"/>
        </w:rPr>
        <w:t>etherchannel</w:t>
      </w:r>
      <w:proofErr w:type="spellEnd"/>
      <w:r w:rsidRPr="007A27DF">
        <w:rPr>
          <w:rFonts w:asciiTheme="majorBidi" w:hAnsiTheme="majorBidi" w:cstheme="majorBidi"/>
          <w:b/>
          <w:bCs/>
          <w:color w:val="C2C2C2" w:themeColor="background2" w:themeTint="40"/>
        </w:rPr>
        <w:t xml:space="preserve"> summary command</w:t>
      </w:r>
      <w:r w:rsidRPr="007A27DF">
        <w:rPr>
          <w:rFonts w:asciiTheme="majorBidi" w:hAnsiTheme="majorBidi" w:cstheme="majorBidi"/>
          <w:color w:val="C2C2C2" w:themeColor="background2" w:themeTint="40"/>
        </w:rPr>
        <w:t xml:space="preserve"> to view </w:t>
      </w:r>
      <w:proofErr w:type="spellStart"/>
      <w:r w:rsidRPr="007A27DF">
        <w:rPr>
          <w:rFonts w:asciiTheme="majorBidi" w:hAnsiTheme="majorBidi" w:cstheme="majorBidi"/>
          <w:color w:val="C2C2C2" w:themeColor="background2" w:themeTint="40"/>
        </w:rPr>
        <w:t>etherchannel</w:t>
      </w:r>
      <w:proofErr w:type="spellEnd"/>
      <w:r w:rsidRPr="007A27DF">
        <w:rPr>
          <w:rFonts w:asciiTheme="majorBidi" w:hAnsiTheme="majorBidi" w:cstheme="majorBidi"/>
          <w:color w:val="C2C2C2" w:themeColor="background2" w:themeTint="40"/>
        </w:rPr>
        <w:t xml:space="preserve"> configuration showing</w:t>
      </w:r>
      <w:r w:rsidR="00102869" w:rsidRPr="007A27DF">
        <w:rPr>
          <w:rFonts w:asciiTheme="majorBidi" w:hAnsiTheme="majorBidi" w:cstheme="majorBidi"/>
          <w:color w:val="C2C2C2" w:themeColor="background2" w:themeTint="40"/>
        </w:rPr>
        <w:t xml:space="preserve"> the details which have to be SU indicating its UP:</w:t>
      </w:r>
    </w:p>
    <w:p w14:paraId="329D2C0C" w14:textId="1DF13F8A" w:rsidR="007E5BA3" w:rsidRPr="007A27DF" w:rsidRDefault="007E5BA3" w:rsidP="00563F2B">
      <w:pP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inline distT="0" distB="0" distL="0" distR="0" wp14:anchorId="4A0C30F4" wp14:editId="255D0F10">
            <wp:extent cx="3587262" cy="1841720"/>
            <wp:effectExtent l="0" t="0" r="0" b="6350"/>
            <wp:docPr id="52595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52856" name=""/>
                    <pic:cNvPicPr/>
                  </pic:nvPicPr>
                  <pic:blipFill>
                    <a:blip r:embed="rId17"/>
                    <a:stretch>
                      <a:fillRect/>
                    </a:stretch>
                  </pic:blipFill>
                  <pic:spPr>
                    <a:xfrm>
                      <a:off x="0" y="0"/>
                      <a:ext cx="3587262" cy="1841720"/>
                    </a:xfrm>
                    <a:prstGeom prst="rect">
                      <a:avLst/>
                    </a:prstGeom>
                  </pic:spPr>
                </pic:pic>
              </a:graphicData>
            </a:graphic>
          </wp:inline>
        </w:drawing>
      </w:r>
      <w:r w:rsidRPr="007A27DF">
        <w:rPr>
          <w:rFonts w:asciiTheme="majorBidi" w:hAnsiTheme="majorBidi" w:cstheme="majorBidi"/>
          <w:color w:val="C2C2C2" w:themeColor="background2" w:themeTint="40"/>
        </w:rPr>
        <w:t xml:space="preserve"> </w:t>
      </w:r>
    </w:p>
    <w:p w14:paraId="6E7D4713" w14:textId="0F449C89" w:rsidR="00102869" w:rsidRPr="007A27DF" w:rsidRDefault="007E5BA3" w:rsidP="00563F2B">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Find below the </w:t>
      </w:r>
      <w:proofErr w:type="spellStart"/>
      <w:r w:rsidRPr="007A27DF">
        <w:rPr>
          <w:rFonts w:asciiTheme="majorBidi" w:hAnsiTheme="majorBidi" w:cstheme="majorBidi"/>
          <w:color w:val="C2C2C2" w:themeColor="background2" w:themeTint="40"/>
        </w:rPr>
        <w:t>etherchannel</w:t>
      </w:r>
      <w:proofErr w:type="spellEnd"/>
      <w:r w:rsidRPr="007A27DF">
        <w:rPr>
          <w:rFonts w:asciiTheme="majorBidi" w:hAnsiTheme="majorBidi" w:cstheme="majorBidi"/>
          <w:color w:val="C2C2C2" w:themeColor="background2" w:themeTint="40"/>
        </w:rPr>
        <w:t xml:space="preserve"> buildings connection images:</w:t>
      </w:r>
    </w:p>
    <w:p w14:paraId="77054062" w14:textId="235B83AD" w:rsidR="007E5BA3" w:rsidRPr="007A27DF" w:rsidRDefault="003C5B44" w:rsidP="00563F2B">
      <w:pP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inline distT="0" distB="0" distL="0" distR="0" wp14:anchorId="08D73707" wp14:editId="250C1538">
            <wp:extent cx="5257800" cy="1355090"/>
            <wp:effectExtent l="0" t="0" r="0" b="0"/>
            <wp:docPr id="71555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50289" name=""/>
                    <pic:cNvPicPr/>
                  </pic:nvPicPr>
                  <pic:blipFill>
                    <a:blip r:embed="rId18"/>
                    <a:stretch>
                      <a:fillRect/>
                    </a:stretch>
                  </pic:blipFill>
                  <pic:spPr>
                    <a:xfrm>
                      <a:off x="0" y="0"/>
                      <a:ext cx="5257800" cy="1355090"/>
                    </a:xfrm>
                    <a:prstGeom prst="rect">
                      <a:avLst/>
                    </a:prstGeom>
                  </pic:spPr>
                </pic:pic>
              </a:graphicData>
            </a:graphic>
          </wp:inline>
        </w:drawing>
      </w:r>
    </w:p>
    <w:p w14:paraId="09B8B5D7" w14:textId="77777777" w:rsidR="00B25AA4" w:rsidRPr="007A27DF" w:rsidRDefault="00F474A8" w:rsidP="00B25AA4">
      <w:pPr>
        <w:pStyle w:val="Heading1"/>
        <w:rPr>
          <w:rFonts w:asciiTheme="majorBidi" w:hAnsiTheme="majorBidi"/>
          <w:color w:val="C2C2C2" w:themeColor="background2" w:themeTint="40"/>
        </w:rPr>
      </w:pPr>
      <w:r w:rsidRPr="007A27DF">
        <w:rPr>
          <w:rFonts w:asciiTheme="majorBidi" w:hAnsiTheme="majorBidi"/>
          <w:color w:val="C2C2C2" w:themeColor="background2" w:themeTint="40"/>
        </w:rPr>
        <w:lastRenderedPageBreak/>
        <w:t>Step 4</w:t>
      </w:r>
      <w:r w:rsidRPr="007A27DF">
        <w:rPr>
          <w:rFonts w:asciiTheme="majorBidi" w:eastAsiaTheme="minorHAnsi" w:hAnsiTheme="majorBidi"/>
          <w:b/>
          <w:color w:val="C2C2C2" w:themeColor="background2" w:themeTint="40"/>
          <w:sz w:val="28"/>
        </w:rPr>
        <w:t xml:space="preserve"> </w:t>
      </w:r>
      <w:r w:rsidR="00CB69E1" w:rsidRPr="007A27DF">
        <w:rPr>
          <w:rFonts w:asciiTheme="majorBidi" w:hAnsiTheme="majorBidi"/>
          <w:b/>
          <w:color w:val="C2C2C2" w:themeColor="background2" w:themeTint="40"/>
        </w:rPr>
        <w:t>(</w:t>
      </w:r>
      <w:r w:rsidR="005962F9" w:rsidRPr="007A27DF">
        <w:rPr>
          <w:rFonts w:asciiTheme="majorBidi" w:hAnsiTheme="majorBidi"/>
          <w:b/>
          <w:color w:val="C2C2C2" w:themeColor="background2" w:themeTint="40"/>
        </w:rPr>
        <w:t>Configure Routing Protocols)</w:t>
      </w:r>
      <w:r w:rsidR="00B25AA4" w:rsidRPr="007A27DF">
        <w:rPr>
          <w:rFonts w:asciiTheme="majorBidi" w:hAnsiTheme="majorBidi"/>
          <w:color w:val="C2C2C2" w:themeColor="background2" w:themeTint="40"/>
        </w:rPr>
        <w:t>:</w:t>
      </w:r>
    </w:p>
    <w:p w14:paraId="2E5CD48E" w14:textId="77777777" w:rsidR="00B25AA4" w:rsidRPr="007A27DF" w:rsidRDefault="00B25AA4" w:rsidP="00B25AA4">
      <w:pPr>
        <w:pStyle w:val="Heading1"/>
        <w:rPr>
          <w:rFonts w:asciiTheme="majorBidi" w:hAnsiTheme="majorBidi"/>
          <w:color w:val="C2C2C2" w:themeColor="background2" w:themeTint="40"/>
        </w:rPr>
      </w:pPr>
    </w:p>
    <w:p w14:paraId="18281F84" w14:textId="77777777" w:rsidR="00EF0D82" w:rsidRPr="007A27DF" w:rsidRDefault="00B25AA4" w:rsidP="007C38FF">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In order to allow different LANs to communicate together using intermediary routers</w:t>
      </w:r>
      <w:r w:rsidR="00405575" w:rsidRPr="007A27DF">
        <w:rPr>
          <w:rFonts w:asciiTheme="majorBidi" w:hAnsiTheme="majorBidi" w:cstheme="majorBidi"/>
          <w:color w:val="C2C2C2" w:themeColor="background2" w:themeTint="40"/>
        </w:rPr>
        <w:t xml:space="preserve"> dynamic router protocols are used in order to allow discovery of networks such as: OSPF and EIGRP each configured in similar way</w:t>
      </w:r>
      <w:r w:rsidR="007C38FF" w:rsidRPr="007A27DF">
        <w:rPr>
          <w:rFonts w:asciiTheme="majorBidi" w:hAnsiTheme="majorBidi" w:cstheme="majorBidi"/>
          <w:color w:val="C2C2C2" w:themeColor="background2" w:themeTint="40"/>
        </w:rPr>
        <w:t>s.</w:t>
      </w:r>
    </w:p>
    <w:p w14:paraId="5E6A81BC" w14:textId="38FE328C" w:rsidR="00115A38" w:rsidRPr="007A27DF" w:rsidRDefault="00EF0D82" w:rsidP="007C38FF">
      <w:pPr>
        <w:rPr>
          <w:rStyle w:val="IntenseEmphasis"/>
          <w:rFonts w:asciiTheme="majorBidi" w:hAnsiTheme="majorBidi" w:cstheme="majorBidi"/>
          <w:color w:val="C2C2C2" w:themeColor="background2" w:themeTint="40"/>
        </w:rPr>
      </w:pPr>
      <w:r w:rsidRPr="007A27DF">
        <w:rPr>
          <w:rStyle w:val="IntenseEmphasis"/>
          <w:rFonts w:asciiTheme="majorBidi" w:hAnsiTheme="majorBidi" w:cstheme="majorBidi"/>
          <w:color w:val="C2C2C2" w:themeColor="background2" w:themeTint="40"/>
        </w:rPr>
        <w:t xml:space="preserve">1-OSPF </w:t>
      </w:r>
      <w:r w:rsidR="00CB6024" w:rsidRPr="007A27DF">
        <w:rPr>
          <w:rStyle w:val="IntenseEmphasis"/>
          <w:rFonts w:asciiTheme="majorBidi" w:hAnsiTheme="majorBidi" w:cstheme="majorBidi"/>
          <w:color w:val="C2C2C2" w:themeColor="background2" w:themeTint="40"/>
        </w:rPr>
        <w:t>Routing (</w:t>
      </w:r>
      <w:r w:rsidR="007E47C7" w:rsidRPr="007A27DF">
        <w:rPr>
          <w:rStyle w:val="IntenseEmphasis"/>
          <w:rFonts w:asciiTheme="majorBidi" w:hAnsiTheme="majorBidi" w:cstheme="majorBidi"/>
          <w:color w:val="C2C2C2" w:themeColor="background2" w:themeTint="40"/>
        </w:rPr>
        <w:t>For the main and S building):</w:t>
      </w:r>
    </w:p>
    <w:p w14:paraId="24A1BAD1" w14:textId="77777777" w:rsidR="004D3E33" w:rsidRPr="007A27DF" w:rsidRDefault="00115A38" w:rsidP="001C5E18">
      <w:pPr>
        <w:rPr>
          <w:rStyle w:val="IntenseEmphasis"/>
          <w:rFonts w:asciiTheme="majorBidi" w:hAnsiTheme="majorBidi" w:cstheme="majorBidi"/>
          <w:b w:val="0"/>
          <w:bCs w:val="0"/>
          <w:i w:val="0"/>
          <w:iCs w:val="0"/>
          <w:color w:val="C2C2C2" w:themeColor="background2" w:themeTint="40"/>
        </w:rPr>
      </w:pPr>
      <w:r w:rsidRPr="007A27DF">
        <w:rPr>
          <w:rStyle w:val="IntenseEmphasis"/>
          <w:rFonts w:asciiTheme="majorBidi" w:hAnsiTheme="majorBidi" w:cstheme="majorBidi"/>
          <w:b w:val="0"/>
          <w:bCs w:val="0"/>
          <w:i w:val="0"/>
          <w:iCs w:val="0"/>
          <w:color w:val="C2C2C2" w:themeColor="background2" w:themeTint="40"/>
        </w:rPr>
        <w:t xml:space="preserve">In order </w:t>
      </w:r>
      <w:proofErr w:type="spellStart"/>
      <w:r w:rsidRPr="007A27DF">
        <w:rPr>
          <w:rStyle w:val="IntenseEmphasis"/>
          <w:rFonts w:asciiTheme="majorBidi" w:hAnsiTheme="majorBidi" w:cstheme="majorBidi"/>
          <w:b w:val="0"/>
          <w:bCs w:val="0"/>
          <w:i w:val="0"/>
          <w:iCs w:val="0"/>
          <w:color w:val="C2C2C2" w:themeColor="background2" w:themeTint="40"/>
        </w:rPr>
        <w:t>too</w:t>
      </w:r>
      <w:proofErr w:type="spellEnd"/>
      <w:r w:rsidRPr="007A27DF">
        <w:rPr>
          <w:rStyle w:val="IntenseEmphasis"/>
          <w:rFonts w:asciiTheme="majorBidi" w:hAnsiTheme="majorBidi" w:cstheme="majorBidi"/>
          <w:b w:val="0"/>
          <w:bCs w:val="0"/>
          <w:i w:val="0"/>
          <w:iCs w:val="0"/>
          <w:color w:val="C2C2C2" w:themeColor="background2" w:themeTint="40"/>
        </w:rPr>
        <w:t xml:space="preserve"> configure the routers on OSPF routing an OSPF process ID has to be incorporated</w:t>
      </w:r>
      <w:r w:rsidR="00E91ADD" w:rsidRPr="007A27DF">
        <w:rPr>
          <w:rStyle w:val="IntenseEmphasis"/>
          <w:rFonts w:asciiTheme="majorBidi" w:hAnsiTheme="majorBidi" w:cstheme="majorBidi"/>
          <w:b w:val="0"/>
          <w:bCs w:val="0"/>
          <w:i w:val="0"/>
          <w:iCs w:val="0"/>
          <w:color w:val="C2C2C2" w:themeColor="background2" w:themeTint="40"/>
        </w:rPr>
        <w:t xml:space="preserve"> in our project </w:t>
      </w:r>
      <w:r w:rsidR="00E91ADD" w:rsidRPr="007A27DF">
        <w:rPr>
          <w:rStyle w:val="IntenseEmphasis"/>
          <w:rFonts w:asciiTheme="majorBidi" w:hAnsiTheme="majorBidi" w:cstheme="majorBidi"/>
          <w:i w:val="0"/>
          <w:iCs w:val="0"/>
          <w:color w:val="C2C2C2" w:themeColor="background2" w:themeTint="40"/>
        </w:rPr>
        <w:t>process ID 100</w:t>
      </w:r>
      <w:r w:rsidR="00E91ADD" w:rsidRPr="007A27DF">
        <w:rPr>
          <w:rStyle w:val="IntenseEmphasis"/>
          <w:rFonts w:asciiTheme="majorBidi" w:hAnsiTheme="majorBidi" w:cstheme="majorBidi"/>
          <w:b w:val="0"/>
          <w:bCs w:val="0"/>
          <w:i w:val="0"/>
          <w:iCs w:val="0"/>
          <w:color w:val="C2C2C2" w:themeColor="background2" w:themeTint="40"/>
        </w:rPr>
        <w:t xml:space="preserve"> used.</w:t>
      </w:r>
      <w:r w:rsidR="00B92C4F" w:rsidRPr="007A27DF">
        <w:rPr>
          <w:rStyle w:val="IntenseEmphasis"/>
          <w:rFonts w:asciiTheme="majorBidi" w:hAnsiTheme="majorBidi" w:cstheme="majorBidi"/>
          <w:b w:val="0"/>
          <w:bCs w:val="0"/>
          <w:i w:val="0"/>
          <w:iCs w:val="0"/>
          <w:color w:val="C2C2C2" w:themeColor="background2" w:themeTint="40"/>
        </w:rPr>
        <w:t xml:space="preserve"> Which was set up on the router by first entering global config mode and writing </w:t>
      </w:r>
      <w:r w:rsidR="00B92C4F" w:rsidRPr="007A27DF">
        <w:rPr>
          <w:rStyle w:val="IntenseEmphasis"/>
          <w:rFonts w:asciiTheme="majorBidi" w:hAnsiTheme="majorBidi" w:cstheme="majorBidi"/>
          <w:i w:val="0"/>
          <w:iCs w:val="0"/>
          <w:color w:val="C2C2C2" w:themeColor="background2" w:themeTint="40"/>
        </w:rPr>
        <w:t xml:space="preserve">router </w:t>
      </w:r>
      <w:proofErr w:type="spellStart"/>
      <w:r w:rsidR="00B92C4F" w:rsidRPr="007A27DF">
        <w:rPr>
          <w:rStyle w:val="IntenseEmphasis"/>
          <w:rFonts w:asciiTheme="majorBidi" w:hAnsiTheme="majorBidi" w:cstheme="majorBidi"/>
          <w:i w:val="0"/>
          <w:iCs w:val="0"/>
          <w:color w:val="C2C2C2" w:themeColor="background2" w:themeTint="40"/>
        </w:rPr>
        <w:t>ospf</w:t>
      </w:r>
      <w:proofErr w:type="spellEnd"/>
      <w:r w:rsidR="00B92C4F" w:rsidRPr="007A27DF">
        <w:rPr>
          <w:rStyle w:val="IntenseEmphasis"/>
          <w:rFonts w:asciiTheme="majorBidi" w:hAnsiTheme="majorBidi" w:cstheme="majorBidi"/>
          <w:i w:val="0"/>
          <w:iCs w:val="0"/>
          <w:color w:val="C2C2C2" w:themeColor="background2" w:themeTint="40"/>
        </w:rPr>
        <w:t xml:space="preserve"> 100</w:t>
      </w:r>
      <w:r w:rsidR="00B92C4F" w:rsidRPr="007A27DF">
        <w:rPr>
          <w:rStyle w:val="IntenseEmphasis"/>
          <w:rFonts w:asciiTheme="majorBidi" w:hAnsiTheme="majorBidi" w:cstheme="majorBidi"/>
          <w:b w:val="0"/>
          <w:bCs w:val="0"/>
          <w:i w:val="0"/>
          <w:iCs w:val="0"/>
          <w:color w:val="C2C2C2" w:themeColor="background2" w:themeTint="40"/>
        </w:rPr>
        <w:t>. Additionally, each router has to be assigned a unique router ID (which has its own table above)</w:t>
      </w:r>
      <w:r w:rsidR="008E1257" w:rsidRPr="007A27DF">
        <w:rPr>
          <w:rStyle w:val="IntenseEmphasis"/>
          <w:rFonts w:asciiTheme="majorBidi" w:hAnsiTheme="majorBidi" w:cstheme="majorBidi"/>
          <w:b w:val="0"/>
          <w:bCs w:val="0"/>
          <w:i w:val="0"/>
          <w:iCs w:val="0"/>
          <w:color w:val="C2C2C2" w:themeColor="background2" w:themeTint="40"/>
        </w:rPr>
        <w:t xml:space="preserve"> to uniquely identify a router in a routing domain</w:t>
      </w:r>
      <w:r w:rsidR="007E47C7" w:rsidRPr="007A27DF">
        <w:rPr>
          <w:rStyle w:val="IntenseEmphasis"/>
          <w:rFonts w:asciiTheme="majorBidi" w:hAnsiTheme="majorBidi" w:cstheme="majorBidi"/>
          <w:b w:val="0"/>
          <w:bCs w:val="0"/>
          <w:i w:val="0"/>
          <w:iCs w:val="0"/>
          <w:color w:val="C2C2C2" w:themeColor="background2" w:themeTint="40"/>
        </w:rPr>
        <w:t xml:space="preserve"> using the router-id 1.1.1.1 (where 1.1.1.1 is an example)</w:t>
      </w:r>
      <w:r w:rsidR="00A75427" w:rsidRPr="007A27DF">
        <w:rPr>
          <w:rStyle w:val="IntenseEmphasis"/>
          <w:rFonts w:asciiTheme="majorBidi" w:hAnsiTheme="majorBidi" w:cstheme="majorBidi"/>
          <w:b w:val="0"/>
          <w:bCs w:val="0"/>
          <w:i w:val="0"/>
          <w:iCs w:val="0"/>
          <w:color w:val="C2C2C2" w:themeColor="background2" w:themeTint="40"/>
        </w:rPr>
        <w:t>.</w:t>
      </w:r>
      <w:r w:rsidR="00EE1488" w:rsidRPr="007A27DF">
        <w:rPr>
          <w:rStyle w:val="IntenseEmphasis"/>
          <w:rFonts w:asciiTheme="majorBidi" w:hAnsiTheme="majorBidi" w:cstheme="majorBidi"/>
          <w:b w:val="0"/>
          <w:bCs w:val="0"/>
          <w:i w:val="0"/>
          <w:iCs w:val="0"/>
          <w:color w:val="C2C2C2" w:themeColor="background2" w:themeTint="40"/>
        </w:rPr>
        <w:t xml:space="preserve"> </w:t>
      </w:r>
    </w:p>
    <w:p w14:paraId="749A9FC4" w14:textId="77777777" w:rsidR="004D3E33" w:rsidRPr="007A27DF" w:rsidRDefault="00EE1488" w:rsidP="001C5E18">
      <w:pPr>
        <w:rPr>
          <w:rStyle w:val="IntenseEmphasis"/>
          <w:rFonts w:asciiTheme="majorBidi" w:hAnsiTheme="majorBidi" w:cstheme="majorBidi"/>
          <w:b w:val="0"/>
          <w:bCs w:val="0"/>
          <w:i w:val="0"/>
          <w:iCs w:val="0"/>
          <w:color w:val="C2C2C2" w:themeColor="background2" w:themeTint="40"/>
        </w:rPr>
      </w:pPr>
      <w:r w:rsidRPr="007A27DF">
        <w:rPr>
          <w:rStyle w:val="IntenseEmphasis"/>
          <w:rFonts w:asciiTheme="majorBidi" w:hAnsiTheme="majorBidi" w:cstheme="majorBidi"/>
          <w:b w:val="0"/>
          <w:bCs w:val="0"/>
          <w:i w:val="0"/>
          <w:iCs w:val="0"/>
          <w:color w:val="C2C2C2" w:themeColor="background2" w:themeTint="40"/>
        </w:rPr>
        <w:t>When it comes to the interfaces for the router to be able to communicate with neighboring direct access/connected network</w:t>
      </w:r>
      <w:r w:rsidR="00E31BA6" w:rsidRPr="007A27DF">
        <w:rPr>
          <w:rStyle w:val="IntenseEmphasis"/>
          <w:rFonts w:asciiTheme="majorBidi" w:hAnsiTheme="majorBidi" w:cstheme="majorBidi"/>
          <w:b w:val="0"/>
          <w:bCs w:val="0"/>
          <w:i w:val="0"/>
          <w:iCs w:val="0"/>
          <w:color w:val="C2C2C2" w:themeColor="background2" w:themeTint="40"/>
        </w:rPr>
        <w:t xml:space="preserve"> by one of 3 methods.</w:t>
      </w:r>
      <w:r w:rsidR="000F5C05" w:rsidRPr="007A27DF">
        <w:rPr>
          <w:rStyle w:val="IntenseEmphasis"/>
          <w:rFonts w:asciiTheme="majorBidi" w:hAnsiTheme="majorBidi" w:cstheme="majorBidi"/>
          <w:b w:val="0"/>
          <w:bCs w:val="0"/>
          <w:i w:val="0"/>
          <w:iCs w:val="0"/>
          <w:color w:val="C2C2C2" w:themeColor="background2" w:themeTint="40"/>
        </w:rPr>
        <w:t xml:space="preserve"> In Fact, the method we have used between the MLSs and the MIU-Gateway we have used to enter the interface between both and then writing </w:t>
      </w:r>
      <w:proofErr w:type="spellStart"/>
      <w:r w:rsidR="000F5C05" w:rsidRPr="007A27DF">
        <w:rPr>
          <w:rStyle w:val="IntenseEmphasis"/>
          <w:rFonts w:asciiTheme="majorBidi" w:hAnsiTheme="majorBidi" w:cstheme="majorBidi"/>
          <w:i w:val="0"/>
          <w:iCs w:val="0"/>
          <w:color w:val="C2C2C2" w:themeColor="background2" w:themeTint="40"/>
        </w:rPr>
        <w:t>ip</w:t>
      </w:r>
      <w:proofErr w:type="spellEnd"/>
      <w:r w:rsidR="000F5C05" w:rsidRPr="007A27DF">
        <w:rPr>
          <w:rStyle w:val="IntenseEmphasis"/>
          <w:rFonts w:asciiTheme="majorBidi" w:hAnsiTheme="majorBidi" w:cstheme="majorBidi"/>
          <w:i w:val="0"/>
          <w:iCs w:val="0"/>
          <w:color w:val="C2C2C2" w:themeColor="background2" w:themeTint="40"/>
        </w:rPr>
        <w:t xml:space="preserve"> </w:t>
      </w:r>
      <w:proofErr w:type="spellStart"/>
      <w:r w:rsidR="000F5C05" w:rsidRPr="007A27DF">
        <w:rPr>
          <w:rStyle w:val="IntenseEmphasis"/>
          <w:rFonts w:asciiTheme="majorBidi" w:hAnsiTheme="majorBidi" w:cstheme="majorBidi"/>
          <w:i w:val="0"/>
          <w:iCs w:val="0"/>
          <w:color w:val="C2C2C2" w:themeColor="background2" w:themeTint="40"/>
        </w:rPr>
        <w:t>ospf</w:t>
      </w:r>
      <w:proofErr w:type="spellEnd"/>
      <w:r w:rsidR="000F5C05" w:rsidRPr="007A27DF">
        <w:rPr>
          <w:rStyle w:val="IntenseEmphasis"/>
          <w:rFonts w:asciiTheme="majorBidi" w:hAnsiTheme="majorBidi" w:cstheme="majorBidi"/>
          <w:i w:val="0"/>
          <w:iCs w:val="0"/>
          <w:color w:val="C2C2C2" w:themeColor="background2" w:themeTint="40"/>
        </w:rPr>
        <w:t xml:space="preserve"> 100 area </w:t>
      </w:r>
      <w:r w:rsidR="001C5E18" w:rsidRPr="007A27DF">
        <w:rPr>
          <w:rStyle w:val="IntenseEmphasis"/>
          <w:rFonts w:asciiTheme="majorBidi" w:hAnsiTheme="majorBidi" w:cstheme="majorBidi"/>
          <w:i w:val="0"/>
          <w:iCs w:val="0"/>
          <w:color w:val="C2C2C2" w:themeColor="background2" w:themeTint="40"/>
        </w:rPr>
        <w:t xml:space="preserve">0 (where the 100 is the process ID and 0 indicates area 0 as it’s a </w:t>
      </w:r>
      <w:r w:rsidR="009452A2" w:rsidRPr="007A27DF">
        <w:rPr>
          <w:rStyle w:val="IntenseEmphasis"/>
          <w:rFonts w:asciiTheme="majorBidi" w:hAnsiTheme="majorBidi" w:cstheme="majorBidi"/>
          <w:i w:val="0"/>
          <w:iCs w:val="0"/>
          <w:color w:val="C2C2C2" w:themeColor="background2" w:themeTint="40"/>
        </w:rPr>
        <w:t xml:space="preserve">relatively </w:t>
      </w:r>
      <w:r w:rsidR="001C5E18" w:rsidRPr="007A27DF">
        <w:rPr>
          <w:rStyle w:val="IntenseEmphasis"/>
          <w:rFonts w:asciiTheme="majorBidi" w:hAnsiTheme="majorBidi" w:cstheme="majorBidi"/>
          <w:i w:val="0"/>
          <w:iCs w:val="0"/>
          <w:color w:val="C2C2C2" w:themeColor="background2" w:themeTint="40"/>
        </w:rPr>
        <w:t>small network )</w:t>
      </w:r>
      <w:r w:rsidR="001C5E18" w:rsidRPr="007A27DF">
        <w:rPr>
          <w:rStyle w:val="IntenseEmphasis"/>
          <w:rFonts w:asciiTheme="majorBidi" w:hAnsiTheme="majorBidi" w:cstheme="majorBidi"/>
          <w:b w:val="0"/>
          <w:bCs w:val="0"/>
          <w:i w:val="0"/>
          <w:iCs w:val="0"/>
          <w:color w:val="C2C2C2" w:themeColor="background2" w:themeTint="40"/>
        </w:rPr>
        <w:t xml:space="preserve"> after</w:t>
      </w:r>
      <w:r w:rsidR="000F5C05" w:rsidRPr="007A27DF">
        <w:rPr>
          <w:rStyle w:val="IntenseEmphasis"/>
          <w:rFonts w:asciiTheme="majorBidi" w:hAnsiTheme="majorBidi" w:cstheme="majorBidi"/>
          <w:b w:val="0"/>
          <w:bCs w:val="0"/>
          <w:i w:val="0"/>
          <w:iCs w:val="0"/>
          <w:color w:val="C2C2C2" w:themeColor="background2" w:themeTint="40"/>
        </w:rPr>
        <w:t xml:space="preserve"> writing </w:t>
      </w:r>
      <w:r w:rsidR="000F5C05" w:rsidRPr="007A27DF">
        <w:rPr>
          <w:rStyle w:val="IntenseEmphasis"/>
          <w:rFonts w:asciiTheme="majorBidi" w:hAnsiTheme="majorBidi" w:cstheme="majorBidi"/>
          <w:i w:val="0"/>
          <w:iCs w:val="0"/>
          <w:color w:val="C2C2C2" w:themeColor="background2" w:themeTint="40"/>
        </w:rPr>
        <w:t xml:space="preserve">router </w:t>
      </w:r>
      <w:proofErr w:type="spellStart"/>
      <w:r w:rsidR="000F5C05" w:rsidRPr="007A27DF">
        <w:rPr>
          <w:rStyle w:val="IntenseEmphasis"/>
          <w:rFonts w:asciiTheme="majorBidi" w:hAnsiTheme="majorBidi" w:cstheme="majorBidi"/>
          <w:i w:val="0"/>
          <w:iCs w:val="0"/>
          <w:color w:val="C2C2C2" w:themeColor="background2" w:themeTint="40"/>
        </w:rPr>
        <w:t>ospf</w:t>
      </w:r>
      <w:proofErr w:type="spellEnd"/>
      <w:r w:rsidR="000F5C05" w:rsidRPr="007A27DF">
        <w:rPr>
          <w:rStyle w:val="IntenseEmphasis"/>
          <w:rFonts w:asciiTheme="majorBidi" w:hAnsiTheme="majorBidi" w:cstheme="majorBidi"/>
          <w:i w:val="0"/>
          <w:iCs w:val="0"/>
          <w:color w:val="C2C2C2" w:themeColor="background2" w:themeTint="40"/>
        </w:rPr>
        <w:t xml:space="preserve"> 100</w:t>
      </w:r>
      <w:r w:rsidR="00795E95" w:rsidRPr="007A27DF">
        <w:rPr>
          <w:rStyle w:val="IntenseEmphasis"/>
          <w:rFonts w:asciiTheme="majorBidi" w:hAnsiTheme="majorBidi" w:cstheme="majorBidi"/>
          <w:b w:val="0"/>
          <w:bCs w:val="0"/>
          <w:i w:val="0"/>
          <w:iCs w:val="0"/>
          <w:color w:val="C2C2C2" w:themeColor="background2" w:themeTint="40"/>
        </w:rPr>
        <w:t xml:space="preserve">.On the contrary, the configuration of the MLS to OSPF </w:t>
      </w:r>
      <w:r w:rsidR="000F5C05" w:rsidRPr="007A27DF">
        <w:rPr>
          <w:rStyle w:val="IntenseEmphasis"/>
          <w:rFonts w:asciiTheme="majorBidi" w:hAnsiTheme="majorBidi" w:cstheme="majorBidi"/>
          <w:b w:val="0"/>
          <w:bCs w:val="0"/>
          <w:i w:val="0"/>
          <w:iCs w:val="0"/>
          <w:color w:val="C2C2C2" w:themeColor="background2" w:themeTint="40"/>
        </w:rPr>
        <w:t xml:space="preserve">was by using the </w:t>
      </w:r>
      <w:r w:rsidR="000F5C05" w:rsidRPr="007A27DF">
        <w:rPr>
          <w:rStyle w:val="IntenseEmphasis"/>
          <w:rFonts w:asciiTheme="majorBidi" w:hAnsiTheme="majorBidi" w:cstheme="majorBidi"/>
          <w:i w:val="0"/>
          <w:iCs w:val="0"/>
          <w:color w:val="C2C2C2" w:themeColor="background2" w:themeTint="40"/>
        </w:rPr>
        <w:t>network &lt;network address&gt; &lt;wildcard mask&gt;</w:t>
      </w:r>
      <w:r w:rsidR="000F5C05" w:rsidRPr="007A27DF">
        <w:rPr>
          <w:rStyle w:val="IntenseEmphasis"/>
          <w:rFonts w:asciiTheme="majorBidi" w:hAnsiTheme="majorBidi" w:cstheme="majorBidi"/>
          <w:b w:val="0"/>
          <w:bCs w:val="0"/>
          <w:i w:val="0"/>
          <w:iCs w:val="0"/>
          <w:color w:val="C2C2C2" w:themeColor="background2" w:themeTint="40"/>
        </w:rPr>
        <w:t xml:space="preserve"> to configure</w:t>
      </w:r>
      <w:r w:rsidR="00E74855" w:rsidRPr="007A27DF">
        <w:rPr>
          <w:rStyle w:val="IntenseEmphasis"/>
          <w:rFonts w:asciiTheme="majorBidi" w:hAnsiTheme="majorBidi" w:cstheme="majorBidi"/>
          <w:b w:val="0"/>
          <w:bCs w:val="0"/>
          <w:i w:val="0"/>
          <w:iCs w:val="0"/>
          <w:color w:val="C2C2C2" w:themeColor="background2" w:themeTint="40"/>
        </w:rPr>
        <w:t xml:space="preserve"> </w:t>
      </w:r>
      <w:proofErr w:type="spellStart"/>
      <w:r w:rsidR="00E74855" w:rsidRPr="007A27DF">
        <w:rPr>
          <w:rStyle w:val="IntenseEmphasis"/>
          <w:rFonts w:asciiTheme="majorBidi" w:hAnsiTheme="majorBidi" w:cstheme="majorBidi"/>
          <w:b w:val="0"/>
          <w:bCs w:val="0"/>
          <w:i w:val="0"/>
          <w:iCs w:val="0"/>
          <w:color w:val="C2C2C2" w:themeColor="background2" w:themeTint="40"/>
        </w:rPr>
        <w:t>vlan</w:t>
      </w:r>
      <w:proofErr w:type="spellEnd"/>
      <w:r w:rsidR="00E74855" w:rsidRPr="007A27DF">
        <w:rPr>
          <w:rStyle w:val="IntenseEmphasis"/>
          <w:rFonts w:asciiTheme="majorBidi" w:hAnsiTheme="majorBidi" w:cstheme="majorBidi"/>
          <w:b w:val="0"/>
          <w:bCs w:val="0"/>
          <w:i w:val="0"/>
          <w:iCs w:val="0"/>
          <w:color w:val="C2C2C2" w:themeColor="background2" w:themeTint="40"/>
        </w:rPr>
        <w:t xml:space="preserve"> addresses and wildcard mask (where the wildcard mask is just the Inverse of the subnet mask)</w:t>
      </w:r>
    </w:p>
    <w:p w14:paraId="5F6B49F9" w14:textId="36A4B4FA" w:rsidR="008C2FE2" w:rsidRPr="007A27DF" w:rsidRDefault="00B62293" w:rsidP="00B62293">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The </w:t>
      </w:r>
      <w:r w:rsidRPr="007A27DF">
        <w:rPr>
          <w:rFonts w:asciiTheme="majorBidi" w:hAnsiTheme="majorBidi" w:cstheme="majorBidi"/>
          <w:b/>
          <w:bCs/>
          <w:color w:val="C2C2C2" w:themeColor="background2" w:themeTint="40"/>
        </w:rPr>
        <w:t>default-information originate</w:t>
      </w:r>
      <w:r w:rsidRPr="007A27DF">
        <w:rPr>
          <w:rFonts w:asciiTheme="majorBidi" w:hAnsiTheme="majorBidi" w:cstheme="majorBidi"/>
          <w:color w:val="C2C2C2" w:themeColor="background2" w:themeTint="40"/>
        </w:rPr>
        <w:t xml:space="preserve"> router configuration command. This instructs R2 to be the source of the default route information and propagate the default static route in OSPF updates.</w:t>
      </w:r>
      <w:r w:rsidR="006E28A8" w:rsidRPr="007A27DF">
        <w:rPr>
          <w:rFonts w:asciiTheme="majorBidi" w:hAnsiTheme="majorBidi" w:cstheme="majorBidi"/>
          <w:color w:val="C2C2C2" w:themeColor="background2" w:themeTint="40"/>
        </w:rPr>
        <w:t xml:space="preserve"> Finally, the </w:t>
      </w:r>
      <w:r w:rsidR="00BA328C" w:rsidRPr="007A27DF">
        <w:rPr>
          <w:rFonts w:asciiTheme="majorBidi" w:hAnsiTheme="majorBidi" w:cstheme="majorBidi"/>
          <w:color w:val="C2C2C2" w:themeColor="background2" w:themeTint="40"/>
        </w:rPr>
        <w:t>passive interface</w:t>
      </w:r>
      <w:r w:rsidR="005F467D" w:rsidRPr="007A27DF">
        <w:rPr>
          <w:rFonts w:asciiTheme="majorBidi" w:hAnsiTheme="majorBidi" w:cstheme="majorBidi"/>
          <w:color w:val="C2C2C2" w:themeColor="background2" w:themeTint="40"/>
        </w:rPr>
        <w:t xml:space="preserve"> using the </w:t>
      </w:r>
      <w:r w:rsidR="005F467D" w:rsidRPr="007A27DF">
        <w:rPr>
          <w:rFonts w:asciiTheme="majorBidi" w:hAnsiTheme="majorBidi" w:cstheme="majorBidi"/>
          <w:b/>
          <w:bCs/>
          <w:color w:val="C2C2C2" w:themeColor="background2" w:themeTint="40"/>
        </w:rPr>
        <w:t>passive interface</w:t>
      </w:r>
      <w:r w:rsidR="00BA328C" w:rsidRPr="007A27DF">
        <w:rPr>
          <w:rFonts w:asciiTheme="majorBidi" w:hAnsiTheme="majorBidi" w:cstheme="majorBidi"/>
          <w:color w:val="C2C2C2" w:themeColor="background2" w:themeTint="40"/>
        </w:rPr>
        <w:t xml:space="preserve"> </w:t>
      </w:r>
      <w:r w:rsidR="005F467D" w:rsidRPr="007A27DF">
        <w:rPr>
          <w:rFonts w:asciiTheme="majorBidi" w:hAnsiTheme="majorBidi" w:cstheme="majorBidi"/>
          <w:b/>
          <w:bCs/>
          <w:color w:val="C2C2C2" w:themeColor="background2" w:themeTint="40"/>
        </w:rPr>
        <w:t>&lt;interface&gt;</w:t>
      </w:r>
      <w:r w:rsidR="003472FE" w:rsidRPr="007A27DF">
        <w:rPr>
          <w:rFonts w:asciiTheme="majorBidi" w:hAnsiTheme="majorBidi" w:cstheme="majorBidi"/>
          <w:b/>
          <w:bCs/>
          <w:color w:val="C2C2C2" w:themeColor="background2" w:themeTint="40"/>
        </w:rPr>
        <w:t xml:space="preserve"> (where &lt;interface is the physical interface where sensitive info shouldn’t </w:t>
      </w:r>
      <w:r w:rsidR="00F2263D" w:rsidRPr="007A27DF">
        <w:rPr>
          <w:rFonts w:asciiTheme="majorBidi" w:hAnsiTheme="majorBidi" w:cstheme="majorBidi"/>
          <w:b/>
          <w:bCs/>
          <w:color w:val="C2C2C2" w:themeColor="background2" w:themeTint="40"/>
        </w:rPr>
        <w:t>be</w:t>
      </w:r>
      <w:r w:rsidR="003472FE" w:rsidRPr="007A27DF">
        <w:rPr>
          <w:rFonts w:asciiTheme="majorBidi" w:hAnsiTheme="majorBidi" w:cstheme="majorBidi"/>
          <w:b/>
          <w:bCs/>
          <w:color w:val="C2C2C2" w:themeColor="background2" w:themeTint="40"/>
        </w:rPr>
        <w:t xml:space="preserve"> sent).</w:t>
      </w:r>
      <w:r w:rsidR="00882253" w:rsidRPr="007A27DF">
        <w:rPr>
          <w:rFonts w:asciiTheme="majorBidi" w:hAnsiTheme="majorBidi" w:cstheme="majorBidi"/>
          <w:b/>
          <w:bCs/>
          <w:color w:val="C2C2C2" w:themeColor="background2" w:themeTint="40"/>
        </w:rPr>
        <w:t xml:space="preserve"> </w:t>
      </w:r>
      <w:r w:rsidR="00BA328C" w:rsidRPr="007A27DF">
        <w:rPr>
          <w:rFonts w:asciiTheme="majorBidi" w:hAnsiTheme="majorBidi" w:cstheme="majorBidi"/>
          <w:color w:val="C2C2C2" w:themeColor="background2" w:themeTint="40"/>
        </w:rPr>
        <w:t>was set to each MLS to prevent the sending of new updates regarding the OSPF to the layer 2 and switches in order to be immune from:</w:t>
      </w:r>
    </w:p>
    <w:p w14:paraId="1C13BD1A" w14:textId="77777777" w:rsidR="00287C7C" w:rsidRPr="007A27DF" w:rsidRDefault="00BA328C" w:rsidP="00287C7C">
      <w:pPr>
        <w:pStyle w:val="ListParagraph"/>
        <w:numPr>
          <w:ilvl w:val="0"/>
          <w:numId w:val="6"/>
        </w:numPr>
        <w:rPr>
          <w:rFonts w:asciiTheme="majorBidi" w:hAnsiTheme="majorBidi" w:cstheme="majorBidi"/>
          <w:color w:val="C2C2C2" w:themeColor="background2" w:themeTint="40"/>
          <w:sz w:val="16"/>
          <w:szCs w:val="16"/>
        </w:rPr>
      </w:pPr>
      <w:r w:rsidRPr="007A27DF">
        <w:rPr>
          <w:rFonts w:asciiTheme="majorBidi" w:hAnsiTheme="majorBidi" w:cstheme="majorBidi"/>
          <w:color w:val="C2C2C2" w:themeColor="background2" w:themeTint="40"/>
          <w:sz w:val="16"/>
          <w:szCs w:val="16"/>
        </w:rPr>
        <w:t>Security issues by gaining sensitive information.</w:t>
      </w:r>
    </w:p>
    <w:p w14:paraId="12BA5189" w14:textId="2B73FF3E" w:rsidR="00AB791D" w:rsidRPr="007A27DF" w:rsidRDefault="00AB791D" w:rsidP="00287C7C">
      <w:pPr>
        <w:pStyle w:val="ListParagraph"/>
        <w:numPr>
          <w:ilvl w:val="0"/>
          <w:numId w:val="6"/>
        </w:numPr>
        <w:rPr>
          <w:rFonts w:asciiTheme="majorBidi" w:hAnsiTheme="majorBidi" w:cstheme="majorBidi"/>
          <w:color w:val="C2C2C2" w:themeColor="background2" w:themeTint="40"/>
          <w:sz w:val="18"/>
          <w:szCs w:val="18"/>
        </w:rPr>
      </w:pPr>
      <w:r w:rsidRPr="007A27DF">
        <w:rPr>
          <w:rFonts w:asciiTheme="majorBidi" w:hAnsiTheme="majorBidi" w:cstheme="majorBidi"/>
          <w:color w:val="C2C2C2" w:themeColor="background2" w:themeTint="40"/>
          <w:sz w:val="16"/>
          <w:szCs w:val="16"/>
        </w:rPr>
        <w:t>Squandering ne</w:t>
      </w:r>
      <w:r w:rsidR="00C23E82" w:rsidRPr="007A27DF">
        <w:rPr>
          <w:rFonts w:asciiTheme="majorBidi" w:hAnsiTheme="majorBidi" w:cstheme="majorBidi"/>
          <w:color w:val="C2C2C2" w:themeColor="background2" w:themeTint="40"/>
          <w:sz w:val="16"/>
          <w:szCs w:val="16"/>
        </w:rPr>
        <w:t>twork resources</w:t>
      </w:r>
      <w:r w:rsidR="007E051A" w:rsidRPr="007A27DF">
        <w:rPr>
          <w:rFonts w:asciiTheme="majorBidi" w:hAnsiTheme="majorBidi" w:cstheme="majorBidi"/>
          <w:color w:val="C2C2C2" w:themeColor="background2" w:themeTint="40"/>
          <w:sz w:val="16"/>
          <w:szCs w:val="16"/>
        </w:rPr>
        <w:t>.</w:t>
      </w:r>
    </w:p>
    <w:p w14:paraId="39816D1B" w14:textId="09CCB6C3" w:rsidR="00ED0078" w:rsidRPr="007A27DF" w:rsidRDefault="00ED0078" w:rsidP="00ED0078">
      <w:pPr>
        <w:pStyle w:val="ListParagraph"/>
        <w:rPr>
          <w:rFonts w:asciiTheme="majorBidi" w:hAnsiTheme="majorBidi" w:cstheme="majorBidi"/>
          <w:color w:val="C2C2C2" w:themeColor="background2" w:themeTint="40"/>
          <w:sz w:val="16"/>
          <w:szCs w:val="16"/>
        </w:rPr>
      </w:pPr>
      <w:r w:rsidRPr="007A27DF">
        <w:rPr>
          <w:rFonts w:asciiTheme="majorBidi" w:hAnsiTheme="majorBidi" w:cstheme="majorBidi"/>
          <w:color w:val="C2C2C2" w:themeColor="background2" w:themeTint="40"/>
          <w:sz w:val="16"/>
          <w:szCs w:val="16"/>
        </w:rPr>
        <w:t>Kindly find below of OSPF routing verification:</w:t>
      </w:r>
    </w:p>
    <w:p w14:paraId="43F8478F" w14:textId="77777777" w:rsidR="00943AD0" w:rsidRPr="007A27DF" w:rsidRDefault="00943AD0" w:rsidP="00ED0078">
      <w:pPr>
        <w:pStyle w:val="ListParagraph"/>
        <w:rPr>
          <w:rFonts w:asciiTheme="majorBidi" w:hAnsiTheme="majorBidi" w:cstheme="majorBidi"/>
          <w:color w:val="C2C2C2" w:themeColor="background2" w:themeTint="40"/>
          <w:sz w:val="16"/>
          <w:szCs w:val="16"/>
        </w:rPr>
      </w:pPr>
    </w:p>
    <w:p w14:paraId="2EF13329" w14:textId="7B1A2FDE" w:rsidR="00943AD0" w:rsidRPr="007A27DF" w:rsidRDefault="00943AD0" w:rsidP="00ED0078">
      <w:pPr>
        <w:pStyle w:val="ListParagraph"/>
        <w:rPr>
          <w:rFonts w:asciiTheme="majorBidi" w:hAnsiTheme="majorBidi" w:cstheme="majorBidi"/>
          <w:color w:val="C2C2C2" w:themeColor="background2" w:themeTint="40"/>
          <w:sz w:val="18"/>
          <w:szCs w:val="18"/>
        </w:rPr>
      </w:pPr>
      <w:r w:rsidRPr="007A27DF">
        <w:rPr>
          <w:rFonts w:asciiTheme="majorBidi" w:hAnsiTheme="majorBidi" w:cstheme="majorBidi"/>
          <w:color w:val="C2C2C2" w:themeColor="background2" w:themeTint="40"/>
          <w:sz w:val="16"/>
          <w:szCs w:val="16"/>
        </w:rPr>
        <w:lastRenderedPageBreak/>
        <w:tab/>
      </w:r>
      <w:r w:rsidRPr="007A27DF">
        <w:rPr>
          <w:rFonts w:asciiTheme="majorBidi" w:hAnsiTheme="majorBidi" w:cstheme="majorBidi"/>
          <w:noProof/>
          <w:color w:val="C2C2C2" w:themeColor="background2" w:themeTint="40"/>
          <w:sz w:val="16"/>
          <w:szCs w:val="16"/>
        </w:rPr>
        <w:drawing>
          <wp:inline distT="0" distB="0" distL="0" distR="0" wp14:anchorId="36AB4AD0" wp14:editId="2FCBBF79">
            <wp:extent cx="5257800" cy="2874645"/>
            <wp:effectExtent l="0" t="0" r="0" b="1905"/>
            <wp:docPr id="1456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578" name=""/>
                    <pic:cNvPicPr/>
                  </pic:nvPicPr>
                  <pic:blipFill>
                    <a:blip r:embed="rId19"/>
                    <a:stretch>
                      <a:fillRect/>
                    </a:stretch>
                  </pic:blipFill>
                  <pic:spPr>
                    <a:xfrm>
                      <a:off x="0" y="0"/>
                      <a:ext cx="5257800" cy="2874645"/>
                    </a:xfrm>
                    <a:prstGeom prst="rect">
                      <a:avLst/>
                    </a:prstGeom>
                  </pic:spPr>
                </pic:pic>
              </a:graphicData>
            </a:graphic>
          </wp:inline>
        </w:drawing>
      </w:r>
    </w:p>
    <w:p w14:paraId="67B2739B" w14:textId="77777777" w:rsidR="00287C7C" w:rsidRPr="007A27DF" w:rsidRDefault="00287C7C" w:rsidP="00287C7C">
      <w:pPr>
        <w:pStyle w:val="ListParagraph"/>
        <w:rPr>
          <w:rStyle w:val="IntenseEmphasis"/>
          <w:rFonts w:asciiTheme="majorBidi" w:hAnsiTheme="majorBidi" w:cstheme="majorBidi"/>
          <w:b w:val="0"/>
          <w:bCs w:val="0"/>
          <w:color w:val="C2C2C2" w:themeColor="background2" w:themeTint="40"/>
        </w:rPr>
      </w:pPr>
    </w:p>
    <w:p w14:paraId="54E89A52" w14:textId="2F6619D2" w:rsidR="00F2263D" w:rsidRPr="007A27DF" w:rsidRDefault="00F2263D" w:rsidP="00287C7C">
      <w:pPr>
        <w:pStyle w:val="ListParagraph"/>
        <w:rPr>
          <w:rStyle w:val="IntenseEmphasis"/>
          <w:rFonts w:asciiTheme="majorBidi" w:hAnsiTheme="majorBidi" w:cstheme="majorBidi"/>
          <w:color w:val="C2C2C2" w:themeColor="background2" w:themeTint="40"/>
        </w:rPr>
      </w:pPr>
      <w:r w:rsidRPr="007A27DF">
        <w:rPr>
          <w:rStyle w:val="IntenseEmphasis"/>
          <w:rFonts w:asciiTheme="majorBidi" w:hAnsiTheme="majorBidi" w:cstheme="majorBidi"/>
          <w:color w:val="C2C2C2" w:themeColor="background2" w:themeTint="40"/>
        </w:rPr>
        <w:t xml:space="preserve">2-EIGRP Routing (For the </w:t>
      </w:r>
      <w:r w:rsidR="005F5F06" w:rsidRPr="007A27DF">
        <w:rPr>
          <w:rStyle w:val="IntenseEmphasis"/>
          <w:rFonts w:asciiTheme="majorBidi" w:hAnsiTheme="majorBidi" w:cstheme="majorBidi"/>
          <w:color w:val="C2C2C2" w:themeColor="background2" w:themeTint="40"/>
        </w:rPr>
        <w:t>n</w:t>
      </w:r>
      <w:r w:rsidRPr="007A27DF">
        <w:rPr>
          <w:rStyle w:val="IntenseEmphasis"/>
          <w:rFonts w:asciiTheme="majorBidi" w:hAnsiTheme="majorBidi" w:cstheme="majorBidi"/>
          <w:color w:val="C2C2C2" w:themeColor="background2" w:themeTint="40"/>
        </w:rPr>
        <w:t xml:space="preserve"> and </w:t>
      </w:r>
      <w:r w:rsidR="005F5F06" w:rsidRPr="007A27DF">
        <w:rPr>
          <w:rStyle w:val="IntenseEmphasis"/>
          <w:rFonts w:asciiTheme="majorBidi" w:hAnsiTheme="majorBidi" w:cstheme="majorBidi"/>
          <w:color w:val="C2C2C2" w:themeColor="background2" w:themeTint="40"/>
        </w:rPr>
        <w:t>R</w:t>
      </w:r>
      <w:r w:rsidRPr="007A27DF">
        <w:rPr>
          <w:rStyle w:val="IntenseEmphasis"/>
          <w:rFonts w:asciiTheme="majorBidi" w:hAnsiTheme="majorBidi" w:cstheme="majorBidi"/>
          <w:color w:val="C2C2C2" w:themeColor="background2" w:themeTint="40"/>
        </w:rPr>
        <w:t xml:space="preserve"> building):</w:t>
      </w:r>
    </w:p>
    <w:p w14:paraId="6348285F" w14:textId="77777777" w:rsidR="00BF56C5" w:rsidRPr="007A27DF" w:rsidRDefault="00BF56C5" w:rsidP="00287C7C">
      <w:pPr>
        <w:pStyle w:val="ListParagraph"/>
        <w:rPr>
          <w:rStyle w:val="IntenseEmphasis"/>
          <w:rFonts w:asciiTheme="majorBidi" w:hAnsiTheme="majorBidi" w:cstheme="majorBidi"/>
          <w:color w:val="C2C2C2" w:themeColor="background2" w:themeTint="40"/>
        </w:rPr>
      </w:pPr>
    </w:p>
    <w:p w14:paraId="0BFFC1E1" w14:textId="74D2CE88" w:rsidR="00BF56C5" w:rsidRPr="007A27DF" w:rsidRDefault="00BF56C5" w:rsidP="00287C7C">
      <w:pPr>
        <w:pStyle w:val="ListParagraph"/>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EIGRP is a very similar routing protocol to OPSF when it comes to the configuration; however, unlike OSPF,</w:t>
      </w:r>
      <w:r w:rsidR="00AF3AD9" w:rsidRPr="007A27DF">
        <w:rPr>
          <w:rFonts w:asciiTheme="majorBidi" w:hAnsiTheme="majorBidi" w:cstheme="majorBidi"/>
          <w:color w:val="C2C2C2" w:themeColor="background2" w:themeTint="40"/>
        </w:rPr>
        <w:t xml:space="preserve"> </w:t>
      </w:r>
      <w:r w:rsidRPr="007A27DF">
        <w:rPr>
          <w:rFonts w:asciiTheme="majorBidi" w:hAnsiTheme="majorBidi" w:cstheme="majorBidi"/>
          <w:color w:val="C2C2C2" w:themeColor="background2" w:themeTint="40"/>
        </w:rPr>
        <w:t>EIGRP is a distance vector routing protocol not a link state routing protocol.</w:t>
      </w:r>
      <w:r w:rsidR="00132FCA" w:rsidRPr="007A27DF">
        <w:rPr>
          <w:rFonts w:asciiTheme="majorBidi" w:hAnsiTheme="majorBidi" w:cstheme="majorBidi"/>
          <w:color w:val="C2C2C2" w:themeColor="background2" w:themeTint="40"/>
        </w:rPr>
        <w:t xml:space="preserve"> </w:t>
      </w:r>
      <w:r w:rsidR="006D2B49" w:rsidRPr="007A27DF">
        <w:rPr>
          <w:rFonts w:asciiTheme="majorBidi" w:hAnsiTheme="majorBidi" w:cstheme="majorBidi"/>
          <w:color w:val="C2C2C2" w:themeColor="background2" w:themeTint="40"/>
        </w:rPr>
        <w:t xml:space="preserve">Another difference is that EIGRP works with an </w:t>
      </w:r>
      <w:proofErr w:type="gramStart"/>
      <w:r w:rsidR="006D2B49" w:rsidRPr="007A27DF">
        <w:rPr>
          <w:rFonts w:asciiTheme="majorBidi" w:hAnsiTheme="majorBidi" w:cstheme="majorBidi"/>
          <w:color w:val="C2C2C2" w:themeColor="background2" w:themeTint="40"/>
        </w:rPr>
        <w:t>AS(</w:t>
      </w:r>
      <w:proofErr w:type="gramEnd"/>
      <w:r w:rsidR="006D2B49" w:rsidRPr="007A27DF">
        <w:rPr>
          <w:rFonts w:asciiTheme="majorBidi" w:hAnsiTheme="majorBidi" w:cstheme="majorBidi"/>
          <w:color w:val="C2C2C2" w:themeColor="background2" w:themeTint="40"/>
        </w:rPr>
        <w:t>Autonomous System) rather than a process id (like in the OSPF).</w:t>
      </w:r>
    </w:p>
    <w:p w14:paraId="0EA39FA6" w14:textId="77777777" w:rsidR="006D2B49" w:rsidRPr="007A27DF" w:rsidRDefault="006D2B49" w:rsidP="00287C7C">
      <w:pPr>
        <w:pStyle w:val="ListParagraph"/>
        <w:rPr>
          <w:rFonts w:asciiTheme="majorBidi" w:hAnsiTheme="majorBidi" w:cstheme="majorBidi"/>
          <w:color w:val="C2C2C2" w:themeColor="background2" w:themeTint="40"/>
        </w:rPr>
      </w:pPr>
    </w:p>
    <w:p w14:paraId="7952933F" w14:textId="0B8D3E96" w:rsidR="006D2B49" w:rsidRPr="007A27DF" w:rsidRDefault="006D2B49" w:rsidP="00287C7C">
      <w:pPr>
        <w:pStyle w:val="ListParagraph"/>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First of all, </w:t>
      </w:r>
      <w:r w:rsidR="003703D6" w:rsidRPr="007A27DF">
        <w:rPr>
          <w:rFonts w:asciiTheme="majorBidi" w:hAnsiTheme="majorBidi" w:cstheme="majorBidi"/>
          <w:color w:val="C2C2C2" w:themeColor="background2" w:themeTint="40"/>
        </w:rPr>
        <w:t>t</w:t>
      </w:r>
      <w:r w:rsidRPr="007A27DF">
        <w:rPr>
          <w:rFonts w:asciiTheme="majorBidi" w:hAnsiTheme="majorBidi" w:cstheme="majorBidi"/>
          <w:color w:val="C2C2C2" w:themeColor="background2" w:themeTint="40"/>
        </w:rPr>
        <w:t xml:space="preserve">he to configure or define the EIGRP </w:t>
      </w:r>
      <w:r w:rsidR="00B436E7" w:rsidRPr="007A27DF">
        <w:rPr>
          <w:rFonts w:asciiTheme="majorBidi" w:hAnsiTheme="majorBidi" w:cstheme="majorBidi"/>
          <w:color w:val="C2C2C2" w:themeColor="background2" w:themeTint="40"/>
        </w:rPr>
        <w:t>w</w:t>
      </w:r>
      <w:r w:rsidRPr="007A27DF">
        <w:rPr>
          <w:rFonts w:asciiTheme="majorBidi" w:hAnsiTheme="majorBidi" w:cstheme="majorBidi"/>
          <w:color w:val="C2C2C2" w:themeColor="background2" w:themeTint="40"/>
        </w:rPr>
        <w:t>e use the command</w:t>
      </w:r>
      <w:r w:rsidR="00B436E7" w:rsidRPr="007A27DF">
        <w:rPr>
          <w:rFonts w:asciiTheme="majorBidi" w:hAnsiTheme="majorBidi" w:cstheme="majorBidi"/>
          <w:color w:val="C2C2C2" w:themeColor="background2" w:themeTint="40"/>
        </w:rPr>
        <w:t xml:space="preserve"> </w:t>
      </w:r>
      <w:r w:rsidR="00B436E7" w:rsidRPr="007A27DF">
        <w:rPr>
          <w:rFonts w:asciiTheme="majorBidi" w:hAnsiTheme="majorBidi" w:cstheme="majorBidi"/>
          <w:b/>
          <w:bCs/>
          <w:color w:val="C2C2C2" w:themeColor="background2" w:themeTint="40"/>
        </w:rPr>
        <w:t xml:space="preserve">router </w:t>
      </w:r>
      <w:proofErr w:type="spellStart"/>
      <w:r w:rsidR="00B436E7" w:rsidRPr="007A27DF">
        <w:rPr>
          <w:rFonts w:asciiTheme="majorBidi" w:hAnsiTheme="majorBidi" w:cstheme="majorBidi"/>
          <w:b/>
          <w:bCs/>
          <w:color w:val="C2C2C2" w:themeColor="background2" w:themeTint="40"/>
        </w:rPr>
        <w:t>eigrp</w:t>
      </w:r>
      <w:proofErr w:type="spellEnd"/>
      <w:r w:rsidR="00B436E7" w:rsidRPr="007A27DF">
        <w:rPr>
          <w:rFonts w:asciiTheme="majorBidi" w:hAnsiTheme="majorBidi" w:cstheme="majorBidi"/>
          <w:b/>
          <w:bCs/>
          <w:color w:val="C2C2C2" w:themeColor="background2" w:themeTint="40"/>
        </w:rPr>
        <w:t xml:space="preserve"> &lt;</w:t>
      </w:r>
      <w:r w:rsidR="00301129" w:rsidRPr="007A27DF">
        <w:rPr>
          <w:rFonts w:asciiTheme="majorBidi" w:hAnsiTheme="majorBidi" w:cstheme="majorBidi"/>
          <w:b/>
          <w:bCs/>
          <w:color w:val="C2C2C2" w:themeColor="background2" w:themeTint="40"/>
        </w:rPr>
        <w:t>AS_Number</w:t>
      </w:r>
      <w:r w:rsidR="00B436E7" w:rsidRPr="007A27DF">
        <w:rPr>
          <w:rFonts w:asciiTheme="majorBidi" w:hAnsiTheme="majorBidi" w:cstheme="majorBidi"/>
          <w:b/>
          <w:bCs/>
          <w:color w:val="C2C2C2" w:themeColor="background2" w:themeTint="40"/>
        </w:rPr>
        <w:t>&gt;</w:t>
      </w:r>
      <w:r w:rsidR="00B436E7" w:rsidRPr="007A27DF">
        <w:rPr>
          <w:rFonts w:asciiTheme="majorBidi" w:hAnsiTheme="majorBidi" w:cstheme="majorBidi"/>
          <w:color w:val="C2C2C2" w:themeColor="background2" w:themeTint="40"/>
        </w:rPr>
        <w:t xml:space="preserve"> in the global privileged exec mode </w:t>
      </w:r>
      <w:r w:rsidR="00301129" w:rsidRPr="007A27DF">
        <w:rPr>
          <w:rFonts w:asciiTheme="majorBidi" w:hAnsiTheme="majorBidi" w:cstheme="majorBidi"/>
          <w:color w:val="C2C2C2" w:themeColor="background2" w:themeTint="40"/>
        </w:rPr>
        <w:t>(where the AS_Number is 10 in our case).</w:t>
      </w:r>
      <w:r w:rsidR="00A80C92" w:rsidRPr="007A27DF">
        <w:rPr>
          <w:rFonts w:asciiTheme="majorBidi" w:hAnsiTheme="majorBidi" w:cstheme="majorBidi"/>
          <w:color w:val="C2C2C2" w:themeColor="background2" w:themeTint="40"/>
        </w:rPr>
        <w:t xml:space="preserve"> The, we use the same </w:t>
      </w:r>
      <w:r w:rsidR="00A80C92" w:rsidRPr="007A27DF">
        <w:rPr>
          <w:rFonts w:asciiTheme="majorBidi" w:hAnsiTheme="majorBidi" w:cstheme="majorBidi"/>
          <w:b/>
          <w:bCs/>
          <w:color w:val="C2C2C2" w:themeColor="background2" w:themeTint="40"/>
        </w:rPr>
        <w:t>network &lt;</w:t>
      </w:r>
      <w:proofErr w:type="spellStart"/>
      <w:r w:rsidR="00A80C92" w:rsidRPr="007A27DF">
        <w:rPr>
          <w:rFonts w:asciiTheme="majorBidi" w:hAnsiTheme="majorBidi" w:cstheme="majorBidi"/>
          <w:b/>
          <w:bCs/>
          <w:color w:val="C2C2C2" w:themeColor="background2" w:themeTint="40"/>
        </w:rPr>
        <w:t>network_address</w:t>
      </w:r>
      <w:proofErr w:type="spellEnd"/>
      <w:r w:rsidR="00A80C92" w:rsidRPr="007A27DF">
        <w:rPr>
          <w:rFonts w:asciiTheme="majorBidi" w:hAnsiTheme="majorBidi" w:cstheme="majorBidi"/>
          <w:b/>
          <w:bCs/>
          <w:color w:val="C2C2C2" w:themeColor="background2" w:themeTint="40"/>
        </w:rPr>
        <w:t>&gt; [</w:t>
      </w:r>
      <w:proofErr w:type="spellStart"/>
      <w:r w:rsidR="00A80C92" w:rsidRPr="007A27DF">
        <w:rPr>
          <w:rFonts w:asciiTheme="majorBidi" w:hAnsiTheme="majorBidi" w:cstheme="majorBidi"/>
          <w:b/>
          <w:bCs/>
          <w:color w:val="C2C2C2" w:themeColor="background2" w:themeTint="40"/>
        </w:rPr>
        <w:t>wildcard_mask</w:t>
      </w:r>
      <w:proofErr w:type="spellEnd"/>
      <w:r w:rsidR="00A80C92" w:rsidRPr="007A27DF">
        <w:rPr>
          <w:rFonts w:asciiTheme="majorBidi" w:hAnsiTheme="majorBidi" w:cstheme="majorBidi"/>
          <w:b/>
          <w:bCs/>
          <w:color w:val="C2C2C2" w:themeColor="background2" w:themeTint="40"/>
        </w:rPr>
        <w:t xml:space="preserve">] </w:t>
      </w:r>
      <w:r w:rsidR="00A80C92" w:rsidRPr="007A27DF">
        <w:rPr>
          <w:rFonts w:asciiTheme="majorBidi" w:hAnsiTheme="majorBidi" w:cstheme="majorBidi"/>
          <w:color w:val="C2C2C2" w:themeColor="background2" w:themeTint="40"/>
        </w:rPr>
        <w:t>command</w:t>
      </w:r>
    </w:p>
    <w:p w14:paraId="239AF426" w14:textId="1878847B" w:rsidR="00D0177A" w:rsidRPr="007A27DF" w:rsidRDefault="00D0177A" w:rsidP="00287C7C">
      <w:pPr>
        <w:pStyle w:val="ListParagraph"/>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Where network address </w:t>
      </w:r>
      <w:proofErr w:type="spellStart"/>
      <w:r w:rsidRPr="007A27DF">
        <w:rPr>
          <w:rFonts w:asciiTheme="majorBidi" w:hAnsiTheme="majorBidi" w:cstheme="majorBidi"/>
          <w:color w:val="C2C2C2" w:themeColor="background2" w:themeTint="40"/>
        </w:rPr>
        <w:t>s</w:t>
      </w:r>
      <w:proofErr w:type="spellEnd"/>
      <w:r w:rsidRPr="007A27DF">
        <w:rPr>
          <w:rFonts w:asciiTheme="majorBidi" w:hAnsiTheme="majorBidi" w:cstheme="majorBidi"/>
          <w:color w:val="C2C2C2" w:themeColor="background2" w:themeTint="40"/>
        </w:rPr>
        <w:t xml:space="preserve"> the network address of the VLAN</w:t>
      </w:r>
      <w:r w:rsidR="00DE4C39" w:rsidRPr="007A27DF">
        <w:rPr>
          <w:rFonts w:asciiTheme="majorBidi" w:hAnsiTheme="majorBidi" w:cstheme="majorBidi"/>
          <w:color w:val="C2C2C2" w:themeColor="background2" w:themeTint="40"/>
        </w:rPr>
        <w:t xml:space="preserve"> or </w:t>
      </w:r>
      <w:r w:rsidR="006A0D1D" w:rsidRPr="007A27DF">
        <w:rPr>
          <w:rFonts w:asciiTheme="majorBidi" w:hAnsiTheme="majorBidi" w:cstheme="majorBidi"/>
          <w:color w:val="C2C2C2" w:themeColor="background2" w:themeTint="40"/>
        </w:rPr>
        <w:t>neighboring</w:t>
      </w:r>
      <w:r w:rsidR="00DE4C39" w:rsidRPr="007A27DF">
        <w:rPr>
          <w:rFonts w:asciiTheme="majorBidi" w:hAnsiTheme="majorBidi" w:cstheme="majorBidi"/>
          <w:color w:val="C2C2C2" w:themeColor="background2" w:themeTint="40"/>
        </w:rPr>
        <w:t xml:space="preserve"> </w:t>
      </w:r>
      <w:proofErr w:type="gramStart"/>
      <w:r w:rsidR="00DE4C39" w:rsidRPr="007A27DF">
        <w:rPr>
          <w:rFonts w:asciiTheme="majorBidi" w:hAnsiTheme="majorBidi" w:cstheme="majorBidi"/>
          <w:color w:val="C2C2C2" w:themeColor="background2" w:themeTint="40"/>
        </w:rPr>
        <w:t xml:space="preserve">routers </w:t>
      </w:r>
      <w:r w:rsidRPr="007A27DF">
        <w:rPr>
          <w:rFonts w:asciiTheme="majorBidi" w:hAnsiTheme="majorBidi" w:cstheme="majorBidi"/>
          <w:color w:val="C2C2C2" w:themeColor="background2" w:themeTint="40"/>
        </w:rPr>
        <w:t xml:space="preserve"> and</w:t>
      </w:r>
      <w:proofErr w:type="gramEnd"/>
      <w:r w:rsidRPr="007A27DF">
        <w:rPr>
          <w:rFonts w:asciiTheme="majorBidi" w:hAnsiTheme="majorBidi" w:cstheme="majorBidi"/>
          <w:color w:val="C2C2C2" w:themeColor="background2" w:themeTint="40"/>
        </w:rPr>
        <w:t xml:space="preserve"> the wildcar</w:t>
      </w:r>
      <w:r w:rsidR="001D1001" w:rsidRPr="007A27DF">
        <w:rPr>
          <w:rFonts w:asciiTheme="majorBidi" w:hAnsiTheme="majorBidi" w:cstheme="majorBidi"/>
          <w:color w:val="C2C2C2" w:themeColor="background2" w:themeTint="40"/>
        </w:rPr>
        <w:t>d</w:t>
      </w:r>
      <w:r w:rsidRPr="007A27DF">
        <w:rPr>
          <w:rFonts w:asciiTheme="majorBidi" w:hAnsiTheme="majorBidi" w:cstheme="majorBidi"/>
          <w:color w:val="C2C2C2" w:themeColor="background2" w:themeTint="40"/>
        </w:rPr>
        <w:t xml:space="preserve"> mask is simply the inverse of the Subnet mask (Can be obtained by just subtracting the network address’s subnet mask from 255.255.255.255</w:t>
      </w:r>
      <w:r w:rsidR="0075177B" w:rsidRPr="007A27DF">
        <w:rPr>
          <w:rFonts w:asciiTheme="majorBidi" w:hAnsiTheme="majorBidi" w:cstheme="majorBidi"/>
          <w:color w:val="C2C2C2" w:themeColor="background2" w:themeTint="40"/>
        </w:rPr>
        <w:t>)</w:t>
      </w:r>
      <w:r w:rsidR="00275B8E" w:rsidRPr="007A27DF">
        <w:rPr>
          <w:rFonts w:asciiTheme="majorBidi" w:hAnsiTheme="majorBidi" w:cstheme="majorBidi"/>
          <w:color w:val="C2C2C2" w:themeColor="background2" w:themeTint="40"/>
        </w:rPr>
        <w:t>.</w:t>
      </w:r>
    </w:p>
    <w:p w14:paraId="174645F7" w14:textId="77777777" w:rsidR="003A72B9" w:rsidRPr="007A27DF" w:rsidRDefault="003A72B9" w:rsidP="00287C7C">
      <w:pPr>
        <w:pStyle w:val="ListParagraph"/>
        <w:rPr>
          <w:rFonts w:asciiTheme="majorBidi" w:hAnsiTheme="majorBidi" w:cstheme="majorBidi"/>
          <w:color w:val="C2C2C2" w:themeColor="background2" w:themeTint="40"/>
        </w:rPr>
      </w:pPr>
    </w:p>
    <w:p w14:paraId="7F76EA68" w14:textId="502BDE22" w:rsidR="003A72B9" w:rsidRPr="007A27DF" w:rsidRDefault="003A72B9" w:rsidP="00287C7C">
      <w:pPr>
        <w:pStyle w:val="ListParagraph"/>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In order to verify the EIGRP connection we use the </w:t>
      </w:r>
      <w:r w:rsidRPr="007A27DF">
        <w:rPr>
          <w:rFonts w:asciiTheme="majorBidi" w:hAnsiTheme="majorBidi" w:cstheme="majorBidi"/>
          <w:b/>
          <w:bCs/>
          <w:color w:val="C2C2C2" w:themeColor="background2" w:themeTint="40"/>
        </w:rPr>
        <w:t xml:space="preserve">show </w:t>
      </w:r>
      <w:proofErr w:type="spellStart"/>
      <w:r w:rsidRPr="007A27DF">
        <w:rPr>
          <w:rFonts w:asciiTheme="majorBidi" w:hAnsiTheme="majorBidi" w:cstheme="majorBidi"/>
          <w:b/>
          <w:bCs/>
          <w:color w:val="C2C2C2" w:themeColor="background2" w:themeTint="40"/>
        </w:rPr>
        <w:t>ip</w:t>
      </w:r>
      <w:proofErr w:type="spellEnd"/>
      <w:r w:rsidRPr="007A27DF">
        <w:rPr>
          <w:rFonts w:asciiTheme="majorBidi" w:hAnsiTheme="majorBidi" w:cstheme="majorBidi"/>
          <w:b/>
          <w:bCs/>
          <w:color w:val="C2C2C2" w:themeColor="background2" w:themeTint="40"/>
        </w:rPr>
        <w:t xml:space="preserve"> protocols</w:t>
      </w:r>
      <w:r w:rsidRPr="007A27DF">
        <w:rPr>
          <w:rFonts w:asciiTheme="majorBidi" w:hAnsiTheme="majorBidi" w:cstheme="majorBidi"/>
          <w:color w:val="C2C2C2" w:themeColor="background2" w:themeTint="40"/>
        </w:rPr>
        <w:t xml:space="preserve"> command in order to view and make sure it is correctly </w:t>
      </w:r>
      <w:r w:rsidR="00F3332C" w:rsidRPr="007A27DF">
        <w:rPr>
          <w:rFonts w:asciiTheme="majorBidi" w:hAnsiTheme="majorBidi" w:cstheme="majorBidi"/>
          <w:color w:val="C2C2C2" w:themeColor="background2" w:themeTint="40"/>
        </w:rPr>
        <w:t>configured. Kindly find the EIGRP screenshot of verification below:</w:t>
      </w:r>
    </w:p>
    <w:p w14:paraId="14EA3E4D" w14:textId="77777777" w:rsidR="00F3332C" w:rsidRPr="007A27DF" w:rsidRDefault="00F3332C" w:rsidP="00287C7C">
      <w:pPr>
        <w:pStyle w:val="ListParagraph"/>
        <w:rPr>
          <w:rFonts w:asciiTheme="majorBidi" w:hAnsiTheme="majorBidi" w:cstheme="majorBidi"/>
          <w:color w:val="C2C2C2" w:themeColor="background2" w:themeTint="40"/>
        </w:rPr>
      </w:pPr>
    </w:p>
    <w:p w14:paraId="2857B3B6" w14:textId="681E21E7" w:rsidR="00F3332C" w:rsidRPr="007A27DF" w:rsidRDefault="00B200FF" w:rsidP="00287C7C">
      <w:pPr>
        <w:pStyle w:val="ListParagraph"/>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lastRenderedPageBreak/>
        <w:drawing>
          <wp:inline distT="0" distB="0" distL="0" distR="0" wp14:anchorId="6707981F" wp14:editId="498C77D9">
            <wp:extent cx="5257800" cy="3034030"/>
            <wp:effectExtent l="0" t="0" r="0" b="0"/>
            <wp:docPr id="61477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77838" name=""/>
                    <pic:cNvPicPr/>
                  </pic:nvPicPr>
                  <pic:blipFill>
                    <a:blip r:embed="rId20"/>
                    <a:stretch>
                      <a:fillRect/>
                    </a:stretch>
                  </pic:blipFill>
                  <pic:spPr>
                    <a:xfrm>
                      <a:off x="0" y="0"/>
                      <a:ext cx="5257800" cy="3034030"/>
                    </a:xfrm>
                    <a:prstGeom prst="rect">
                      <a:avLst/>
                    </a:prstGeom>
                  </pic:spPr>
                </pic:pic>
              </a:graphicData>
            </a:graphic>
          </wp:inline>
        </w:drawing>
      </w:r>
    </w:p>
    <w:p w14:paraId="391DFF90" w14:textId="77777777" w:rsidR="00275B8E" w:rsidRPr="007A27DF" w:rsidRDefault="00275B8E" w:rsidP="00287C7C">
      <w:pPr>
        <w:pStyle w:val="ListParagraph"/>
        <w:rPr>
          <w:rFonts w:asciiTheme="majorBidi" w:hAnsiTheme="majorBidi" w:cstheme="majorBidi"/>
          <w:color w:val="C2C2C2" w:themeColor="background2" w:themeTint="40"/>
        </w:rPr>
      </w:pPr>
    </w:p>
    <w:p w14:paraId="2D961318" w14:textId="77777777" w:rsidR="00344FAA" w:rsidRPr="007A27DF" w:rsidRDefault="00344FAA" w:rsidP="00287C7C">
      <w:pPr>
        <w:ind w:left="360"/>
        <w:rPr>
          <w:rFonts w:asciiTheme="majorBidi" w:hAnsiTheme="majorBidi" w:cstheme="majorBidi"/>
          <w:color w:val="C2C2C2" w:themeColor="background2" w:themeTint="40"/>
          <w:sz w:val="18"/>
          <w:szCs w:val="18"/>
        </w:rPr>
      </w:pPr>
    </w:p>
    <w:p w14:paraId="242E7CC5" w14:textId="18CD266A" w:rsidR="00344FAA" w:rsidRPr="007A27DF" w:rsidRDefault="00344FAA" w:rsidP="00344FAA">
      <w:pPr>
        <w:rPr>
          <w:rFonts w:asciiTheme="majorBidi" w:hAnsiTheme="majorBidi" w:cstheme="majorBidi"/>
          <w:color w:val="C2C2C2" w:themeColor="background2" w:themeTint="40"/>
          <w:sz w:val="18"/>
          <w:szCs w:val="18"/>
        </w:rPr>
      </w:pPr>
    </w:p>
    <w:p w14:paraId="304E35AC" w14:textId="77777777" w:rsidR="003A6EA9" w:rsidRPr="007A27DF" w:rsidRDefault="003A6EA9" w:rsidP="003A6EA9">
      <w:pPr>
        <w:pStyle w:val="ListParagraph"/>
        <w:rPr>
          <w:rFonts w:asciiTheme="majorBidi" w:hAnsiTheme="majorBidi" w:cstheme="majorBidi"/>
          <w:color w:val="C2C2C2" w:themeColor="background2" w:themeTint="40"/>
        </w:rPr>
      </w:pPr>
    </w:p>
    <w:p w14:paraId="4DA609D1" w14:textId="7792EC76" w:rsidR="004F7C4F" w:rsidRPr="007A27DF" w:rsidRDefault="004F7C4F" w:rsidP="004F7C4F">
      <w:pPr>
        <w:pStyle w:val="Heading1"/>
        <w:rPr>
          <w:rFonts w:asciiTheme="majorBidi" w:hAnsiTheme="majorBidi"/>
          <w:b/>
          <w:color w:val="C2C2C2" w:themeColor="background2" w:themeTint="40"/>
        </w:rPr>
      </w:pPr>
      <w:r w:rsidRPr="007A27DF">
        <w:rPr>
          <w:rFonts w:asciiTheme="majorBidi" w:hAnsiTheme="majorBidi"/>
          <w:color w:val="C2C2C2" w:themeColor="background2" w:themeTint="40"/>
        </w:rPr>
        <w:t>Step 5</w:t>
      </w:r>
      <w:r w:rsidRPr="007A27DF">
        <w:rPr>
          <w:rFonts w:asciiTheme="majorBidi" w:eastAsiaTheme="minorHAnsi" w:hAnsiTheme="majorBidi"/>
          <w:b/>
          <w:color w:val="C2C2C2" w:themeColor="background2" w:themeTint="40"/>
          <w:sz w:val="28"/>
        </w:rPr>
        <w:t xml:space="preserve"> </w:t>
      </w:r>
      <w:r w:rsidRPr="007A27DF">
        <w:rPr>
          <w:rFonts w:asciiTheme="majorBidi" w:hAnsiTheme="majorBidi"/>
          <w:b/>
          <w:color w:val="C2C2C2" w:themeColor="background2" w:themeTint="40"/>
        </w:rPr>
        <w:t>(Configure DHCP Server):</w:t>
      </w:r>
    </w:p>
    <w:p w14:paraId="793DF9F0" w14:textId="77777777" w:rsidR="00823D09" w:rsidRPr="007A27DF" w:rsidRDefault="00823D09" w:rsidP="00823D09">
      <w:pPr>
        <w:rPr>
          <w:rFonts w:asciiTheme="majorBidi" w:hAnsiTheme="majorBidi" w:cstheme="majorBidi"/>
          <w:color w:val="C2C2C2" w:themeColor="background2" w:themeTint="40"/>
        </w:rPr>
      </w:pPr>
    </w:p>
    <w:p w14:paraId="7276E1E4" w14:textId="37715C6B" w:rsidR="004F7C4F" w:rsidRPr="007A27DF" w:rsidRDefault="00823D09" w:rsidP="00823D09">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DHCP (Dynamic Host Configuration Protocol) is a network protocol that automatically assigns IP addresses and network configuration to devices (like PCs, phones, or servers) when they connect to a network.</w:t>
      </w:r>
    </w:p>
    <w:p w14:paraId="673CB02B" w14:textId="3386ECEB" w:rsidR="00823D09" w:rsidRPr="007A27DF" w:rsidRDefault="00823D09" w:rsidP="00823D09">
      <w:pPr>
        <w:rPr>
          <w:rFonts w:asciiTheme="majorBidi" w:hAnsiTheme="majorBidi" w:cstheme="majorBidi"/>
          <w:b/>
          <w:bCs/>
          <w:i/>
          <w:iCs/>
          <w:color w:val="C2C2C2" w:themeColor="background2" w:themeTint="40"/>
        </w:rPr>
      </w:pPr>
      <w:r w:rsidRPr="007A27DF">
        <w:rPr>
          <w:rStyle w:val="IntenseEmphasis"/>
          <w:rFonts w:asciiTheme="majorBidi" w:hAnsiTheme="majorBidi" w:cstheme="majorBidi"/>
          <w:color w:val="C2C2C2" w:themeColor="background2" w:themeTint="40"/>
        </w:rPr>
        <w:t xml:space="preserve">1- </w:t>
      </w:r>
      <w:r w:rsidRPr="007A27DF">
        <w:rPr>
          <w:rFonts w:asciiTheme="majorBidi" w:hAnsiTheme="majorBidi" w:cstheme="majorBidi"/>
          <w:b/>
          <w:bCs/>
          <w:i/>
          <w:iCs/>
          <w:color w:val="C2C2C2" w:themeColor="background2" w:themeTint="40"/>
        </w:rPr>
        <w:t>Configure DHCP Server on Main Branch</w:t>
      </w:r>
    </w:p>
    <w:p w14:paraId="3DF1DD53" w14:textId="6318AF0C" w:rsidR="00A23948" w:rsidRPr="007A27DF" w:rsidRDefault="00823D09" w:rsidP="00A23948">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 xml:space="preserve">For the DHCP server to work we first have to set up different pools for each VLAN and set the assigned IP address range for said VLAN excluding the first 3 usable </w:t>
      </w:r>
      <w:r w:rsidR="00A23948" w:rsidRPr="007A27DF">
        <w:rPr>
          <w:rFonts w:asciiTheme="majorBidi" w:hAnsiTheme="majorBidi" w:cstheme="majorBidi"/>
          <w:color w:val="C2C2C2" w:themeColor="background2" w:themeTint="40"/>
        </w:rPr>
        <w:t>addresses</w:t>
      </w:r>
      <w:r w:rsidRPr="007A27DF">
        <w:rPr>
          <w:rFonts w:asciiTheme="majorBidi" w:hAnsiTheme="majorBidi" w:cstheme="majorBidi"/>
          <w:color w:val="C2C2C2" w:themeColor="background2" w:themeTint="40"/>
        </w:rPr>
        <w:t xml:space="preserve"> from each of them.</w:t>
      </w:r>
      <w:r w:rsidR="00A23948" w:rsidRPr="007A27DF">
        <w:rPr>
          <w:rFonts w:asciiTheme="majorBidi" w:hAnsiTheme="majorBidi" w:cstheme="majorBidi"/>
          <w:color w:val="C2C2C2" w:themeColor="background2" w:themeTint="40"/>
        </w:rPr>
        <w:t xml:space="preserve"> </w:t>
      </w:r>
    </w:p>
    <w:p w14:paraId="35B8DE87" w14:textId="77777777" w:rsidR="00A23948" w:rsidRPr="007A27DF" w:rsidRDefault="00A23948" w:rsidP="00A23948">
      <w:pPr>
        <w:rPr>
          <w:rFonts w:asciiTheme="majorBidi" w:hAnsiTheme="majorBidi" w:cstheme="majorBidi"/>
          <w:color w:val="C2C2C2" w:themeColor="background2" w:themeTint="40"/>
        </w:rPr>
      </w:pPr>
    </w:p>
    <w:p w14:paraId="281DE578" w14:textId="6ED2B54D" w:rsidR="00A23948" w:rsidRPr="007A27DF" w:rsidRDefault="00A23948" w:rsidP="00A23948">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lastRenderedPageBreak/>
        <w:t>We first start by turning on the service, then giving the pool its name according to its VLAN. After that we assign the default gateway according to the VLAN and the same DNS server for every pool. Then we could finally start giving each pool its start IP address and subnet mask for said VLAN,</w:t>
      </w:r>
      <w:r w:rsidR="00237529" w:rsidRPr="007A27DF">
        <w:rPr>
          <w:rFonts w:asciiTheme="majorBidi" w:hAnsiTheme="majorBidi" w:cstheme="majorBidi"/>
          <w:color w:val="C2C2C2" w:themeColor="background2" w:themeTint="40"/>
        </w:rPr>
        <w:t xml:space="preserve"> and last but not least give it the maximum </w:t>
      </w:r>
      <w:proofErr w:type="gramStart"/>
      <w:r w:rsidR="00237529" w:rsidRPr="007A27DF">
        <w:rPr>
          <w:rFonts w:asciiTheme="majorBidi" w:hAnsiTheme="majorBidi" w:cstheme="majorBidi"/>
          <w:color w:val="C2C2C2" w:themeColor="background2" w:themeTint="40"/>
        </w:rPr>
        <w:t>amount</w:t>
      </w:r>
      <w:proofErr w:type="gramEnd"/>
      <w:r w:rsidR="00237529" w:rsidRPr="007A27DF">
        <w:rPr>
          <w:rFonts w:asciiTheme="majorBidi" w:hAnsiTheme="majorBidi" w:cstheme="majorBidi"/>
          <w:color w:val="C2C2C2" w:themeColor="background2" w:themeTint="40"/>
        </w:rPr>
        <w:t xml:space="preserve"> of users on each pool.</w:t>
      </w:r>
    </w:p>
    <w:p w14:paraId="4C83D9D1" w14:textId="6C9B6A73" w:rsidR="00A23948" w:rsidRPr="007A27DF" w:rsidRDefault="00A23948" w:rsidP="00A23948">
      <w:pP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anchor distT="0" distB="0" distL="114300" distR="114300" simplePos="0" relativeHeight="251665408" behindDoc="0" locked="0" layoutInCell="1" allowOverlap="1" wp14:anchorId="58E4FE55" wp14:editId="355FD68B">
            <wp:simplePos x="0" y="0"/>
            <wp:positionH relativeFrom="margin">
              <wp:align>right</wp:align>
            </wp:positionH>
            <wp:positionV relativeFrom="paragraph">
              <wp:posOffset>0</wp:posOffset>
            </wp:positionV>
            <wp:extent cx="5257800" cy="5055235"/>
            <wp:effectExtent l="0" t="0" r="0" b="0"/>
            <wp:wrapSquare wrapText="bothSides"/>
            <wp:docPr id="106831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16972"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5055235"/>
                    </a:xfrm>
                    <a:prstGeom prst="rect">
                      <a:avLst/>
                    </a:prstGeom>
                  </pic:spPr>
                </pic:pic>
              </a:graphicData>
            </a:graphic>
          </wp:anchor>
        </w:drawing>
      </w:r>
    </w:p>
    <w:p w14:paraId="5DB871B4" w14:textId="77777777" w:rsidR="00FE1551" w:rsidRDefault="00237529" w:rsidP="00FE1551">
      <w:pPr>
        <w:rPr>
          <w:rStyle w:val="IntenseEmphasis"/>
          <w:rFonts w:asciiTheme="majorBidi" w:hAnsiTheme="majorBidi" w:cstheme="majorBidi"/>
          <w:b w:val="0"/>
          <w:bCs w:val="0"/>
          <w:i w:val="0"/>
          <w:iCs w:val="0"/>
          <w:color w:val="C2C2C2" w:themeColor="background2" w:themeTint="40"/>
        </w:rPr>
      </w:pPr>
      <w:r w:rsidRPr="007A27DF">
        <w:rPr>
          <w:rStyle w:val="IntenseEmphasis"/>
          <w:rFonts w:asciiTheme="majorBidi" w:hAnsiTheme="majorBidi" w:cstheme="majorBidi"/>
          <w:b w:val="0"/>
          <w:bCs w:val="0"/>
          <w:i w:val="0"/>
          <w:iCs w:val="0"/>
          <w:color w:val="C2C2C2" w:themeColor="background2" w:themeTint="40"/>
        </w:rPr>
        <w:t xml:space="preserve">After this step we need to set up the layer 3 switches for the main and S buildings (Main-MLS AND S-MLS) to act as relay agents to forward any DHCP requests from its PC’s straight to the DHCP server which has an IP of 10.0.1.67. To do this we need to use the helper address command on each VLAN interface </w:t>
      </w:r>
      <w:r w:rsidR="005965D0" w:rsidRPr="007A27DF">
        <w:rPr>
          <w:rStyle w:val="IntenseEmphasis"/>
          <w:rFonts w:asciiTheme="majorBidi" w:hAnsiTheme="majorBidi" w:cstheme="majorBidi"/>
          <w:b w:val="0"/>
          <w:bCs w:val="0"/>
          <w:i w:val="0"/>
          <w:iCs w:val="0"/>
          <w:color w:val="C2C2C2" w:themeColor="background2" w:themeTint="40"/>
        </w:rPr>
        <w:t>for it to work</w:t>
      </w:r>
    </w:p>
    <w:p w14:paraId="7A3B58B8" w14:textId="0EA7FD98" w:rsidR="00B74711" w:rsidRPr="007A27DF" w:rsidRDefault="005965D0" w:rsidP="00FE1551">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lastRenderedPageBreak/>
        <w:t>Main-MLS:</w:t>
      </w:r>
    </w:p>
    <w:p w14:paraId="4189AAD8" w14:textId="37AA71FC" w:rsidR="00B74711" w:rsidRPr="007A27DF" w:rsidRDefault="005965D0" w:rsidP="005965D0">
      <w:pPr>
        <w:spacing w:line="276" w:lineRule="auto"/>
        <w:rPr>
          <w:rFonts w:asciiTheme="majorBidi" w:hAnsiTheme="majorBidi" w:cstheme="majorBidi"/>
          <w:color w:val="C2C2C2" w:themeColor="background2" w:themeTint="40"/>
        </w:rPr>
      </w:pPr>
      <w:r w:rsidRPr="007A27DF">
        <w:rPr>
          <w:rStyle w:val="IntenseEmphasis"/>
          <w:rFonts w:asciiTheme="majorBidi" w:hAnsiTheme="majorBidi" w:cstheme="majorBidi"/>
          <w:b w:val="0"/>
          <w:bCs w:val="0"/>
          <w:i w:val="0"/>
          <w:iCs w:val="0"/>
          <w:noProof/>
          <w:color w:val="C2C2C2" w:themeColor="background2" w:themeTint="40"/>
        </w:rPr>
        <w:drawing>
          <wp:anchor distT="0" distB="0" distL="114300" distR="114300" simplePos="0" relativeHeight="251666432" behindDoc="0" locked="0" layoutInCell="1" allowOverlap="1" wp14:anchorId="318C7C9A" wp14:editId="2A7B2791">
            <wp:simplePos x="0" y="0"/>
            <wp:positionH relativeFrom="page">
              <wp:align>center</wp:align>
            </wp:positionH>
            <wp:positionV relativeFrom="paragraph">
              <wp:posOffset>5080</wp:posOffset>
            </wp:positionV>
            <wp:extent cx="3911600" cy="1377950"/>
            <wp:effectExtent l="0" t="0" r="0" b="0"/>
            <wp:wrapSquare wrapText="bothSides"/>
            <wp:docPr id="825970958"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0958" name="Picture 1" descr="A number and numbers on a white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911600" cy="1377950"/>
                    </a:xfrm>
                    <a:prstGeom prst="rect">
                      <a:avLst/>
                    </a:prstGeom>
                  </pic:spPr>
                </pic:pic>
              </a:graphicData>
            </a:graphic>
          </wp:anchor>
        </w:drawing>
      </w:r>
    </w:p>
    <w:p w14:paraId="55FE8CD0" w14:textId="77777777" w:rsidR="005965D0" w:rsidRPr="007A27DF" w:rsidRDefault="005965D0" w:rsidP="005965D0">
      <w:pPr>
        <w:spacing w:line="276" w:lineRule="auto"/>
        <w:rPr>
          <w:rFonts w:asciiTheme="majorBidi" w:hAnsiTheme="majorBidi" w:cstheme="majorBidi"/>
          <w:color w:val="C2C2C2" w:themeColor="background2" w:themeTint="40"/>
        </w:rPr>
      </w:pPr>
    </w:p>
    <w:p w14:paraId="6A40B061" w14:textId="77777777" w:rsidR="005965D0" w:rsidRPr="007A27DF" w:rsidRDefault="005965D0" w:rsidP="005965D0">
      <w:pPr>
        <w:spacing w:line="276" w:lineRule="auto"/>
        <w:rPr>
          <w:rFonts w:asciiTheme="majorBidi" w:hAnsiTheme="majorBidi" w:cstheme="majorBidi"/>
          <w:color w:val="C2C2C2" w:themeColor="background2" w:themeTint="40"/>
        </w:rPr>
      </w:pPr>
    </w:p>
    <w:p w14:paraId="06E4501C" w14:textId="77777777" w:rsidR="005965D0" w:rsidRPr="007A27DF" w:rsidRDefault="005965D0" w:rsidP="005965D0">
      <w:pPr>
        <w:spacing w:line="276" w:lineRule="auto"/>
        <w:rPr>
          <w:rFonts w:asciiTheme="majorBidi" w:hAnsiTheme="majorBidi" w:cstheme="majorBidi"/>
          <w:color w:val="C2C2C2" w:themeColor="background2" w:themeTint="40"/>
        </w:rPr>
      </w:pPr>
    </w:p>
    <w:p w14:paraId="1A09F972" w14:textId="77777777" w:rsidR="005965D0" w:rsidRPr="007A27DF" w:rsidRDefault="005965D0" w:rsidP="005965D0">
      <w:pPr>
        <w:spacing w:line="276" w:lineRule="auto"/>
        <w:rPr>
          <w:rFonts w:asciiTheme="majorBidi" w:hAnsiTheme="majorBidi" w:cstheme="majorBidi"/>
          <w:color w:val="C2C2C2" w:themeColor="background2" w:themeTint="40"/>
        </w:rPr>
      </w:pPr>
    </w:p>
    <w:p w14:paraId="2ACD3670" w14:textId="26643A28" w:rsidR="005965D0" w:rsidRPr="007A27DF" w:rsidRDefault="005965D0" w:rsidP="005965D0">
      <w:pPr>
        <w:spacing w:line="276" w:lineRule="auto"/>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S-MLS:</w:t>
      </w:r>
    </w:p>
    <w:p w14:paraId="20F27076" w14:textId="0396F0CF" w:rsidR="005965D0" w:rsidRPr="007A27DF" w:rsidRDefault="005965D0" w:rsidP="005965D0">
      <w:pPr>
        <w:spacing w:line="276" w:lineRule="auto"/>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anchor distT="0" distB="0" distL="114300" distR="114300" simplePos="0" relativeHeight="251667456" behindDoc="0" locked="0" layoutInCell="1" allowOverlap="1" wp14:anchorId="50A0E1B5" wp14:editId="17D585CF">
            <wp:simplePos x="0" y="0"/>
            <wp:positionH relativeFrom="margin">
              <wp:align>center</wp:align>
            </wp:positionH>
            <wp:positionV relativeFrom="paragraph">
              <wp:posOffset>5715</wp:posOffset>
            </wp:positionV>
            <wp:extent cx="3524431" cy="1416123"/>
            <wp:effectExtent l="0" t="0" r="0" b="0"/>
            <wp:wrapSquare wrapText="bothSides"/>
            <wp:docPr id="1988821400" name="Picture 1" descr="A white text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1400" name="Picture 1" descr="A white text with black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524431" cy="1416123"/>
                    </a:xfrm>
                    <a:prstGeom prst="rect">
                      <a:avLst/>
                    </a:prstGeom>
                  </pic:spPr>
                </pic:pic>
              </a:graphicData>
            </a:graphic>
          </wp:anchor>
        </w:drawing>
      </w:r>
    </w:p>
    <w:p w14:paraId="0BDBA746" w14:textId="77777777" w:rsidR="005965D0" w:rsidRPr="007A27DF" w:rsidRDefault="005965D0">
      <w:pPr>
        <w:spacing w:line="276" w:lineRule="auto"/>
        <w:rPr>
          <w:rFonts w:asciiTheme="majorBidi" w:hAnsiTheme="majorBidi" w:cstheme="majorBidi"/>
          <w:color w:val="C2C2C2" w:themeColor="background2" w:themeTint="40"/>
        </w:rPr>
      </w:pPr>
    </w:p>
    <w:p w14:paraId="77185DF7" w14:textId="77777777" w:rsidR="005965D0" w:rsidRPr="007A27DF" w:rsidRDefault="005965D0">
      <w:pPr>
        <w:spacing w:line="276" w:lineRule="auto"/>
        <w:rPr>
          <w:rFonts w:asciiTheme="majorBidi" w:hAnsiTheme="majorBidi" w:cstheme="majorBidi"/>
          <w:color w:val="C2C2C2" w:themeColor="background2" w:themeTint="40"/>
        </w:rPr>
      </w:pPr>
    </w:p>
    <w:p w14:paraId="4BABB228" w14:textId="77777777" w:rsidR="005965D0" w:rsidRPr="007A27DF" w:rsidRDefault="005965D0">
      <w:pPr>
        <w:spacing w:line="276" w:lineRule="auto"/>
        <w:rPr>
          <w:rFonts w:asciiTheme="majorBidi" w:hAnsiTheme="majorBidi" w:cstheme="majorBidi"/>
          <w:color w:val="C2C2C2" w:themeColor="background2" w:themeTint="40"/>
        </w:rPr>
      </w:pPr>
    </w:p>
    <w:p w14:paraId="366D517F" w14:textId="77777777" w:rsidR="005965D0" w:rsidRPr="007A27DF" w:rsidRDefault="005965D0">
      <w:pPr>
        <w:spacing w:line="276" w:lineRule="auto"/>
        <w:rPr>
          <w:rFonts w:asciiTheme="majorBidi" w:hAnsiTheme="majorBidi" w:cstheme="majorBidi"/>
          <w:color w:val="C2C2C2" w:themeColor="background2" w:themeTint="40"/>
        </w:rPr>
      </w:pPr>
    </w:p>
    <w:p w14:paraId="5B3173B7" w14:textId="2A1AF372" w:rsidR="005965D0" w:rsidRPr="007A27DF" w:rsidRDefault="005965D0">
      <w:pPr>
        <w:spacing w:line="276" w:lineRule="auto"/>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anchor distT="0" distB="0" distL="114300" distR="114300" simplePos="0" relativeHeight="251668480" behindDoc="0" locked="0" layoutInCell="1" allowOverlap="1" wp14:anchorId="2D141AF8" wp14:editId="65007F79">
            <wp:simplePos x="0" y="0"/>
            <wp:positionH relativeFrom="page">
              <wp:align>center</wp:align>
            </wp:positionH>
            <wp:positionV relativeFrom="paragraph">
              <wp:posOffset>517525</wp:posOffset>
            </wp:positionV>
            <wp:extent cx="5257800" cy="1851660"/>
            <wp:effectExtent l="0" t="0" r="0" b="0"/>
            <wp:wrapSquare wrapText="bothSides"/>
            <wp:docPr id="589342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2469"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57800" cy="1851660"/>
                    </a:xfrm>
                    <a:prstGeom prst="rect">
                      <a:avLst/>
                    </a:prstGeom>
                  </pic:spPr>
                </pic:pic>
              </a:graphicData>
            </a:graphic>
          </wp:anchor>
        </w:drawing>
      </w:r>
      <w:r w:rsidRPr="007A27DF">
        <w:rPr>
          <w:rFonts w:asciiTheme="majorBidi" w:hAnsiTheme="majorBidi" w:cstheme="majorBidi"/>
          <w:color w:val="C2C2C2" w:themeColor="background2" w:themeTint="40"/>
        </w:rPr>
        <w:t>Now all that’s left to do is request an IP address for each PC in the Main and S buildings from the DHCP server.</w:t>
      </w:r>
    </w:p>
    <w:p w14:paraId="28C6C289" w14:textId="31CAB9FE" w:rsidR="00B74711" w:rsidRPr="007A27DF" w:rsidRDefault="00B74711">
      <w:pPr>
        <w:spacing w:line="276" w:lineRule="auto"/>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br w:type="page"/>
      </w:r>
    </w:p>
    <w:p w14:paraId="4CFD8506" w14:textId="36BDA734" w:rsidR="005965D0" w:rsidRPr="007A27DF" w:rsidRDefault="005965D0">
      <w:pPr>
        <w:spacing w:line="276" w:lineRule="auto"/>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lastRenderedPageBreak/>
        <w:drawing>
          <wp:anchor distT="0" distB="0" distL="114300" distR="114300" simplePos="0" relativeHeight="251669504" behindDoc="0" locked="0" layoutInCell="1" allowOverlap="1" wp14:anchorId="70AF19A0" wp14:editId="7F87F257">
            <wp:simplePos x="0" y="0"/>
            <wp:positionH relativeFrom="column">
              <wp:posOffset>239699</wp:posOffset>
            </wp:positionH>
            <wp:positionV relativeFrom="paragraph">
              <wp:posOffset>0</wp:posOffset>
            </wp:positionV>
            <wp:extent cx="5257800" cy="1842135"/>
            <wp:effectExtent l="0" t="0" r="0" b="5715"/>
            <wp:wrapSquare wrapText="bothSides"/>
            <wp:docPr id="1059424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24810"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57800" cy="1842135"/>
                    </a:xfrm>
                    <a:prstGeom prst="rect">
                      <a:avLst/>
                    </a:prstGeom>
                  </pic:spPr>
                </pic:pic>
              </a:graphicData>
            </a:graphic>
          </wp:anchor>
        </w:drawing>
      </w:r>
    </w:p>
    <w:p w14:paraId="7E4B4525" w14:textId="654C5475" w:rsidR="00357690" w:rsidRPr="007A27DF" w:rsidRDefault="00357690" w:rsidP="00357690">
      <w:pPr>
        <w:rPr>
          <w:rFonts w:asciiTheme="majorBidi" w:hAnsiTheme="majorBidi" w:cstheme="majorBidi"/>
          <w:b/>
          <w:bCs/>
          <w:i/>
          <w:iCs/>
          <w:color w:val="C2C2C2" w:themeColor="background2" w:themeTint="40"/>
        </w:rPr>
      </w:pPr>
      <w:r w:rsidRPr="007A27DF">
        <w:rPr>
          <w:rStyle w:val="IntenseEmphasis"/>
          <w:rFonts w:asciiTheme="majorBidi" w:hAnsiTheme="majorBidi" w:cstheme="majorBidi"/>
          <w:color w:val="C2C2C2" w:themeColor="background2" w:themeTint="40"/>
        </w:rPr>
        <w:t xml:space="preserve">2- </w:t>
      </w:r>
      <w:r w:rsidRPr="007A27DF">
        <w:rPr>
          <w:rFonts w:asciiTheme="majorBidi" w:hAnsiTheme="majorBidi" w:cstheme="majorBidi"/>
          <w:b/>
          <w:bCs/>
          <w:i/>
          <w:iCs/>
          <w:color w:val="C2C2C2" w:themeColor="background2" w:themeTint="40"/>
        </w:rPr>
        <w:t xml:space="preserve">Configure a </w:t>
      </w:r>
      <w:proofErr w:type="spellStart"/>
      <w:r w:rsidRPr="007A27DF">
        <w:rPr>
          <w:rFonts w:asciiTheme="majorBidi" w:hAnsiTheme="majorBidi" w:cstheme="majorBidi"/>
          <w:b/>
          <w:bCs/>
          <w:i/>
          <w:iCs/>
          <w:color w:val="C2C2C2" w:themeColor="background2" w:themeTint="40"/>
        </w:rPr>
        <w:t>Branch_GW</w:t>
      </w:r>
      <w:proofErr w:type="spellEnd"/>
      <w:r w:rsidRPr="007A27DF">
        <w:rPr>
          <w:rFonts w:asciiTheme="majorBidi" w:hAnsiTheme="majorBidi" w:cstheme="majorBidi"/>
          <w:b/>
          <w:bCs/>
          <w:i/>
          <w:iCs/>
          <w:color w:val="C2C2C2" w:themeColor="background2" w:themeTint="40"/>
        </w:rPr>
        <w:t xml:space="preserve"> Router as DHCP Server</w:t>
      </w:r>
    </w:p>
    <w:p w14:paraId="6F3BDE75" w14:textId="6AE56B1E" w:rsidR="00B74711" w:rsidRPr="007A27DF" w:rsidRDefault="003A592A">
      <w:pPr>
        <w:rPr>
          <w:rFonts w:asciiTheme="majorBidi" w:hAnsiTheme="majorBidi" w:cstheme="majorBidi"/>
          <w:color w:val="C2C2C2" w:themeColor="background2" w:themeTint="40"/>
        </w:rPr>
      </w:pPr>
      <w:r w:rsidRPr="007A27DF">
        <w:rPr>
          <w:rFonts w:asciiTheme="majorBidi" w:hAnsiTheme="majorBidi" w:cstheme="majorBidi"/>
          <w:color w:val="C2C2C2" w:themeColor="background2" w:themeTint="40"/>
        </w:rPr>
        <w:t>Now same goes for the Branch GW except this time instead of using a DHCP server we made the router act as one</w:t>
      </w:r>
      <w:r w:rsidR="00DC7D9D" w:rsidRPr="007A27DF">
        <w:rPr>
          <w:rFonts w:asciiTheme="majorBidi" w:hAnsiTheme="majorBidi" w:cstheme="majorBidi"/>
          <w:color w:val="C2C2C2" w:themeColor="background2" w:themeTint="40"/>
        </w:rPr>
        <w:t xml:space="preserve"> by making 2 DHCP pools for the VLAN’s and exclude the first 5 usable addresses.</w:t>
      </w:r>
    </w:p>
    <w:p w14:paraId="72DD4B9F" w14:textId="288F60B0" w:rsidR="00DC7D9D" w:rsidRPr="007A27DF" w:rsidRDefault="00DC7D9D">
      <w:pPr>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drawing>
          <wp:anchor distT="0" distB="0" distL="114300" distR="114300" simplePos="0" relativeHeight="251670528" behindDoc="0" locked="0" layoutInCell="1" allowOverlap="1" wp14:anchorId="65B386CD" wp14:editId="3F0C59F9">
            <wp:simplePos x="0" y="0"/>
            <wp:positionH relativeFrom="margin">
              <wp:align>center</wp:align>
            </wp:positionH>
            <wp:positionV relativeFrom="paragraph">
              <wp:posOffset>90121</wp:posOffset>
            </wp:positionV>
            <wp:extent cx="4311872" cy="1530429"/>
            <wp:effectExtent l="0" t="0" r="0" b="0"/>
            <wp:wrapSquare wrapText="bothSides"/>
            <wp:docPr id="178189512" name="Picture 1" descr="A white background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512" name="Picture 1" descr="A white background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311872" cy="1530429"/>
                    </a:xfrm>
                    <a:prstGeom prst="rect">
                      <a:avLst/>
                    </a:prstGeom>
                  </pic:spPr>
                </pic:pic>
              </a:graphicData>
            </a:graphic>
          </wp:anchor>
        </w:drawing>
      </w:r>
    </w:p>
    <w:p w14:paraId="28800633" w14:textId="20C10952" w:rsidR="00DC7D9D" w:rsidRPr="007A27DF" w:rsidRDefault="00DC7D9D">
      <w:pPr>
        <w:rPr>
          <w:rFonts w:asciiTheme="majorBidi" w:hAnsiTheme="majorBidi" w:cstheme="majorBidi"/>
          <w:color w:val="C2C2C2" w:themeColor="background2" w:themeTint="40"/>
        </w:rPr>
      </w:pPr>
    </w:p>
    <w:p w14:paraId="748D5944" w14:textId="77777777" w:rsidR="00DC7D9D" w:rsidRPr="007A27DF" w:rsidRDefault="00DC7D9D">
      <w:pPr>
        <w:rPr>
          <w:rFonts w:asciiTheme="majorBidi" w:hAnsiTheme="majorBidi" w:cstheme="majorBidi"/>
          <w:color w:val="C2C2C2" w:themeColor="background2" w:themeTint="40"/>
        </w:rPr>
      </w:pPr>
    </w:p>
    <w:p w14:paraId="73FFD7C3" w14:textId="77777777" w:rsidR="00DC7D9D" w:rsidRPr="007A27DF" w:rsidRDefault="00DC7D9D">
      <w:pPr>
        <w:spacing w:line="276" w:lineRule="auto"/>
        <w:rPr>
          <w:rFonts w:asciiTheme="majorBidi" w:hAnsiTheme="majorBidi" w:cstheme="majorBidi"/>
          <w:color w:val="C2C2C2" w:themeColor="background2" w:themeTint="40"/>
        </w:rPr>
      </w:pPr>
    </w:p>
    <w:p w14:paraId="19EC58F9" w14:textId="77777777" w:rsidR="00DC7D9D" w:rsidRPr="007A27DF" w:rsidRDefault="00DC7D9D">
      <w:pPr>
        <w:spacing w:line="276" w:lineRule="auto"/>
        <w:rPr>
          <w:rFonts w:asciiTheme="majorBidi" w:hAnsiTheme="majorBidi" w:cstheme="majorBidi"/>
          <w:color w:val="C2C2C2" w:themeColor="background2" w:themeTint="40"/>
        </w:rPr>
      </w:pPr>
    </w:p>
    <w:p w14:paraId="6AE913E1" w14:textId="77777777" w:rsidR="00DC7D9D" w:rsidRPr="007A27DF" w:rsidRDefault="00DC7D9D">
      <w:pPr>
        <w:spacing w:line="276" w:lineRule="auto"/>
        <w:rPr>
          <w:rFonts w:asciiTheme="majorBidi" w:hAnsiTheme="majorBidi" w:cstheme="majorBidi"/>
          <w:color w:val="C2C2C2" w:themeColor="background2" w:themeTint="40"/>
        </w:rPr>
      </w:pPr>
    </w:p>
    <w:p w14:paraId="7DA7A457" w14:textId="2FDE2C5F" w:rsidR="00DC7D9D" w:rsidRPr="007A27DF" w:rsidRDefault="00DC7D9D">
      <w:pPr>
        <w:spacing w:line="276" w:lineRule="auto"/>
        <w:rPr>
          <w:rFonts w:asciiTheme="majorBidi" w:hAnsiTheme="majorBidi" w:cstheme="majorBidi"/>
          <w:color w:val="C2C2C2" w:themeColor="background2" w:themeTint="40"/>
        </w:rPr>
      </w:pPr>
      <w:r w:rsidRPr="007A27DF">
        <w:rPr>
          <w:rFonts w:asciiTheme="majorBidi" w:hAnsiTheme="majorBidi" w:cstheme="majorBidi"/>
          <w:noProof/>
          <w:color w:val="C2C2C2" w:themeColor="background2" w:themeTint="40"/>
        </w:rPr>
        <w:lastRenderedPageBreak/>
        <w:drawing>
          <wp:anchor distT="0" distB="0" distL="114300" distR="114300" simplePos="0" relativeHeight="251671552" behindDoc="0" locked="0" layoutInCell="1" allowOverlap="1" wp14:anchorId="18498794" wp14:editId="79590396">
            <wp:simplePos x="0" y="0"/>
            <wp:positionH relativeFrom="margin">
              <wp:align>right</wp:align>
            </wp:positionH>
            <wp:positionV relativeFrom="paragraph">
              <wp:posOffset>323899</wp:posOffset>
            </wp:positionV>
            <wp:extent cx="5257800" cy="1863090"/>
            <wp:effectExtent l="0" t="0" r="0" b="3810"/>
            <wp:wrapSquare wrapText="bothSides"/>
            <wp:docPr id="188840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9534"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63090"/>
                    </a:xfrm>
                    <a:prstGeom prst="rect">
                      <a:avLst/>
                    </a:prstGeom>
                  </pic:spPr>
                </pic:pic>
              </a:graphicData>
            </a:graphic>
          </wp:anchor>
        </w:drawing>
      </w:r>
      <w:r w:rsidRPr="007A27DF">
        <w:rPr>
          <w:rFonts w:asciiTheme="majorBidi" w:hAnsiTheme="majorBidi" w:cstheme="majorBidi"/>
          <w:color w:val="C2C2C2" w:themeColor="background2" w:themeTint="40"/>
        </w:rPr>
        <w:t>Now all we need to do is request an IP address for the PCs from the router (DHCP Server).</w:t>
      </w:r>
    </w:p>
    <w:p w14:paraId="5735703D" w14:textId="77777777" w:rsidR="0063106D" w:rsidRDefault="0063106D" w:rsidP="0083350A">
      <w:pPr>
        <w:spacing w:line="276" w:lineRule="auto"/>
        <w:rPr>
          <w:rFonts w:asciiTheme="majorBidi" w:hAnsiTheme="majorBidi" w:cstheme="majorBidi"/>
          <w:noProof/>
          <w:color w:val="C2C2C2" w:themeColor="background2" w:themeTint="40"/>
        </w:rPr>
      </w:pPr>
    </w:p>
    <w:p w14:paraId="1BCB0DE4" w14:textId="14BDFA3B" w:rsidR="0083350A" w:rsidRPr="0063106D" w:rsidRDefault="0083350A" w:rsidP="0083350A">
      <w:pPr>
        <w:spacing w:line="276" w:lineRule="auto"/>
        <w:rPr>
          <w:rFonts w:asciiTheme="majorBidi" w:hAnsiTheme="majorBidi" w:cstheme="majorBidi"/>
          <w:color w:val="2791A6" w:themeColor="accent5"/>
        </w:rPr>
      </w:pPr>
      <w:r w:rsidRPr="0063106D">
        <w:rPr>
          <w:rFonts w:asciiTheme="majorBidi" w:hAnsiTheme="majorBidi" w:cstheme="majorBidi"/>
          <w:noProof/>
          <w:color w:val="2791A6" w:themeColor="accent5"/>
        </w:rPr>
        <w:drawing>
          <wp:anchor distT="0" distB="0" distL="114300" distR="114300" simplePos="0" relativeHeight="251681792" behindDoc="0" locked="0" layoutInCell="1" allowOverlap="1" wp14:anchorId="1BB9D538" wp14:editId="03BFE2B2">
            <wp:simplePos x="0" y="0"/>
            <wp:positionH relativeFrom="margin">
              <wp:align>right</wp:align>
            </wp:positionH>
            <wp:positionV relativeFrom="page">
              <wp:posOffset>4655820</wp:posOffset>
            </wp:positionV>
            <wp:extent cx="5257800" cy="1873885"/>
            <wp:effectExtent l="0" t="0" r="0" b="0"/>
            <wp:wrapThrough wrapText="bothSides">
              <wp:wrapPolygon edited="0">
                <wp:start x="0" y="0"/>
                <wp:lineTo x="0" y="21300"/>
                <wp:lineTo x="21522" y="21300"/>
                <wp:lineTo x="21522" y="0"/>
                <wp:lineTo x="0" y="0"/>
              </wp:wrapPolygon>
            </wp:wrapThrough>
            <wp:docPr id="1108533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33265"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57800" cy="1873885"/>
                    </a:xfrm>
                    <a:prstGeom prst="rect">
                      <a:avLst/>
                    </a:prstGeom>
                  </pic:spPr>
                </pic:pic>
              </a:graphicData>
            </a:graphic>
          </wp:anchor>
        </w:drawing>
      </w:r>
      <w:r w:rsidR="00B74711" w:rsidRPr="0063106D">
        <w:rPr>
          <w:rFonts w:asciiTheme="majorBidi" w:hAnsiTheme="majorBidi" w:cstheme="majorBidi"/>
          <w:color w:val="2791A6" w:themeColor="accent5"/>
        </w:rPr>
        <w:br w:type="page"/>
      </w:r>
    </w:p>
    <w:p w14:paraId="77A4FB44" w14:textId="03CECC1C" w:rsidR="0063106D" w:rsidRPr="0063106D" w:rsidRDefault="0063106D" w:rsidP="0063106D">
      <w:pPr>
        <w:rPr>
          <w:rFonts w:asciiTheme="majorBidi" w:eastAsiaTheme="majorEastAsia" w:hAnsiTheme="majorBidi" w:cstheme="majorBidi"/>
          <w:b/>
          <w:bCs/>
          <w:color w:val="C2C2C2" w:themeColor="background2" w:themeTint="40"/>
          <w:sz w:val="40"/>
          <w:szCs w:val="40"/>
        </w:rPr>
      </w:pPr>
      <w:r w:rsidRPr="0063106D">
        <w:rPr>
          <w:rFonts w:asciiTheme="majorBidi" w:eastAsiaTheme="majorEastAsia" w:hAnsiTheme="majorBidi" w:cstheme="majorBidi"/>
          <w:color w:val="C2C2C2" w:themeColor="background2" w:themeTint="40"/>
          <w:sz w:val="40"/>
          <w:szCs w:val="40"/>
        </w:rPr>
        <w:lastRenderedPageBreak/>
        <w:t>Part 6: </w:t>
      </w:r>
      <w:r w:rsidRPr="0063106D">
        <w:rPr>
          <w:rFonts w:asciiTheme="majorBidi" w:eastAsiaTheme="majorEastAsia" w:hAnsiTheme="majorBidi" w:cstheme="majorBidi"/>
          <w:b/>
          <w:bCs/>
          <w:color w:val="C2C2C2" w:themeColor="background2" w:themeTint="40"/>
          <w:sz w:val="40"/>
          <w:szCs w:val="40"/>
        </w:rPr>
        <w:t>(Configure Dynamic NAT with PAT and Static NAT.)</w:t>
      </w:r>
    </w:p>
    <w:p w14:paraId="2A3F22BE" w14:textId="7A10F571" w:rsidR="0083350A" w:rsidRPr="004C73AF" w:rsidRDefault="0083350A" w:rsidP="0063106D">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t xml:space="preserve">~ Here we started with configuring the NAT and created a NAT address pool and </w:t>
      </w:r>
      <w:proofErr w:type="gramStart"/>
      <w:r w:rsidRPr="004C73AF">
        <w:rPr>
          <w:rFonts w:asciiTheme="majorBidi" w:hAnsiTheme="majorBidi" w:cstheme="majorBidi"/>
          <w:color w:val="C2C2C2" w:themeColor="background2" w:themeTint="40"/>
        </w:rPr>
        <w:t>its</w:t>
      </w:r>
      <w:proofErr w:type="gramEnd"/>
      <w:r w:rsidRPr="004C73AF">
        <w:rPr>
          <w:rFonts w:asciiTheme="majorBidi" w:hAnsiTheme="majorBidi" w:cstheme="majorBidi"/>
          <w:color w:val="C2C2C2" w:themeColor="background2" w:themeTint="40"/>
        </w:rPr>
        <w:t xml:space="preserve"> named as MIU-NAT, and the IP’s we added are the starting and ending IP (same IP because 1 </w:t>
      </w:r>
      <w:proofErr w:type="gramStart"/>
      <w:r w:rsidRPr="004C73AF">
        <w:rPr>
          <w:rFonts w:asciiTheme="majorBidi" w:hAnsiTheme="majorBidi" w:cstheme="majorBidi"/>
          <w:color w:val="C2C2C2" w:themeColor="background2" w:themeTint="40"/>
        </w:rPr>
        <w:t>address)and</w:t>
      </w:r>
      <w:proofErr w:type="gramEnd"/>
      <w:r w:rsidRPr="004C73AF">
        <w:rPr>
          <w:rFonts w:asciiTheme="majorBidi" w:hAnsiTheme="majorBidi" w:cstheme="majorBidi"/>
          <w:color w:val="C2C2C2" w:themeColor="background2" w:themeTint="40"/>
        </w:rPr>
        <w:t xml:space="preserve"> its subnet mask:</w:t>
      </w:r>
    </w:p>
    <w:p w14:paraId="5324AD50" w14:textId="77777777" w:rsidR="0083350A" w:rsidRPr="004C73AF" w:rsidRDefault="0083350A" w:rsidP="0083350A">
      <w:pPr>
        <w:rPr>
          <w:rFonts w:asciiTheme="majorBidi" w:hAnsiTheme="majorBidi" w:cstheme="majorBidi"/>
          <w:color w:val="C2C2C2" w:themeColor="background2" w:themeTint="40"/>
        </w:rPr>
      </w:pPr>
    </w:p>
    <w:p w14:paraId="4119AB2E"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 xml:space="preserve">config)#ip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pool MIU-NAT 209.165.200.224 209.165.200.224 netmask 255.255.255.240</w:t>
      </w:r>
    </w:p>
    <w:p w14:paraId="10C8EABE" w14:textId="77777777" w:rsidR="0083350A" w:rsidRPr="004C73AF" w:rsidRDefault="0083350A" w:rsidP="0083350A">
      <w:pPr>
        <w:rPr>
          <w:rFonts w:asciiTheme="majorBidi" w:hAnsiTheme="majorBidi" w:cstheme="majorBidi"/>
          <w:color w:val="C2C2C2" w:themeColor="background2" w:themeTint="40"/>
        </w:rPr>
      </w:pPr>
    </w:p>
    <w:p w14:paraId="06E22523"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t xml:space="preserve">~We are still configuring with the NAT, but here we are specifying NAT for traffic originated from the inside, also we are telling the router to use access-list 1 to identify which private </w:t>
      </w:r>
      <w:proofErr w:type="gramStart"/>
      <w:r w:rsidRPr="004C73AF">
        <w:rPr>
          <w:rFonts w:asciiTheme="majorBidi" w:hAnsiTheme="majorBidi" w:cstheme="majorBidi"/>
          <w:color w:val="C2C2C2" w:themeColor="background2" w:themeTint="40"/>
        </w:rPr>
        <w:t>IP’s</w:t>
      </w:r>
      <w:proofErr w:type="gramEnd"/>
      <w:r w:rsidRPr="004C73AF">
        <w:rPr>
          <w:rFonts w:asciiTheme="majorBidi" w:hAnsiTheme="majorBidi" w:cstheme="majorBidi"/>
          <w:color w:val="C2C2C2" w:themeColor="background2" w:themeTint="40"/>
        </w:rPr>
        <w:t xml:space="preserve"> should be translated, we also used the overload for the PAT method and to allow many private </w:t>
      </w:r>
      <w:proofErr w:type="gramStart"/>
      <w:r w:rsidRPr="004C73AF">
        <w:rPr>
          <w:rFonts w:asciiTheme="majorBidi" w:hAnsiTheme="majorBidi" w:cstheme="majorBidi"/>
          <w:color w:val="C2C2C2" w:themeColor="background2" w:themeTint="40"/>
        </w:rPr>
        <w:t>IP’s</w:t>
      </w:r>
      <w:proofErr w:type="gramEnd"/>
      <w:r w:rsidRPr="004C73AF">
        <w:rPr>
          <w:rFonts w:asciiTheme="majorBidi" w:hAnsiTheme="majorBidi" w:cstheme="majorBidi"/>
          <w:color w:val="C2C2C2" w:themeColor="background2" w:themeTint="40"/>
        </w:rPr>
        <w:t xml:space="preserve"> to use different port numbers:</w:t>
      </w:r>
    </w:p>
    <w:p w14:paraId="2CB76657" w14:textId="77777777" w:rsidR="0083350A" w:rsidRPr="004C73AF" w:rsidRDefault="0083350A" w:rsidP="0083350A">
      <w:pPr>
        <w:rPr>
          <w:rFonts w:asciiTheme="majorBidi" w:hAnsiTheme="majorBidi" w:cstheme="majorBidi"/>
          <w:color w:val="C2C2C2" w:themeColor="background2" w:themeTint="40"/>
        </w:rPr>
      </w:pPr>
    </w:p>
    <w:p w14:paraId="12DDDB0B"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 xml:space="preserve">config)#ip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 source list 1 pool MIU-NAT overload</w:t>
      </w:r>
    </w:p>
    <w:p w14:paraId="6428FAC1" w14:textId="77777777" w:rsidR="0083350A" w:rsidRPr="004C73AF" w:rsidRDefault="0083350A" w:rsidP="0083350A">
      <w:pPr>
        <w:rPr>
          <w:rFonts w:asciiTheme="majorBidi" w:hAnsiTheme="majorBidi" w:cstheme="majorBidi"/>
          <w:color w:val="C2C2C2" w:themeColor="background2" w:themeTint="40"/>
        </w:rPr>
      </w:pPr>
    </w:p>
    <w:p w14:paraId="13289C14"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t>~Here we are making a static NAT rule for private IP’s (inside):</w:t>
      </w:r>
    </w:p>
    <w:p w14:paraId="17F85634" w14:textId="77777777" w:rsidR="0083350A" w:rsidRPr="004C73AF" w:rsidRDefault="0083350A" w:rsidP="0083350A">
      <w:pPr>
        <w:rPr>
          <w:rFonts w:asciiTheme="majorBidi" w:hAnsiTheme="majorBidi" w:cstheme="majorBidi"/>
          <w:color w:val="C2C2C2" w:themeColor="background2" w:themeTint="40"/>
        </w:rPr>
      </w:pPr>
    </w:p>
    <w:p w14:paraId="2D0FBF71"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 xml:space="preserve">config)# </w:t>
      </w:r>
      <w:proofErr w:type="spellStart"/>
      <w:r w:rsidRPr="004C73AF">
        <w:rPr>
          <w:rFonts w:asciiTheme="majorBidi" w:hAnsiTheme="majorBidi" w:cstheme="majorBidi"/>
          <w:color w:val="0C0C0C" w:themeColor="background2"/>
        </w:rPr>
        <w:t>ip</w:t>
      </w:r>
      <w:proofErr w:type="spellEnd"/>
      <w:r w:rsidRPr="004C73AF">
        <w:rPr>
          <w:rFonts w:asciiTheme="majorBidi" w:hAnsiTheme="majorBidi" w:cstheme="majorBidi"/>
          <w:color w:val="0C0C0C" w:themeColor="background2"/>
        </w:rPr>
        <w:t xml:space="preserve">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 source static 10.0.1.70 209.165.200.224</w:t>
      </w:r>
    </w:p>
    <w:p w14:paraId="50300E84" w14:textId="77777777" w:rsidR="0083350A" w:rsidRPr="004C73AF" w:rsidRDefault="0083350A" w:rsidP="0083350A">
      <w:pPr>
        <w:rPr>
          <w:rFonts w:asciiTheme="majorBidi" w:hAnsiTheme="majorBidi" w:cstheme="majorBidi"/>
          <w:color w:val="C2C2C2" w:themeColor="background2" w:themeTint="40"/>
        </w:rPr>
      </w:pPr>
    </w:p>
    <w:p w14:paraId="5EA9CE32"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t>~Now, we are creating a static route, we set it at default route, by sending all unknown traffic to the IP (209.165.200.224):</w:t>
      </w:r>
    </w:p>
    <w:p w14:paraId="335831C0" w14:textId="77777777" w:rsidR="0083350A" w:rsidRPr="004C73AF" w:rsidRDefault="0083350A" w:rsidP="0083350A">
      <w:pPr>
        <w:rPr>
          <w:rFonts w:asciiTheme="majorBidi" w:hAnsiTheme="majorBidi" w:cstheme="majorBidi"/>
          <w:color w:val="0C0C0C" w:themeColor="background2"/>
        </w:rPr>
      </w:pPr>
    </w:p>
    <w:p w14:paraId="59796791"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config)#ip route 0.0.0.0 0.0.0.0 209.165.200.224</w:t>
      </w:r>
    </w:p>
    <w:p w14:paraId="21871732" w14:textId="77777777" w:rsidR="0083350A" w:rsidRPr="004C73AF" w:rsidRDefault="0083350A" w:rsidP="0083350A">
      <w:pPr>
        <w:rPr>
          <w:rFonts w:asciiTheme="majorBidi" w:hAnsiTheme="majorBidi" w:cstheme="majorBidi"/>
          <w:color w:val="C2C2C2" w:themeColor="background2" w:themeTint="40"/>
        </w:rPr>
      </w:pPr>
    </w:p>
    <w:p w14:paraId="569193C2"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lastRenderedPageBreak/>
        <w:t>~These two bellow is to tell the router to forward traffic for the first two IP written in both lines to another router (64.100.1.2):</w:t>
      </w:r>
    </w:p>
    <w:p w14:paraId="29DE54F7" w14:textId="77777777" w:rsidR="0083350A" w:rsidRPr="004C73AF" w:rsidRDefault="0083350A" w:rsidP="0083350A">
      <w:pPr>
        <w:rPr>
          <w:rFonts w:asciiTheme="majorBidi" w:hAnsiTheme="majorBidi" w:cstheme="majorBidi"/>
          <w:color w:val="C2C2C2" w:themeColor="background2" w:themeTint="40"/>
        </w:rPr>
      </w:pPr>
    </w:p>
    <w:p w14:paraId="516E5940"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config)#ip route 192.168.3.0 255.255.255.0 64.100.1.2</w:t>
      </w:r>
    </w:p>
    <w:p w14:paraId="1162DE12"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config)#ip route 192.168.2.0 255.255.255.0 64.100.1.2</w:t>
      </w:r>
    </w:p>
    <w:p w14:paraId="18EE08A5" w14:textId="77777777" w:rsidR="0083350A" w:rsidRPr="004C73AF" w:rsidRDefault="0083350A" w:rsidP="0083350A">
      <w:pPr>
        <w:rPr>
          <w:rFonts w:asciiTheme="majorBidi" w:hAnsiTheme="majorBidi" w:cstheme="majorBidi"/>
          <w:color w:val="C2C2C2" w:themeColor="background2" w:themeTint="40"/>
        </w:rPr>
      </w:pPr>
    </w:p>
    <w:p w14:paraId="7ECE6CF1"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t>~Now here, we are informing which router is an inside and which is an outside for NAT:</w:t>
      </w:r>
    </w:p>
    <w:p w14:paraId="503652EF" w14:textId="77777777" w:rsidR="0083350A" w:rsidRPr="004C73AF" w:rsidRDefault="0083350A" w:rsidP="0083350A">
      <w:pPr>
        <w:rPr>
          <w:rFonts w:asciiTheme="majorBidi" w:hAnsiTheme="majorBidi" w:cstheme="majorBidi"/>
          <w:color w:val="C2C2C2" w:themeColor="background2" w:themeTint="40"/>
        </w:rPr>
      </w:pPr>
    </w:p>
    <w:p w14:paraId="4F187E8E"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config)#interface g0/0/0</w:t>
      </w:r>
    </w:p>
    <w:p w14:paraId="79BBDE5B"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 xml:space="preserve">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w:t>
      </w:r>
    </w:p>
    <w:p w14:paraId="374E41EB"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interface g0/1/0</w:t>
      </w:r>
    </w:p>
    <w:p w14:paraId="5043ADC3"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 xml:space="preserve">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w:t>
      </w:r>
    </w:p>
    <w:p w14:paraId="4F6DE010"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interface g0/2/0</w:t>
      </w:r>
    </w:p>
    <w:p w14:paraId="4539B7EE"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 xml:space="preserve">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w:t>
      </w:r>
    </w:p>
    <w:p w14:paraId="5251F170"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interface g0/3/0</w:t>
      </w:r>
    </w:p>
    <w:p w14:paraId="2CA83692"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 xml:space="preserve">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w:t>
      </w:r>
    </w:p>
    <w:p w14:paraId="4C42538F"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interface g0/1</w:t>
      </w:r>
    </w:p>
    <w:p w14:paraId="278C6A98"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 xml:space="preserve">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xml:space="preserve"> inside</w:t>
      </w:r>
    </w:p>
    <w:p w14:paraId="50E2144C"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interface g0/0</w:t>
      </w:r>
    </w:p>
    <w:p w14:paraId="0C31819A" w14:textId="77777777" w:rsidR="0083350A" w:rsidRPr="004C73AF" w:rsidRDefault="0083350A" w:rsidP="0083350A">
      <w:pPr>
        <w:rPr>
          <w:rFonts w:asciiTheme="majorBidi" w:hAnsiTheme="majorBidi" w:cstheme="majorBidi"/>
          <w:color w:val="0C0C0C" w:themeColor="background2"/>
        </w:rPr>
      </w:pPr>
      <w:r w:rsidRPr="004C73AF">
        <w:rPr>
          <w:rFonts w:asciiTheme="majorBidi" w:hAnsiTheme="majorBidi" w:cstheme="majorBidi"/>
          <w:color w:val="0C0C0C" w:themeColor="background2"/>
        </w:rPr>
        <w:t>MIU-</w:t>
      </w:r>
      <w:proofErr w:type="gramStart"/>
      <w:r w:rsidRPr="004C73AF">
        <w:rPr>
          <w:rFonts w:asciiTheme="majorBidi" w:hAnsiTheme="majorBidi" w:cstheme="majorBidi"/>
          <w:color w:val="0C0C0C" w:themeColor="background2"/>
        </w:rPr>
        <w:t>GW(</w:t>
      </w:r>
      <w:proofErr w:type="gramEnd"/>
      <w:r w:rsidRPr="004C73AF">
        <w:rPr>
          <w:rFonts w:asciiTheme="majorBidi" w:hAnsiTheme="majorBidi" w:cstheme="majorBidi"/>
          <w:color w:val="0C0C0C" w:themeColor="background2"/>
        </w:rPr>
        <w:t>config-</w:t>
      </w:r>
      <w:proofErr w:type="gramStart"/>
      <w:r w:rsidRPr="004C73AF">
        <w:rPr>
          <w:rFonts w:asciiTheme="majorBidi" w:hAnsiTheme="majorBidi" w:cstheme="majorBidi"/>
          <w:color w:val="0C0C0C" w:themeColor="background2"/>
        </w:rPr>
        <w:t>if)#</w:t>
      </w:r>
      <w:proofErr w:type="gramEnd"/>
      <w:r w:rsidRPr="004C73AF">
        <w:rPr>
          <w:rFonts w:asciiTheme="majorBidi" w:hAnsiTheme="majorBidi" w:cstheme="majorBidi"/>
          <w:color w:val="0C0C0C" w:themeColor="background2"/>
        </w:rPr>
        <w:t>ip </w:t>
      </w:r>
      <w:proofErr w:type="spellStart"/>
      <w:r w:rsidRPr="004C73AF">
        <w:rPr>
          <w:rFonts w:asciiTheme="majorBidi" w:hAnsiTheme="majorBidi" w:cstheme="majorBidi"/>
          <w:color w:val="0C0C0C" w:themeColor="background2"/>
        </w:rPr>
        <w:t>nat</w:t>
      </w:r>
      <w:proofErr w:type="spellEnd"/>
      <w:r w:rsidRPr="004C73AF">
        <w:rPr>
          <w:rFonts w:asciiTheme="majorBidi" w:hAnsiTheme="majorBidi" w:cstheme="majorBidi"/>
          <w:color w:val="0C0C0C" w:themeColor="background2"/>
        </w:rPr>
        <w:t> outside</w:t>
      </w:r>
    </w:p>
    <w:p w14:paraId="6245AA30" w14:textId="77777777" w:rsidR="0083350A" w:rsidRPr="004C73AF" w:rsidRDefault="0083350A" w:rsidP="0083350A">
      <w:pPr>
        <w:rPr>
          <w:rFonts w:asciiTheme="majorBidi" w:hAnsiTheme="majorBidi" w:cstheme="majorBidi"/>
          <w:color w:val="C2C2C2" w:themeColor="background2" w:themeTint="40"/>
        </w:rPr>
      </w:pPr>
      <w:r w:rsidRPr="004C73AF">
        <w:rPr>
          <w:rFonts w:asciiTheme="majorBidi" w:hAnsiTheme="majorBidi" w:cstheme="majorBidi"/>
          <w:color w:val="C2C2C2" w:themeColor="background2" w:themeTint="40"/>
        </w:rPr>
        <w:br/>
      </w:r>
      <w:r w:rsidRPr="004C73AF">
        <w:rPr>
          <w:rFonts w:asciiTheme="majorBidi" w:hAnsiTheme="majorBidi" w:cstheme="majorBidi"/>
          <w:color w:val="C2C2C2" w:themeColor="background2" w:themeTint="40"/>
        </w:rPr>
        <w:br/>
        <w:t>Now why did we do all this?</w:t>
      </w:r>
      <w:r w:rsidRPr="004C73AF">
        <w:rPr>
          <w:rFonts w:asciiTheme="majorBidi" w:hAnsiTheme="majorBidi" w:cstheme="majorBidi"/>
          <w:color w:val="C2C2C2" w:themeColor="background2" w:themeTint="40"/>
        </w:rPr>
        <w:br/>
        <w:t xml:space="preserve">Because, We want to allow devices inside our private network, by accessing the internet or external networks, support multiple inside devices to use one public IP, allow specific </w:t>
      </w:r>
      <w:r w:rsidRPr="004C73AF">
        <w:rPr>
          <w:rFonts w:asciiTheme="majorBidi" w:hAnsiTheme="majorBidi" w:cstheme="majorBidi"/>
          <w:color w:val="C2C2C2" w:themeColor="background2" w:themeTint="40"/>
        </w:rPr>
        <w:lastRenderedPageBreak/>
        <w:t>device (10.0.1.70) to be reachable from outside, and to make sure the router knows where to send the packets.</w:t>
      </w:r>
      <w:r w:rsidRPr="004C73AF">
        <w:rPr>
          <w:rFonts w:asciiTheme="majorBidi" w:hAnsiTheme="majorBidi" w:cstheme="majorBidi"/>
          <w:color w:val="C2C2C2" w:themeColor="background2" w:themeTint="40"/>
        </w:rPr>
        <w:br/>
      </w:r>
      <w:r w:rsidRPr="004C73AF">
        <w:rPr>
          <w:rFonts w:asciiTheme="majorBidi" w:hAnsiTheme="majorBidi" w:cstheme="majorBidi"/>
          <w:color w:val="C2C2C2" w:themeColor="background2" w:themeTint="40"/>
        </w:rPr>
        <w:br/>
        <w:t>In simple words, we are enabling inside users to go out to the internet and possibly letting outside users reach a server inside, while making sure our router knows how to forward traffic correctly.</w:t>
      </w:r>
    </w:p>
    <w:p w14:paraId="70A7EF45" w14:textId="77777777" w:rsidR="004C73AF" w:rsidRDefault="004C73AF" w:rsidP="004C73AF">
      <w:pPr>
        <w:rPr>
          <w:color w:val="2791A6" w:themeColor="accent5"/>
          <w:sz w:val="96"/>
          <w:szCs w:val="96"/>
        </w:rPr>
      </w:pPr>
      <w:r w:rsidRPr="004C73AF">
        <w:rPr>
          <w:rFonts w:asciiTheme="majorBidi" w:eastAsiaTheme="majorEastAsia" w:hAnsiTheme="majorBidi" w:cstheme="majorBidi"/>
          <w:color w:val="C2C2C2" w:themeColor="background2" w:themeTint="40"/>
          <w:sz w:val="40"/>
          <w:szCs w:val="40"/>
        </w:rPr>
        <w:t>Part 7: Configure Network Management</w:t>
      </w:r>
      <w:r>
        <w:rPr>
          <w:rFonts w:asciiTheme="majorBidi" w:eastAsiaTheme="majorEastAsia" w:hAnsiTheme="majorBidi" w:cstheme="majorBidi"/>
          <w:color w:val="C2C2C2" w:themeColor="background2" w:themeTint="40"/>
          <w:sz w:val="40"/>
          <w:szCs w:val="40"/>
        </w:rPr>
        <w:t xml:space="preserve"> </w:t>
      </w:r>
      <w:r w:rsidRPr="004C73AF">
        <w:rPr>
          <w:rFonts w:asciiTheme="majorBidi" w:eastAsiaTheme="majorEastAsia" w:hAnsiTheme="majorBidi" w:cstheme="majorBidi"/>
          <w:color w:val="C2C2C2" w:themeColor="background2" w:themeTint="40"/>
          <w:sz w:val="40"/>
          <w:szCs w:val="40"/>
        </w:rPr>
        <w:t>Features.</w:t>
      </w:r>
      <w:r w:rsidRPr="004C73AF">
        <w:rPr>
          <w:b/>
          <w:bCs/>
          <w:color w:val="2791A6" w:themeColor="accent5"/>
          <w:sz w:val="96"/>
          <w:szCs w:val="96"/>
        </w:rPr>
        <w:t> </w:t>
      </w:r>
      <w:r w:rsidRPr="004C73AF">
        <w:rPr>
          <w:color w:val="2791A6" w:themeColor="accent5"/>
          <w:sz w:val="96"/>
          <w:szCs w:val="96"/>
        </w:rPr>
        <w:t xml:space="preserve"> </w:t>
      </w:r>
    </w:p>
    <w:p w14:paraId="5CA83B40" w14:textId="2C3E64A6" w:rsidR="0083350A" w:rsidRPr="0063106D" w:rsidRDefault="0083350A" w:rsidP="004C73AF">
      <w:pPr>
        <w:rPr>
          <w:color w:val="2791A6" w:themeColor="accent5"/>
        </w:rPr>
      </w:pPr>
      <w:r w:rsidRPr="0063106D">
        <w:rPr>
          <w:color w:val="2791A6" w:themeColor="accent5"/>
        </w:rPr>
        <w:t>Step 1: NTP</w:t>
      </w:r>
      <w:r w:rsidRPr="0063106D">
        <w:rPr>
          <w:color w:val="2791A6" w:themeColor="accent5"/>
        </w:rPr>
        <w:br/>
        <w:t>We start with editing the calendar in the NTP – Syslog Server</w:t>
      </w:r>
      <w:r w:rsidRPr="0063106D">
        <w:rPr>
          <w:color w:val="2791A6" w:themeColor="accent5"/>
        </w:rPr>
        <w:br/>
        <w:t>Path: Services&gt;NTP</w:t>
      </w:r>
      <w:r w:rsidRPr="0063106D">
        <w:rPr>
          <w:color w:val="2791A6" w:themeColor="accent5"/>
        </w:rPr>
        <w:br/>
      </w:r>
    </w:p>
    <w:p w14:paraId="3CF5F153" w14:textId="6A361699" w:rsidR="0083350A" w:rsidRDefault="0083350A" w:rsidP="0083350A">
      <w:r w:rsidRPr="00CC1B52">
        <w:rPr>
          <w:noProof/>
        </w:rPr>
        <w:drawing>
          <wp:anchor distT="0" distB="0" distL="114300" distR="114300" simplePos="0" relativeHeight="251682816" behindDoc="0" locked="0" layoutInCell="1" allowOverlap="1" wp14:anchorId="0357362A" wp14:editId="1E6757C1">
            <wp:simplePos x="0" y="0"/>
            <wp:positionH relativeFrom="column">
              <wp:posOffset>-312420</wp:posOffset>
            </wp:positionH>
            <wp:positionV relativeFrom="page">
              <wp:posOffset>5067300</wp:posOffset>
            </wp:positionV>
            <wp:extent cx="5001895" cy="5027295"/>
            <wp:effectExtent l="0" t="0" r="8255" b="1905"/>
            <wp:wrapThrough wrapText="bothSides">
              <wp:wrapPolygon edited="0">
                <wp:start x="0" y="0"/>
                <wp:lineTo x="0" y="21526"/>
                <wp:lineTo x="21553" y="21526"/>
                <wp:lineTo x="21553" y="0"/>
                <wp:lineTo x="0" y="0"/>
              </wp:wrapPolygon>
            </wp:wrapThrough>
            <wp:docPr id="993626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26079"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1895" cy="5027295"/>
                    </a:xfrm>
                    <a:prstGeom prst="rect">
                      <a:avLst/>
                    </a:prstGeom>
                  </pic:spPr>
                </pic:pic>
              </a:graphicData>
            </a:graphic>
          </wp:anchor>
        </w:drawing>
      </w:r>
      <w:r>
        <w:t xml:space="preserve">Along way the IP </w:t>
      </w:r>
      <w:proofErr w:type="spellStart"/>
      <w:r>
        <w:lastRenderedPageBreak/>
        <w:t>configuion</w:t>
      </w:r>
      <w:proofErr w:type="spellEnd"/>
      <w:r>
        <w:br/>
      </w:r>
      <w:r w:rsidRPr="00CC1B52">
        <w:rPr>
          <w:noProof/>
        </w:rPr>
        <w:drawing>
          <wp:inline distT="0" distB="0" distL="0" distR="0" wp14:anchorId="0F45C808" wp14:editId="03179CD9">
            <wp:extent cx="5055257" cy="1819747"/>
            <wp:effectExtent l="0" t="0" r="0" b="9525"/>
            <wp:docPr id="1148308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08900" name="Picture 1" descr="A screenshot of a computer&#10;&#10;AI-generated content may be incorrect."/>
                    <pic:cNvPicPr/>
                  </pic:nvPicPr>
                  <pic:blipFill>
                    <a:blip r:embed="rId30"/>
                    <a:stretch>
                      <a:fillRect/>
                    </a:stretch>
                  </pic:blipFill>
                  <pic:spPr>
                    <a:xfrm>
                      <a:off x="0" y="0"/>
                      <a:ext cx="5073591" cy="1826347"/>
                    </a:xfrm>
                    <a:prstGeom prst="rect">
                      <a:avLst/>
                    </a:prstGeom>
                  </pic:spPr>
                </pic:pic>
              </a:graphicData>
            </a:graphic>
          </wp:inline>
        </w:drawing>
      </w:r>
    </w:p>
    <w:p w14:paraId="4237C648" w14:textId="3D67110C" w:rsidR="0083350A" w:rsidRPr="004C73AF" w:rsidRDefault="0083350A" w:rsidP="0083350A">
      <w:pPr>
        <w:rPr>
          <w:color w:val="0C0C0C" w:themeColor="background2"/>
        </w:rPr>
      </w:pPr>
    </w:p>
    <w:p w14:paraId="3050BD00" w14:textId="3CEC1513" w:rsidR="006E1E14" w:rsidRDefault="0083350A" w:rsidP="006E1E14">
      <w:r w:rsidRPr="004C73AF">
        <w:rPr>
          <w:color w:val="0C0C0C" w:themeColor="background2"/>
        </w:rPr>
        <w:t xml:space="preserve">Now we try and configure all routers to use </w:t>
      </w:r>
      <w:proofErr w:type="spellStart"/>
      <w:r w:rsidRPr="004C73AF">
        <w:rPr>
          <w:color w:val="0C0C0C" w:themeColor="background2"/>
        </w:rPr>
        <w:t>ntp</w:t>
      </w:r>
      <w:proofErr w:type="spellEnd"/>
      <w:r w:rsidRPr="004C73AF">
        <w:rPr>
          <w:color w:val="0C0C0C" w:themeColor="background2"/>
        </w:rPr>
        <w:t xml:space="preserve"> servers as the following:</w:t>
      </w:r>
      <w:r w:rsidRPr="004C73AF">
        <w:rPr>
          <w:color w:val="0C0C0C" w:themeColor="background2"/>
        </w:rPr>
        <w:br/>
        <w:t xml:space="preserve">~ We also verify how it works using show </w:t>
      </w:r>
      <w:proofErr w:type="spellStart"/>
      <w:r w:rsidRPr="004C73AF">
        <w:rPr>
          <w:color w:val="0C0C0C" w:themeColor="background2"/>
        </w:rPr>
        <w:t>ntp</w:t>
      </w:r>
      <w:proofErr w:type="spellEnd"/>
      <w:r w:rsidRPr="004C73AF">
        <w:rPr>
          <w:color w:val="0C0C0C" w:themeColor="background2"/>
        </w:rPr>
        <w:t xml:space="preserve"> association &amp; show clock also do the exact same</w:t>
      </w:r>
      <w:r w:rsidR="00E91DA7">
        <w:rPr>
          <w:color w:val="0C0C0C" w:themeColor="background2"/>
        </w:rPr>
        <w:t xml:space="preserve"> </w:t>
      </w:r>
      <w:r w:rsidRPr="004C73AF">
        <w:rPr>
          <w:color w:val="0C0C0C" w:themeColor="background2"/>
        </w:rPr>
        <w:t>for each and every router (main-</w:t>
      </w:r>
      <w:proofErr w:type="spellStart"/>
      <w:r w:rsidRPr="004C73AF">
        <w:rPr>
          <w:color w:val="0C0C0C" w:themeColor="background2"/>
        </w:rPr>
        <w:t>mls</w:t>
      </w:r>
      <w:proofErr w:type="spellEnd"/>
      <w:r w:rsidRPr="004C73AF">
        <w:rPr>
          <w:color w:val="0C0C0C" w:themeColor="background2"/>
        </w:rPr>
        <w:t>, s-</w:t>
      </w:r>
      <w:proofErr w:type="spellStart"/>
      <w:r w:rsidRPr="004C73AF">
        <w:rPr>
          <w:color w:val="0C0C0C" w:themeColor="background2"/>
        </w:rPr>
        <w:t>mls</w:t>
      </w:r>
      <w:proofErr w:type="spellEnd"/>
      <w:r w:rsidRPr="004C73AF">
        <w:rPr>
          <w:color w:val="0C0C0C" w:themeColor="background2"/>
        </w:rPr>
        <w:t>, n-</w:t>
      </w:r>
      <w:proofErr w:type="spellStart"/>
      <w:r w:rsidRPr="004C73AF">
        <w:rPr>
          <w:color w:val="0C0C0C" w:themeColor="background2"/>
        </w:rPr>
        <w:t>mls</w:t>
      </w:r>
      <w:proofErr w:type="spellEnd"/>
      <w:r w:rsidRPr="004C73AF">
        <w:rPr>
          <w:color w:val="0C0C0C" w:themeColor="background2"/>
        </w:rPr>
        <w:t>, r-</w:t>
      </w:r>
      <w:proofErr w:type="spellStart"/>
      <w:r w:rsidRPr="004C73AF">
        <w:rPr>
          <w:color w:val="0C0C0C" w:themeColor="background2"/>
        </w:rPr>
        <w:t>mls</w:t>
      </w:r>
      <w:proofErr w:type="spellEnd"/>
      <w:r w:rsidRPr="004C73AF">
        <w:rPr>
          <w:color w:val="0C0C0C" w:themeColor="background2"/>
        </w:rPr>
        <w:t>, etc</w:t>
      </w:r>
      <w:r w:rsidR="006E1E14">
        <w:t>.</w:t>
      </w:r>
    </w:p>
    <w:p w14:paraId="5B91A2AF" w14:textId="29B1EED5" w:rsidR="0083350A" w:rsidRPr="004C73AF" w:rsidRDefault="0083350A" w:rsidP="004C73AF">
      <w:pPr>
        <w:rPr>
          <w:color w:val="0C0C0C" w:themeColor="background2"/>
        </w:rPr>
      </w:pPr>
      <w:r>
        <w:lastRenderedPageBreak/>
        <w:br/>
      </w:r>
      <w:r w:rsidRPr="00943F4E">
        <w:rPr>
          <w:noProof/>
        </w:rPr>
        <w:drawing>
          <wp:anchor distT="0" distB="0" distL="114300" distR="114300" simplePos="0" relativeHeight="251683840" behindDoc="0" locked="0" layoutInCell="1" allowOverlap="1" wp14:anchorId="3BE8DE50" wp14:editId="4C100A48">
            <wp:simplePos x="0" y="0"/>
            <wp:positionH relativeFrom="column">
              <wp:posOffset>3810</wp:posOffset>
            </wp:positionH>
            <wp:positionV relativeFrom="paragraph">
              <wp:posOffset>194945</wp:posOffset>
            </wp:positionV>
            <wp:extent cx="4928235" cy="4925060"/>
            <wp:effectExtent l="0" t="0" r="5715" b="8890"/>
            <wp:wrapSquare wrapText="bothSides"/>
            <wp:docPr id="102424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42060"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8235" cy="4925060"/>
                    </a:xfrm>
                    <a:prstGeom prst="rect">
                      <a:avLst/>
                    </a:prstGeom>
                  </pic:spPr>
                </pic:pic>
              </a:graphicData>
            </a:graphic>
            <wp14:sizeRelH relativeFrom="page">
              <wp14:pctWidth>0</wp14:pctWidth>
            </wp14:sizeRelH>
            <wp14:sizeRelV relativeFrom="page">
              <wp14:pctHeight>0</wp14:pctHeight>
            </wp14:sizeRelV>
          </wp:anchor>
        </w:drawing>
      </w:r>
    </w:p>
    <w:p w14:paraId="7D1B017E" w14:textId="77777777" w:rsidR="0083350A" w:rsidRDefault="0083350A" w:rsidP="0083350A"/>
    <w:p w14:paraId="10152A86" w14:textId="77777777" w:rsidR="0083350A" w:rsidRDefault="0083350A" w:rsidP="0083350A">
      <w:r>
        <w:t>Step 2: Syslog</w:t>
      </w:r>
      <w:r>
        <w:br/>
      </w:r>
    </w:p>
    <w:p w14:paraId="170D11F3" w14:textId="77777777" w:rsidR="0083350A" w:rsidRDefault="0083350A" w:rsidP="0083350A">
      <w:r>
        <w:t>Activate the syslog:</w:t>
      </w:r>
    </w:p>
    <w:p w14:paraId="6B7664C0" w14:textId="77777777" w:rsidR="0083350A" w:rsidRDefault="0083350A" w:rsidP="0083350A">
      <w:r w:rsidRPr="00943F4E">
        <w:rPr>
          <w:noProof/>
        </w:rPr>
        <w:lastRenderedPageBreak/>
        <w:drawing>
          <wp:inline distT="0" distB="0" distL="0" distR="0" wp14:anchorId="3C2E21A7" wp14:editId="50CDD138">
            <wp:extent cx="4994865" cy="2743200"/>
            <wp:effectExtent l="0" t="0" r="0" b="0"/>
            <wp:docPr id="1307925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5631" name="Picture 1" descr="A screenshot of a computer&#10;&#10;AI-generated content may be incorrect."/>
                    <pic:cNvPicPr/>
                  </pic:nvPicPr>
                  <pic:blipFill>
                    <a:blip r:embed="rId32"/>
                    <a:stretch>
                      <a:fillRect/>
                    </a:stretch>
                  </pic:blipFill>
                  <pic:spPr>
                    <a:xfrm>
                      <a:off x="0" y="0"/>
                      <a:ext cx="5006358" cy="2749512"/>
                    </a:xfrm>
                    <a:prstGeom prst="rect">
                      <a:avLst/>
                    </a:prstGeom>
                  </pic:spPr>
                </pic:pic>
              </a:graphicData>
            </a:graphic>
          </wp:inline>
        </w:drawing>
      </w:r>
    </w:p>
    <w:p w14:paraId="380412E9" w14:textId="77777777" w:rsidR="0083350A" w:rsidRDefault="0083350A" w:rsidP="0083350A"/>
    <w:p w14:paraId="0F56438C" w14:textId="77777777" w:rsidR="0083350A" w:rsidRDefault="0083350A" w:rsidP="0083350A">
      <w:r>
        <w:t>Routers configure:</w:t>
      </w:r>
    </w:p>
    <w:p w14:paraId="7B6A0F99" w14:textId="77777777" w:rsidR="0083350A" w:rsidRDefault="0083350A" w:rsidP="0083350A">
      <w:r w:rsidRPr="00943F4E">
        <w:rPr>
          <w:noProof/>
        </w:rPr>
        <w:drawing>
          <wp:inline distT="0" distB="0" distL="0" distR="0" wp14:anchorId="02E02B1D" wp14:editId="6CE29BDF">
            <wp:extent cx="4227968" cy="654686"/>
            <wp:effectExtent l="0" t="0" r="1270" b="0"/>
            <wp:docPr id="1770333169"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3169" name="Picture 1" descr="A close up of a number&#10;&#10;AI-generated content may be incorrect."/>
                    <pic:cNvPicPr/>
                  </pic:nvPicPr>
                  <pic:blipFill>
                    <a:blip r:embed="rId33"/>
                    <a:stretch>
                      <a:fillRect/>
                    </a:stretch>
                  </pic:blipFill>
                  <pic:spPr>
                    <a:xfrm>
                      <a:off x="0" y="0"/>
                      <a:ext cx="4327494" cy="670097"/>
                    </a:xfrm>
                    <a:prstGeom prst="rect">
                      <a:avLst/>
                    </a:prstGeom>
                  </pic:spPr>
                </pic:pic>
              </a:graphicData>
            </a:graphic>
          </wp:inline>
        </w:drawing>
      </w:r>
    </w:p>
    <w:p w14:paraId="2EE55433" w14:textId="77777777" w:rsidR="0083350A" w:rsidRDefault="0083350A" w:rsidP="0083350A">
      <w:r>
        <w:t>Testing:</w:t>
      </w:r>
      <w:r>
        <w:br/>
      </w:r>
      <w:r w:rsidRPr="00943F4E">
        <w:rPr>
          <w:noProof/>
        </w:rPr>
        <w:drawing>
          <wp:inline distT="0" distB="0" distL="0" distR="0" wp14:anchorId="4C82BDE3" wp14:editId="4EBB9265">
            <wp:extent cx="4479403" cy="470780"/>
            <wp:effectExtent l="0" t="0" r="0" b="5715"/>
            <wp:docPr id="145536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4952" name=""/>
                    <pic:cNvPicPr/>
                  </pic:nvPicPr>
                  <pic:blipFill>
                    <a:blip r:embed="rId34"/>
                    <a:stretch>
                      <a:fillRect/>
                    </a:stretch>
                  </pic:blipFill>
                  <pic:spPr>
                    <a:xfrm>
                      <a:off x="0" y="0"/>
                      <a:ext cx="4591946" cy="482608"/>
                    </a:xfrm>
                    <a:prstGeom prst="rect">
                      <a:avLst/>
                    </a:prstGeom>
                  </pic:spPr>
                </pic:pic>
              </a:graphicData>
            </a:graphic>
          </wp:inline>
        </w:drawing>
      </w:r>
    </w:p>
    <w:p w14:paraId="2EDBE67F" w14:textId="77777777" w:rsidR="0083350A" w:rsidRDefault="0083350A" w:rsidP="0083350A">
      <w:r>
        <w:t>Keep repeating with all routers…</w:t>
      </w:r>
      <w:r>
        <w:br/>
      </w:r>
      <w:r>
        <w:br/>
        <w:t>Step 3: Web Server:</w:t>
      </w:r>
    </w:p>
    <w:p w14:paraId="452651EE" w14:textId="77777777" w:rsidR="0083350A" w:rsidRDefault="0083350A" w:rsidP="0083350A">
      <w:r>
        <w:lastRenderedPageBreak/>
        <w:t>We click on (edit) in the index.html so we can edit the web page that appears in the PC’S:</w:t>
      </w:r>
      <w:r>
        <w:br/>
      </w:r>
      <w:r w:rsidRPr="00842982">
        <w:rPr>
          <w:noProof/>
        </w:rPr>
        <w:drawing>
          <wp:inline distT="0" distB="0" distL="0" distR="0" wp14:anchorId="0CEBF9DF" wp14:editId="53DD96EF">
            <wp:extent cx="4947171" cy="3466344"/>
            <wp:effectExtent l="0" t="0" r="6350" b="1270"/>
            <wp:docPr id="974377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7635" name="Picture 1" descr="A screenshot of a computer&#10;&#10;AI-generated content may be incorrect."/>
                    <pic:cNvPicPr/>
                  </pic:nvPicPr>
                  <pic:blipFill>
                    <a:blip r:embed="rId35"/>
                    <a:stretch>
                      <a:fillRect/>
                    </a:stretch>
                  </pic:blipFill>
                  <pic:spPr>
                    <a:xfrm rot="10800000" flipH="1" flipV="1">
                      <a:off x="0" y="0"/>
                      <a:ext cx="5052904" cy="3540428"/>
                    </a:xfrm>
                    <a:prstGeom prst="rect">
                      <a:avLst/>
                    </a:prstGeom>
                  </pic:spPr>
                </pic:pic>
              </a:graphicData>
            </a:graphic>
          </wp:inline>
        </w:drawing>
      </w:r>
    </w:p>
    <w:p w14:paraId="6A21EF59" w14:textId="77777777" w:rsidR="0083350A" w:rsidRDefault="0083350A" w:rsidP="0083350A">
      <w:r>
        <w:t>Then we write the command in index.html:</w:t>
      </w:r>
      <w:r>
        <w:br/>
      </w:r>
      <w:r w:rsidRPr="009A5EB9">
        <w:rPr>
          <w:noProof/>
        </w:rPr>
        <w:drawing>
          <wp:inline distT="0" distB="0" distL="0" distR="0" wp14:anchorId="76F42E21" wp14:editId="109AA9FE">
            <wp:extent cx="4925085" cy="2694312"/>
            <wp:effectExtent l="0" t="0" r="8890" b="0"/>
            <wp:docPr id="38949634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6343" name="Picture 1" descr="A screenshot of a web page&#10;&#10;AI-generated content may be incorrect."/>
                    <pic:cNvPicPr/>
                  </pic:nvPicPr>
                  <pic:blipFill>
                    <a:blip r:embed="rId36"/>
                    <a:stretch>
                      <a:fillRect/>
                    </a:stretch>
                  </pic:blipFill>
                  <pic:spPr>
                    <a:xfrm>
                      <a:off x="0" y="0"/>
                      <a:ext cx="4935601" cy="2700065"/>
                    </a:xfrm>
                    <a:prstGeom prst="rect">
                      <a:avLst/>
                    </a:prstGeom>
                  </pic:spPr>
                </pic:pic>
              </a:graphicData>
            </a:graphic>
          </wp:inline>
        </w:drawing>
      </w:r>
      <w:r>
        <w:br/>
        <w:t>We imported “miu_logo.png” for the image in the http page:</w:t>
      </w:r>
    </w:p>
    <w:p w14:paraId="32E82C02" w14:textId="77777777" w:rsidR="0083350A" w:rsidRDefault="0083350A" w:rsidP="0083350A">
      <w:r w:rsidRPr="009A5EB9">
        <w:rPr>
          <w:noProof/>
        </w:rPr>
        <w:lastRenderedPageBreak/>
        <w:drawing>
          <wp:inline distT="0" distB="0" distL="0" distR="0" wp14:anchorId="18782E72" wp14:editId="559A9598">
            <wp:extent cx="5477346" cy="3325812"/>
            <wp:effectExtent l="0" t="0" r="0" b="8255"/>
            <wp:docPr id="1082548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8026" name="Picture 1" descr="A screenshot of a computer&#10;&#10;AI-generated content may be incorrect."/>
                    <pic:cNvPicPr/>
                  </pic:nvPicPr>
                  <pic:blipFill>
                    <a:blip r:embed="rId37"/>
                    <a:stretch>
                      <a:fillRect/>
                    </a:stretch>
                  </pic:blipFill>
                  <pic:spPr>
                    <a:xfrm>
                      <a:off x="0" y="0"/>
                      <a:ext cx="5497778" cy="3338218"/>
                    </a:xfrm>
                    <a:prstGeom prst="rect">
                      <a:avLst/>
                    </a:prstGeom>
                  </pic:spPr>
                </pic:pic>
              </a:graphicData>
            </a:graphic>
          </wp:inline>
        </w:drawing>
      </w:r>
      <w:r>
        <w:br/>
      </w:r>
      <w:r>
        <w:br/>
        <w:t>We turn on the DNS service on, and add the domain name “miu.edu.eg” and IP address of the web server “10.0.1.70”:</w:t>
      </w:r>
    </w:p>
    <w:p w14:paraId="0FED1A2D" w14:textId="77777777" w:rsidR="0083350A" w:rsidRDefault="0083350A" w:rsidP="0083350A">
      <w:r w:rsidRPr="009A5EB9">
        <w:rPr>
          <w:noProof/>
        </w:rPr>
        <w:drawing>
          <wp:inline distT="0" distB="0" distL="0" distR="0" wp14:anchorId="2669BB51" wp14:editId="4143D6C3">
            <wp:extent cx="5581623" cy="2942376"/>
            <wp:effectExtent l="0" t="0" r="635" b="0"/>
            <wp:docPr id="131196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0354" name="Picture 1" descr="A screenshot of a computer&#10;&#10;AI-generated content may be incorrect."/>
                    <pic:cNvPicPr/>
                  </pic:nvPicPr>
                  <pic:blipFill>
                    <a:blip r:embed="rId38"/>
                    <a:stretch>
                      <a:fillRect/>
                    </a:stretch>
                  </pic:blipFill>
                  <pic:spPr>
                    <a:xfrm>
                      <a:off x="0" y="0"/>
                      <a:ext cx="5635072" cy="2970552"/>
                    </a:xfrm>
                    <a:prstGeom prst="rect">
                      <a:avLst/>
                    </a:prstGeom>
                  </pic:spPr>
                </pic:pic>
              </a:graphicData>
            </a:graphic>
          </wp:inline>
        </w:drawing>
      </w:r>
    </w:p>
    <w:p w14:paraId="1611F4D6" w14:textId="77777777" w:rsidR="0083350A" w:rsidRDefault="0083350A" w:rsidP="0083350A">
      <w:r>
        <w:lastRenderedPageBreak/>
        <w:t>Testing:</w:t>
      </w:r>
      <w:r>
        <w:br/>
      </w:r>
      <w:r w:rsidRPr="009A5EB9">
        <w:rPr>
          <w:noProof/>
        </w:rPr>
        <w:drawing>
          <wp:inline distT="0" distB="0" distL="0" distR="0" wp14:anchorId="6292C37D" wp14:editId="33628BA5">
            <wp:extent cx="5574210" cy="4164594"/>
            <wp:effectExtent l="0" t="0" r="7620" b="7620"/>
            <wp:docPr id="305833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33225" name="Picture 1" descr="A screenshot of a computer&#10;&#10;AI-generated content may be incorrect."/>
                    <pic:cNvPicPr/>
                  </pic:nvPicPr>
                  <pic:blipFill>
                    <a:blip r:embed="rId39"/>
                    <a:stretch>
                      <a:fillRect/>
                    </a:stretch>
                  </pic:blipFill>
                  <pic:spPr>
                    <a:xfrm>
                      <a:off x="0" y="0"/>
                      <a:ext cx="5594377" cy="4179661"/>
                    </a:xfrm>
                    <a:prstGeom prst="rect">
                      <a:avLst/>
                    </a:prstGeom>
                  </pic:spPr>
                </pic:pic>
              </a:graphicData>
            </a:graphic>
          </wp:inline>
        </w:drawing>
      </w:r>
      <w:r>
        <w:br/>
      </w:r>
      <w:r>
        <w:br/>
      </w:r>
      <w:r>
        <w:br/>
        <w:t>Step 4: Email server:</w:t>
      </w:r>
      <w:r>
        <w:br/>
        <w:t xml:space="preserve">We go to email server and go to Services&gt;Email, turn on SMTP and POP3 Services, also set the domain name to “miu.edu.eg”, </w:t>
      </w:r>
    </w:p>
    <w:p w14:paraId="49EA69F8" w14:textId="77777777" w:rsidR="0083350A" w:rsidRDefault="0083350A" w:rsidP="0083350A">
      <w:r>
        <w:lastRenderedPageBreak/>
        <w:t>adding 12 users for each PC and all with the same password “123”:</w:t>
      </w:r>
      <w:r>
        <w:br/>
      </w:r>
      <w:r w:rsidRPr="00F221F6">
        <w:rPr>
          <w:noProof/>
        </w:rPr>
        <w:drawing>
          <wp:inline distT="0" distB="0" distL="0" distR="0" wp14:anchorId="66940EBB" wp14:editId="59061B4F">
            <wp:extent cx="5657329" cy="4298583"/>
            <wp:effectExtent l="0" t="0" r="635" b="6985"/>
            <wp:docPr id="1470329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9453" name="Picture 1" descr="A screenshot of a computer&#10;&#10;AI-generated content may be incorrect."/>
                    <pic:cNvPicPr/>
                  </pic:nvPicPr>
                  <pic:blipFill>
                    <a:blip r:embed="rId40"/>
                    <a:stretch>
                      <a:fillRect/>
                    </a:stretch>
                  </pic:blipFill>
                  <pic:spPr>
                    <a:xfrm>
                      <a:off x="0" y="0"/>
                      <a:ext cx="5690916" cy="4324104"/>
                    </a:xfrm>
                    <a:prstGeom prst="rect">
                      <a:avLst/>
                    </a:prstGeom>
                  </pic:spPr>
                </pic:pic>
              </a:graphicData>
            </a:graphic>
          </wp:inline>
        </w:drawing>
      </w:r>
    </w:p>
    <w:p w14:paraId="40F019B9" w14:textId="77777777" w:rsidR="0083350A" w:rsidRDefault="0083350A" w:rsidP="0083350A">
      <w:r>
        <w:t xml:space="preserve">Testing: </w:t>
      </w:r>
      <w:r>
        <w:br/>
        <w:t>~ Sender</w:t>
      </w:r>
    </w:p>
    <w:p w14:paraId="5617A4C0" w14:textId="77777777" w:rsidR="0083350A" w:rsidRDefault="0083350A" w:rsidP="0083350A">
      <w:r w:rsidRPr="00F221F6">
        <w:rPr>
          <w:noProof/>
        </w:rPr>
        <w:drawing>
          <wp:inline distT="0" distB="0" distL="0" distR="0" wp14:anchorId="5A529DCF" wp14:editId="2E7CEE8F">
            <wp:extent cx="5563354" cy="2104191"/>
            <wp:effectExtent l="0" t="0" r="0" b="0"/>
            <wp:docPr id="194207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7759" name="Picture 1" descr="A screenshot of a computer&#10;&#10;AI-generated content may be incorrect."/>
                    <pic:cNvPicPr/>
                  </pic:nvPicPr>
                  <pic:blipFill>
                    <a:blip r:embed="rId41"/>
                    <a:stretch>
                      <a:fillRect/>
                    </a:stretch>
                  </pic:blipFill>
                  <pic:spPr>
                    <a:xfrm>
                      <a:off x="0" y="0"/>
                      <a:ext cx="5635697" cy="2131553"/>
                    </a:xfrm>
                    <a:prstGeom prst="rect">
                      <a:avLst/>
                    </a:prstGeom>
                  </pic:spPr>
                </pic:pic>
              </a:graphicData>
            </a:graphic>
          </wp:inline>
        </w:drawing>
      </w:r>
    </w:p>
    <w:p w14:paraId="64182BB8" w14:textId="77777777" w:rsidR="0083350A" w:rsidRDefault="0083350A" w:rsidP="0083350A">
      <w:r>
        <w:lastRenderedPageBreak/>
        <w:t>~Receiver</w:t>
      </w:r>
      <w:r>
        <w:br/>
      </w:r>
      <w:r w:rsidRPr="00F221F6">
        <w:rPr>
          <w:noProof/>
        </w:rPr>
        <w:drawing>
          <wp:inline distT="0" distB="0" distL="0" distR="0" wp14:anchorId="09D8AE0F" wp14:editId="589A1B36">
            <wp:extent cx="5571250" cy="4626698"/>
            <wp:effectExtent l="0" t="0" r="0" b="2540"/>
            <wp:docPr id="205740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4323" name="Picture 1" descr="A screenshot of a computer&#10;&#10;AI-generated content may be incorrect."/>
                    <pic:cNvPicPr/>
                  </pic:nvPicPr>
                  <pic:blipFill>
                    <a:blip r:embed="rId42"/>
                    <a:stretch>
                      <a:fillRect/>
                    </a:stretch>
                  </pic:blipFill>
                  <pic:spPr>
                    <a:xfrm>
                      <a:off x="0" y="0"/>
                      <a:ext cx="5609095" cy="4658126"/>
                    </a:xfrm>
                    <a:prstGeom prst="rect">
                      <a:avLst/>
                    </a:prstGeom>
                  </pic:spPr>
                </pic:pic>
              </a:graphicData>
            </a:graphic>
          </wp:inline>
        </w:drawing>
      </w:r>
    </w:p>
    <w:p w14:paraId="0E52271C" w14:textId="77777777" w:rsidR="0083350A" w:rsidRDefault="0083350A" w:rsidP="0083350A"/>
    <w:p w14:paraId="00B31AEB" w14:textId="77777777" w:rsidR="0083350A" w:rsidRDefault="0083350A" w:rsidP="0083350A"/>
    <w:p w14:paraId="721C5042" w14:textId="77777777" w:rsidR="0083350A" w:rsidRDefault="0083350A" w:rsidP="0083350A">
      <w:r>
        <w:t>Step 5: DNS server:</w:t>
      </w:r>
    </w:p>
    <w:p w14:paraId="433FD83B" w14:textId="77777777" w:rsidR="0083350A" w:rsidRDefault="0083350A" w:rsidP="0083350A">
      <w:r>
        <w:lastRenderedPageBreak/>
        <w:t>We go to DNS server and go to Services&gt;DNS, turn on DNS Services and add the domain of the web server:</w:t>
      </w:r>
      <w:r>
        <w:br/>
      </w:r>
      <w:r w:rsidRPr="0000586C">
        <w:rPr>
          <w:noProof/>
        </w:rPr>
        <w:drawing>
          <wp:inline distT="0" distB="0" distL="0" distR="0" wp14:anchorId="2B12D570" wp14:editId="0C92F5F8">
            <wp:extent cx="5807649" cy="3166281"/>
            <wp:effectExtent l="0" t="0" r="3175" b="0"/>
            <wp:docPr id="188858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8134" name="Picture 1" descr="A screenshot of a computer&#10;&#10;AI-generated content may be incorrect."/>
                    <pic:cNvPicPr/>
                  </pic:nvPicPr>
                  <pic:blipFill>
                    <a:blip r:embed="rId43"/>
                    <a:stretch>
                      <a:fillRect/>
                    </a:stretch>
                  </pic:blipFill>
                  <pic:spPr>
                    <a:xfrm>
                      <a:off x="0" y="0"/>
                      <a:ext cx="5858766" cy="3194150"/>
                    </a:xfrm>
                    <a:prstGeom prst="rect">
                      <a:avLst/>
                    </a:prstGeom>
                  </pic:spPr>
                </pic:pic>
              </a:graphicData>
            </a:graphic>
          </wp:inline>
        </w:drawing>
      </w:r>
    </w:p>
    <w:p w14:paraId="13E586BB" w14:textId="77777777" w:rsidR="0083350A" w:rsidRDefault="0083350A">
      <w:pPr>
        <w:rPr>
          <w:rFonts w:asciiTheme="majorBidi" w:hAnsiTheme="majorBidi" w:cstheme="majorBidi"/>
          <w:color w:val="C2C2C2" w:themeColor="background2" w:themeTint="40"/>
        </w:rPr>
      </w:pPr>
      <w:r>
        <w:rPr>
          <w:rFonts w:asciiTheme="majorBidi" w:hAnsiTheme="majorBidi" w:cstheme="majorBidi"/>
          <w:color w:val="C2C2C2" w:themeColor="background2" w:themeTint="40"/>
        </w:rPr>
        <w:br w:type="page"/>
      </w:r>
    </w:p>
    <w:p w14:paraId="407EF4AA" w14:textId="77777777" w:rsidR="00DC7D9D" w:rsidRPr="007A27DF" w:rsidRDefault="00DC7D9D" w:rsidP="0083350A">
      <w:pPr>
        <w:spacing w:line="276" w:lineRule="auto"/>
        <w:rPr>
          <w:rFonts w:asciiTheme="majorBidi" w:hAnsiTheme="majorBidi" w:cstheme="majorBidi"/>
          <w:color w:val="C2C2C2" w:themeColor="background2" w:themeTint="40"/>
        </w:rPr>
      </w:pPr>
    </w:p>
    <w:p w14:paraId="749DD018" w14:textId="1FBBC98A" w:rsidR="00B74711" w:rsidRPr="007A27DF" w:rsidRDefault="00B74711">
      <w:pPr>
        <w:spacing w:line="276" w:lineRule="auto"/>
        <w:rPr>
          <w:rFonts w:asciiTheme="majorBidi" w:hAnsiTheme="majorBidi" w:cstheme="majorBidi"/>
          <w:color w:val="C2C2C2" w:themeColor="background2" w:themeTint="40"/>
        </w:rPr>
      </w:pPr>
    </w:p>
    <w:p w14:paraId="04FEF36D" w14:textId="2A15B2F6" w:rsidR="00C7749D" w:rsidRPr="00C7749D" w:rsidRDefault="00C7749D" w:rsidP="00C7749D">
      <w:pPr>
        <w:pStyle w:val="Heading1"/>
        <w:rPr>
          <w:rFonts w:asciiTheme="majorBidi" w:hAnsiTheme="majorBidi"/>
          <w:b/>
          <w:color w:val="2791A6" w:themeColor="accent5"/>
        </w:rPr>
      </w:pPr>
      <w:r w:rsidRPr="007A27DF">
        <w:rPr>
          <w:rFonts w:asciiTheme="majorBidi" w:hAnsiTheme="majorBidi"/>
          <w:color w:val="C2C2C2" w:themeColor="background2" w:themeTint="40"/>
        </w:rPr>
        <w:t xml:space="preserve">Step </w:t>
      </w:r>
      <w:r>
        <w:rPr>
          <w:rFonts w:asciiTheme="majorBidi" w:hAnsiTheme="majorBidi"/>
          <w:color w:val="C2C2C2" w:themeColor="background2" w:themeTint="40"/>
        </w:rPr>
        <w:t>8</w:t>
      </w:r>
      <w:r w:rsidRPr="007A27DF">
        <w:rPr>
          <w:rFonts w:asciiTheme="majorBidi" w:eastAsiaTheme="minorHAnsi" w:hAnsiTheme="majorBidi"/>
          <w:b/>
          <w:color w:val="C2C2C2" w:themeColor="background2" w:themeTint="40"/>
          <w:sz w:val="28"/>
        </w:rPr>
        <w:t xml:space="preserve"> </w:t>
      </w:r>
      <w:r w:rsidRPr="007A27DF">
        <w:rPr>
          <w:rFonts w:asciiTheme="majorBidi" w:hAnsiTheme="majorBidi"/>
          <w:b/>
          <w:color w:val="C2C2C2" w:themeColor="background2" w:themeTint="40"/>
        </w:rPr>
        <w:t>(</w:t>
      </w:r>
      <w:r w:rsidRPr="00C7749D">
        <w:rPr>
          <w:rFonts w:asciiTheme="majorBidi" w:hAnsiTheme="majorBidi"/>
          <w:b/>
          <w:bCs/>
          <w:color w:val="C2C2C2" w:themeColor="background2" w:themeTint="40"/>
        </w:rPr>
        <w:t>Configure and Verify a Site-to-Site IPsec VPN</w:t>
      </w:r>
      <w:r w:rsidRPr="007A27DF">
        <w:rPr>
          <w:rFonts w:asciiTheme="majorBidi" w:hAnsiTheme="majorBidi"/>
          <w:b/>
          <w:color w:val="C2C2C2" w:themeColor="background2" w:themeTint="40"/>
        </w:rPr>
        <w:t>):</w:t>
      </w:r>
    </w:p>
    <w:p w14:paraId="54C1575A" w14:textId="77777777" w:rsidR="00C7749D" w:rsidRPr="00C7749D" w:rsidRDefault="00C7749D" w:rsidP="00C7749D">
      <w:pPr>
        <w:rPr>
          <w:color w:val="2791A6" w:themeColor="accent5"/>
        </w:rPr>
      </w:pPr>
    </w:p>
    <w:p w14:paraId="5A9C0D99" w14:textId="77777777" w:rsidR="00C7749D" w:rsidRPr="00C7749D" w:rsidRDefault="00C7749D" w:rsidP="00C7749D">
      <w:pPr>
        <w:rPr>
          <w:color w:val="2791A6" w:themeColor="accent5"/>
          <w:lang w:val="en-GB"/>
        </w:rPr>
      </w:pPr>
      <w:r w:rsidRPr="00C7749D">
        <w:rPr>
          <w:color w:val="2791A6" w:themeColor="accent5"/>
          <w:lang w:val="en-GB"/>
        </w:rPr>
        <w:t xml:space="preserve">Site-to-Site VPN (Virtual Private Network) is a secure method to connect geographically separated networks over an untrusted network like the Internet. It allows the </w:t>
      </w:r>
      <w:r w:rsidRPr="00C7749D">
        <w:rPr>
          <w:b/>
          <w:bCs/>
          <w:color w:val="2791A6" w:themeColor="accent5"/>
          <w:lang w:val="en-GB"/>
        </w:rPr>
        <w:t>Main Campus</w:t>
      </w:r>
      <w:r w:rsidRPr="00C7749D">
        <w:rPr>
          <w:color w:val="2791A6" w:themeColor="accent5"/>
          <w:lang w:val="en-GB"/>
        </w:rPr>
        <w:t xml:space="preserve"> and the </w:t>
      </w:r>
      <w:r w:rsidRPr="00C7749D">
        <w:rPr>
          <w:b/>
          <w:bCs/>
          <w:color w:val="2791A6" w:themeColor="accent5"/>
          <w:lang w:val="en-GB"/>
        </w:rPr>
        <w:t>Branch network</w:t>
      </w:r>
      <w:r w:rsidRPr="00C7749D">
        <w:rPr>
          <w:color w:val="2791A6" w:themeColor="accent5"/>
          <w:lang w:val="en-GB"/>
        </w:rPr>
        <w:t xml:space="preserve"> to securely exchange data through a </w:t>
      </w:r>
      <w:r w:rsidRPr="00C7749D">
        <w:rPr>
          <w:b/>
          <w:bCs/>
          <w:color w:val="2791A6" w:themeColor="accent5"/>
          <w:lang w:val="en-GB"/>
        </w:rPr>
        <w:t>tunnel</w:t>
      </w:r>
      <w:r w:rsidRPr="00C7749D">
        <w:rPr>
          <w:color w:val="2791A6" w:themeColor="accent5"/>
          <w:lang w:val="en-GB"/>
        </w:rPr>
        <w:t xml:space="preserve"> that encrypts traffic between them.</w:t>
      </w:r>
    </w:p>
    <w:p w14:paraId="2FC27DF3" w14:textId="77777777" w:rsidR="00C7749D" w:rsidRDefault="00C7749D" w:rsidP="00C7749D">
      <w:pPr>
        <w:rPr>
          <w:color w:val="2791A6" w:themeColor="accent5"/>
          <w:lang w:val="en-GB"/>
        </w:rPr>
      </w:pPr>
      <w:r w:rsidRPr="00C7749D">
        <w:rPr>
          <w:color w:val="2791A6" w:themeColor="accent5"/>
          <w:lang w:val="en-GB"/>
        </w:rPr>
        <w:t xml:space="preserve">This implementation ensures that internal devices from both networks can communicate </w:t>
      </w:r>
      <w:r w:rsidRPr="00C7749D">
        <w:rPr>
          <w:b/>
          <w:bCs/>
          <w:color w:val="2791A6" w:themeColor="accent5"/>
          <w:lang w:val="en-GB"/>
        </w:rPr>
        <w:t>securely</w:t>
      </w:r>
      <w:r w:rsidRPr="00C7749D">
        <w:rPr>
          <w:color w:val="2791A6" w:themeColor="accent5"/>
          <w:lang w:val="en-GB"/>
        </w:rPr>
        <w:t>, without exposing data to the public internet.</w:t>
      </w:r>
    </w:p>
    <w:p w14:paraId="2BD75F38" w14:textId="0908460A" w:rsidR="000F61B3" w:rsidRDefault="000F61B3" w:rsidP="00C7749D">
      <w:pPr>
        <w:rPr>
          <w:color w:val="2791A6" w:themeColor="accent5"/>
          <w:lang w:val="en-GB"/>
        </w:rPr>
      </w:pPr>
      <w:r w:rsidRPr="000F61B3">
        <w:rPr>
          <w:noProof/>
          <w:color w:val="2791A6" w:themeColor="accent5"/>
          <w:lang w:val="en-GB"/>
        </w:rPr>
        <w:drawing>
          <wp:inline distT="0" distB="0" distL="0" distR="0" wp14:anchorId="1D73AC0D" wp14:editId="615C1E07">
            <wp:extent cx="5257800" cy="1757680"/>
            <wp:effectExtent l="0" t="0" r="0" b="0"/>
            <wp:docPr id="193293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8759" name=""/>
                    <pic:cNvPicPr/>
                  </pic:nvPicPr>
                  <pic:blipFill>
                    <a:blip r:embed="rId44"/>
                    <a:stretch>
                      <a:fillRect/>
                    </a:stretch>
                  </pic:blipFill>
                  <pic:spPr>
                    <a:xfrm>
                      <a:off x="0" y="0"/>
                      <a:ext cx="5257800" cy="1757680"/>
                    </a:xfrm>
                    <a:prstGeom prst="rect">
                      <a:avLst/>
                    </a:prstGeom>
                  </pic:spPr>
                </pic:pic>
              </a:graphicData>
            </a:graphic>
          </wp:inline>
        </w:drawing>
      </w:r>
    </w:p>
    <w:p w14:paraId="349F30FC" w14:textId="51C20B75" w:rsidR="000F61B3" w:rsidRPr="00C7749D" w:rsidRDefault="000F61B3" w:rsidP="000F61B3">
      <w:pPr>
        <w:rPr>
          <w:color w:val="2791A6" w:themeColor="accent5"/>
          <w:lang w:val="en-GB"/>
        </w:rPr>
      </w:pPr>
      <w:r w:rsidRPr="000F61B3">
        <w:rPr>
          <w:color w:val="2791A6" w:themeColor="accent5"/>
        </w:rPr>
        <w:t>(Refers to the attached image showing the Main Campus with IP: 209.165.200.225 and Branch with IP: 64.100.1.1, both connected via a public network)</w:t>
      </w:r>
    </w:p>
    <w:p w14:paraId="4C1C9C1D" w14:textId="77777777" w:rsidR="008E6A62" w:rsidRPr="008E6A62" w:rsidRDefault="008E6A62" w:rsidP="008E6A62">
      <w:pPr>
        <w:rPr>
          <w:b/>
          <w:bCs/>
          <w:color w:val="2791A6" w:themeColor="accent5"/>
          <w:lang w:val="en-GB"/>
        </w:rPr>
      </w:pPr>
      <w:r w:rsidRPr="008E6A62">
        <w:rPr>
          <w:b/>
          <w:bCs/>
          <w:color w:val="2791A6" w:themeColor="accent5"/>
          <w:lang w:val="en-GB"/>
        </w:rPr>
        <w:t>Step 1: Define IKE Phase 1 Policy (ISAKMP)</w:t>
      </w:r>
    </w:p>
    <w:p w14:paraId="009DE246" w14:textId="77777777" w:rsidR="008E6A62" w:rsidRPr="008E6A62" w:rsidRDefault="008E6A62" w:rsidP="008E6A62">
      <w:pPr>
        <w:rPr>
          <w:color w:val="2791A6" w:themeColor="accent5"/>
          <w:lang w:val="en-GB"/>
        </w:rPr>
      </w:pPr>
      <w:r w:rsidRPr="008E6A62">
        <w:rPr>
          <w:color w:val="2791A6" w:themeColor="accent5"/>
          <w:lang w:val="en-GB"/>
        </w:rPr>
        <w:t>This step defines how the two routers will securely negotiate the VPN tunnel parameters.</w:t>
      </w:r>
    </w:p>
    <w:p w14:paraId="5449AA4E" w14:textId="044073C0" w:rsidR="008E6A62" w:rsidRDefault="008E6A62" w:rsidP="008E6A62">
      <w:pPr>
        <w:rPr>
          <w:color w:val="2791A6" w:themeColor="accent5"/>
          <w:lang w:val="en-GB"/>
        </w:rPr>
      </w:pPr>
      <w:r w:rsidRPr="008E6A62">
        <w:rPr>
          <w:color w:val="2791A6" w:themeColor="accent5"/>
          <w:lang w:val="en-GB"/>
        </w:rPr>
        <w:t>In global config mode:</w:t>
      </w:r>
    </w:p>
    <w:p w14:paraId="2D296613" w14:textId="77777777" w:rsidR="008E6A62" w:rsidRPr="008E6A62" w:rsidRDefault="008E6A62" w:rsidP="008E6A62">
      <w:pPr>
        <w:rPr>
          <w:b/>
          <w:bCs/>
          <w:color w:val="7030A0"/>
          <w:lang w:val="en-GB"/>
        </w:rPr>
      </w:pPr>
      <w:r w:rsidRPr="008E6A62">
        <w:rPr>
          <w:b/>
          <w:bCs/>
          <w:color w:val="7030A0"/>
          <w:lang w:val="en-GB"/>
        </w:rPr>
        <w:t xml:space="preserve">crypto </w:t>
      </w:r>
      <w:proofErr w:type="spellStart"/>
      <w:r w:rsidRPr="008E6A62">
        <w:rPr>
          <w:b/>
          <w:bCs/>
          <w:color w:val="7030A0"/>
          <w:lang w:val="en-GB"/>
        </w:rPr>
        <w:t>isakmp</w:t>
      </w:r>
      <w:proofErr w:type="spellEnd"/>
      <w:r w:rsidRPr="008E6A62">
        <w:rPr>
          <w:b/>
          <w:bCs/>
          <w:color w:val="7030A0"/>
          <w:lang w:val="en-GB"/>
        </w:rPr>
        <w:t xml:space="preserve"> policy 10</w:t>
      </w:r>
    </w:p>
    <w:p w14:paraId="283DBFC5" w14:textId="77777777" w:rsidR="008E6A62" w:rsidRPr="008E6A62" w:rsidRDefault="008E6A62" w:rsidP="008E6A62">
      <w:pPr>
        <w:rPr>
          <w:b/>
          <w:bCs/>
          <w:color w:val="7030A0"/>
          <w:lang w:val="en-GB"/>
        </w:rPr>
      </w:pPr>
      <w:r w:rsidRPr="008E6A62">
        <w:rPr>
          <w:b/>
          <w:bCs/>
          <w:color w:val="7030A0"/>
          <w:lang w:val="en-GB"/>
        </w:rPr>
        <w:t xml:space="preserve"> </w:t>
      </w:r>
      <w:proofErr w:type="spellStart"/>
      <w:r w:rsidRPr="008E6A62">
        <w:rPr>
          <w:b/>
          <w:bCs/>
          <w:color w:val="7030A0"/>
          <w:lang w:val="en-GB"/>
        </w:rPr>
        <w:t>encr</w:t>
      </w:r>
      <w:proofErr w:type="spellEnd"/>
      <w:r w:rsidRPr="008E6A62">
        <w:rPr>
          <w:b/>
          <w:bCs/>
          <w:color w:val="7030A0"/>
          <w:lang w:val="en-GB"/>
        </w:rPr>
        <w:t xml:space="preserve"> </w:t>
      </w:r>
      <w:proofErr w:type="spellStart"/>
      <w:r w:rsidRPr="008E6A62">
        <w:rPr>
          <w:b/>
          <w:bCs/>
          <w:color w:val="7030A0"/>
          <w:lang w:val="en-GB"/>
        </w:rPr>
        <w:t>aes</w:t>
      </w:r>
      <w:proofErr w:type="spellEnd"/>
    </w:p>
    <w:p w14:paraId="63F2AC60" w14:textId="77777777" w:rsidR="008E6A62" w:rsidRPr="008E6A62" w:rsidRDefault="008E6A62" w:rsidP="008E6A62">
      <w:pPr>
        <w:rPr>
          <w:b/>
          <w:bCs/>
          <w:color w:val="7030A0"/>
          <w:lang w:val="en-GB"/>
        </w:rPr>
      </w:pPr>
      <w:r w:rsidRPr="008E6A62">
        <w:rPr>
          <w:b/>
          <w:bCs/>
          <w:color w:val="7030A0"/>
          <w:lang w:val="en-GB"/>
        </w:rPr>
        <w:lastRenderedPageBreak/>
        <w:t xml:space="preserve"> hash sha</w:t>
      </w:r>
    </w:p>
    <w:p w14:paraId="6FCBC779" w14:textId="77777777" w:rsidR="008E6A62" w:rsidRPr="008E6A62" w:rsidRDefault="008E6A62" w:rsidP="008E6A62">
      <w:pPr>
        <w:rPr>
          <w:b/>
          <w:bCs/>
          <w:color w:val="7030A0"/>
          <w:lang w:val="en-GB"/>
        </w:rPr>
      </w:pPr>
      <w:r w:rsidRPr="008E6A62">
        <w:rPr>
          <w:b/>
          <w:bCs/>
          <w:color w:val="7030A0"/>
          <w:lang w:val="en-GB"/>
        </w:rPr>
        <w:t xml:space="preserve"> authentication pre-share</w:t>
      </w:r>
    </w:p>
    <w:p w14:paraId="77B05CAC" w14:textId="77777777" w:rsidR="008E6A62" w:rsidRPr="008E6A62" w:rsidRDefault="008E6A62" w:rsidP="008E6A62">
      <w:pPr>
        <w:rPr>
          <w:b/>
          <w:bCs/>
          <w:color w:val="7030A0"/>
          <w:lang w:val="en-GB"/>
        </w:rPr>
      </w:pPr>
      <w:r w:rsidRPr="008E6A62">
        <w:rPr>
          <w:b/>
          <w:bCs/>
          <w:color w:val="7030A0"/>
          <w:lang w:val="en-GB"/>
        </w:rPr>
        <w:t xml:space="preserve"> group 2</w:t>
      </w:r>
    </w:p>
    <w:p w14:paraId="01A93FCB" w14:textId="43E02C18" w:rsidR="008E6A62" w:rsidRPr="008E6A62" w:rsidRDefault="008E6A62" w:rsidP="008E6A62">
      <w:pPr>
        <w:rPr>
          <w:b/>
          <w:bCs/>
          <w:color w:val="7030A0"/>
          <w:lang w:val="en-GB"/>
        </w:rPr>
      </w:pPr>
      <w:r w:rsidRPr="008E6A62">
        <w:rPr>
          <w:b/>
          <w:bCs/>
          <w:color w:val="7030A0"/>
          <w:lang w:val="en-GB"/>
        </w:rPr>
        <w:t xml:space="preserve"> lifetime 86400</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0"/>
        <w:gridCol w:w="3450"/>
      </w:tblGrid>
      <w:tr w:rsidR="00EF3514" w:rsidRPr="00EF3514" w14:paraId="4420EE8D" w14:textId="77777777" w:rsidTr="00EF3514">
        <w:trPr>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12A3B96" w14:textId="77777777" w:rsidR="00EF3514" w:rsidRPr="00EF3514" w:rsidRDefault="00EF3514" w:rsidP="00EF3514">
            <w:pPr>
              <w:rPr>
                <w:b/>
                <w:bCs/>
                <w:color w:val="2791A6" w:themeColor="accent5"/>
                <w:lang w:val="en-GB"/>
              </w:rPr>
            </w:pPr>
            <w:r w:rsidRPr="00EF3514">
              <w:rPr>
                <w:b/>
                <w:bCs/>
                <w:color w:val="2791A6" w:themeColor="accent5"/>
                <w:lang w:val="en-GB"/>
              </w:rPr>
              <w:t>Feature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C3CD0BD" w14:textId="77777777" w:rsidR="00EF3514" w:rsidRPr="00EF3514" w:rsidRDefault="00EF3514" w:rsidP="00EF3514">
            <w:pPr>
              <w:rPr>
                <w:b/>
                <w:bCs/>
                <w:color w:val="2791A6" w:themeColor="accent5"/>
                <w:lang w:val="en-GB"/>
              </w:rPr>
            </w:pPr>
            <w:r w:rsidRPr="00EF3514">
              <w:rPr>
                <w:b/>
                <w:bCs/>
                <w:color w:val="2791A6" w:themeColor="accent5"/>
                <w:lang w:val="en-GB"/>
              </w:rPr>
              <w:t>Description</w:t>
            </w:r>
          </w:p>
        </w:tc>
      </w:tr>
      <w:tr w:rsidR="00EF3514" w:rsidRPr="00EF3514" w14:paraId="24FC9B71" w14:textId="77777777" w:rsidTr="00EF3514">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E6C75DC" w14:textId="77777777" w:rsidR="00EF3514" w:rsidRPr="00EF3514" w:rsidRDefault="00EF3514" w:rsidP="00EF3514">
            <w:pPr>
              <w:rPr>
                <w:color w:val="2791A6" w:themeColor="accent5"/>
                <w:lang w:val="en-GB"/>
              </w:rPr>
            </w:pPr>
            <w:r w:rsidRPr="00EF3514">
              <w:rPr>
                <w:color w:val="2791A6" w:themeColor="accent5"/>
                <w:lang w:val="en-GB"/>
              </w:rPr>
              <w:t>Encryption (AES)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1F23C35" w14:textId="77777777" w:rsidR="00EF3514" w:rsidRPr="00EF3514" w:rsidRDefault="00EF3514" w:rsidP="00EF3514">
            <w:pPr>
              <w:rPr>
                <w:color w:val="2791A6" w:themeColor="accent5"/>
                <w:lang w:val="en-GB"/>
              </w:rPr>
            </w:pPr>
            <w:r w:rsidRPr="00EF3514">
              <w:rPr>
                <w:color w:val="2791A6" w:themeColor="accent5"/>
                <w:lang w:val="en-GB"/>
              </w:rPr>
              <w:t>AES encryption for security</w:t>
            </w:r>
          </w:p>
        </w:tc>
      </w:tr>
      <w:tr w:rsidR="00EF3514" w:rsidRPr="00EF3514" w14:paraId="4D391AD4" w14:textId="77777777" w:rsidTr="00EF3514">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E3FDE5" w14:textId="77777777" w:rsidR="00EF3514" w:rsidRPr="00EF3514" w:rsidRDefault="00EF3514" w:rsidP="00EF3514">
            <w:pPr>
              <w:rPr>
                <w:color w:val="2791A6" w:themeColor="accent5"/>
                <w:lang w:val="en-GB"/>
              </w:rPr>
            </w:pPr>
            <w:r w:rsidRPr="00EF3514">
              <w:rPr>
                <w:color w:val="2791A6" w:themeColor="accent5"/>
                <w:lang w:val="en-GB"/>
              </w:rPr>
              <w:t>Hash (SHA)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8FE461" w14:textId="77777777" w:rsidR="00EF3514" w:rsidRPr="00EF3514" w:rsidRDefault="00EF3514" w:rsidP="00EF3514">
            <w:pPr>
              <w:rPr>
                <w:color w:val="2791A6" w:themeColor="accent5"/>
                <w:lang w:val="en-GB"/>
              </w:rPr>
            </w:pPr>
            <w:r w:rsidRPr="00EF3514">
              <w:rPr>
                <w:color w:val="2791A6" w:themeColor="accent5"/>
                <w:lang w:val="en-GB"/>
              </w:rPr>
              <w:t>SHA hash for data integrity</w:t>
            </w:r>
          </w:p>
        </w:tc>
      </w:tr>
      <w:tr w:rsidR="00EF3514" w:rsidRPr="00EF3514" w14:paraId="056CD28D" w14:textId="77777777" w:rsidTr="00EF3514">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2C71CB2" w14:textId="77777777" w:rsidR="00EF3514" w:rsidRPr="00EF3514" w:rsidRDefault="00EF3514" w:rsidP="00EF3514">
            <w:pPr>
              <w:rPr>
                <w:color w:val="2791A6" w:themeColor="accent5"/>
                <w:lang w:val="en-GB"/>
              </w:rPr>
            </w:pPr>
            <w:r w:rsidRPr="00EF3514">
              <w:rPr>
                <w:color w:val="2791A6" w:themeColor="accent5"/>
                <w:lang w:val="en-GB"/>
              </w:rPr>
              <w:t>Authentication (Pre-share)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A49ECC" w14:textId="77777777" w:rsidR="00EF3514" w:rsidRPr="00EF3514" w:rsidRDefault="00EF3514" w:rsidP="00EF3514">
            <w:pPr>
              <w:rPr>
                <w:color w:val="2791A6" w:themeColor="accent5"/>
                <w:lang w:val="en-GB"/>
              </w:rPr>
            </w:pPr>
            <w:r w:rsidRPr="00EF3514">
              <w:rPr>
                <w:color w:val="2791A6" w:themeColor="accent5"/>
                <w:lang w:val="en-GB"/>
              </w:rPr>
              <w:t>Uses a shared key</w:t>
            </w:r>
          </w:p>
        </w:tc>
      </w:tr>
      <w:tr w:rsidR="00EF3514" w:rsidRPr="00EF3514" w14:paraId="7EFEAEF7" w14:textId="77777777" w:rsidTr="00EF3514">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AD627EA" w14:textId="77777777" w:rsidR="00EF3514" w:rsidRPr="00EF3514" w:rsidRDefault="00EF3514" w:rsidP="00EF3514">
            <w:pPr>
              <w:rPr>
                <w:color w:val="2791A6" w:themeColor="accent5"/>
                <w:lang w:val="en-GB"/>
              </w:rPr>
            </w:pPr>
            <w:r w:rsidRPr="00EF3514">
              <w:rPr>
                <w:color w:val="2791A6" w:themeColor="accent5"/>
                <w:lang w:val="en-GB"/>
              </w:rPr>
              <w:t>Group (DH Group 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C61ACB" w14:textId="77777777" w:rsidR="00EF3514" w:rsidRPr="00EF3514" w:rsidRDefault="00EF3514" w:rsidP="00EF3514">
            <w:pPr>
              <w:rPr>
                <w:color w:val="2791A6" w:themeColor="accent5"/>
                <w:lang w:val="en-GB"/>
              </w:rPr>
            </w:pPr>
            <w:r w:rsidRPr="00EF3514">
              <w:rPr>
                <w:color w:val="2791A6" w:themeColor="accent5"/>
                <w:lang w:val="en-GB"/>
              </w:rPr>
              <w:t>DH group for key exchange</w:t>
            </w:r>
          </w:p>
        </w:tc>
      </w:tr>
      <w:tr w:rsidR="00EF3514" w:rsidRPr="00EF3514" w14:paraId="2DF0DA15" w14:textId="77777777" w:rsidTr="00EF3514">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B8B360A" w14:textId="77777777" w:rsidR="00EF3514" w:rsidRPr="00EF3514" w:rsidRDefault="00EF3514" w:rsidP="00EF3514">
            <w:pPr>
              <w:rPr>
                <w:color w:val="2791A6" w:themeColor="accent5"/>
                <w:lang w:val="en-GB"/>
              </w:rPr>
            </w:pPr>
            <w:r w:rsidRPr="00EF3514">
              <w:rPr>
                <w:color w:val="2791A6" w:themeColor="accent5"/>
                <w:lang w:val="en-GB"/>
              </w:rPr>
              <w:t>Lifetime (86400 seconds)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A4DE4B" w14:textId="77777777" w:rsidR="00EF3514" w:rsidRPr="00EF3514" w:rsidRDefault="00EF3514" w:rsidP="00EF3514">
            <w:pPr>
              <w:rPr>
                <w:color w:val="2791A6" w:themeColor="accent5"/>
                <w:lang w:val="en-GB"/>
              </w:rPr>
            </w:pPr>
            <w:r w:rsidRPr="00EF3514">
              <w:rPr>
                <w:color w:val="2791A6" w:themeColor="accent5"/>
                <w:lang w:val="en-GB"/>
              </w:rPr>
              <w:t>Validity of the session key (24 hours)</w:t>
            </w:r>
          </w:p>
        </w:tc>
      </w:tr>
    </w:tbl>
    <w:p w14:paraId="5DAF7C34" w14:textId="77777777" w:rsidR="00EF3514" w:rsidRDefault="00EF3514" w:rsidP="00C7749D">
      <w:pPr>
        <w:rPr>
          <w:color w:val="2791A6" w:themeColor="accent5"/>
          <w:lang w:val="en-GB"/>
        </w:rPr>
      </w:pPr>
    </w:p>
    <w:p w14:paraId="1B5BE3E9" w14:textId="4EED90BA" w:rsidR="00EF3514" w:rsidRDefault="00EF3514" w:rsidP="00EF3514">
      <w:pPr>
        <w:rPr>
          <w:b/>
          <w:bCs/>
          <w:color w:val="2791A6" w:themeColor="accent5"/>
        </w:rPr>
      </w:pPr>
      <w:r w:rsidRPr="00EF3514">
        <w:rPr>
          <w:b/>
          <w:bCs/>
          <w:color w:val="2791A6" w:themeColor="accent5"/>
        </w:rPr>
        <w:t>Step 2: Define the Pre-Shared Key</w:t>
      </w:r>
    </w:p>
    <w:p w14:paraId="1AB00BEB" w14:textId="070073B3" w:rsidR="008E5EB3" w:rsidRPr="008E5EB3" w:rsidRDefault="008E5EB3" w:rsidP="00EF3514">
      <w:pPr>
        <w:rPr>
          <w:b/>
          <w:bCs/>
          <w:color w:val="7030A0"/>
          <w:lang w:val="en-GB"/>
        </w:rPr>
      </w:pPr>
      <w:r w:rsidRPr="008E5EB3">
        <w:rPr>
          <w:b/>
          <w:bCs/>
          <w:color w:val="7030A0"/>
          <w:lang w:val="en-GB"/>
        </w:rPr>
        <w:t xml:space="preserve">crypto </w:t>
      </w:r>
      <w:proofErr w:type="spellStart"/>
      <w:r w:rsidRPr="008E5EB3">
        <w:rPr>
          <w:b/>
          <w:bCs/>
          <w:color w:val="7030A0"/>
          <w:lang w:val="en-GB"/>
        </w:rPr>
        <w:t>isakmp</w:t>
      </w:r>
      <w:proofErr w:type="spellEnd"/>
      <w:r w:rsidRPr="008E5EB3">
        <w:rPr>
          <w:b/>
          <w:bCs/>
          <w:color w:val="7030A0"/>
          <w:lang w:val="en-GB"/>
        </w:rPr>
        <w:t xml:space="preserve"> key VPN123 address 64.100.1.1</w:t>
      </w:r>
    </w:p>
    <w:p w14:paraId="589B49AE" w14:textId="5866793E" w:rsidR="00283E84" w:rsidRDefault="008E5EB3" w:rsidP="00283E84">
      <w:pPr>
        <w:rPr>
          <w:b/>
          <w:bCs/>
          <w:color w:val="7030A0"/>
          <w:lang w:val="en-GB"/>
        </w:rPr>
      </w:pPr>
      <w:r w:rsidRPr="008E5EB3">
        <w:rPr>
          <w:b/>
          <w:bCs/>
          <w:color w:val="7030A0"/>
          <w:lang w:val="en-GB"/>
        </w:rPr>
        <w:t xml:space="preserve">crypto </w:t>
      </w:r>
      <w:proofErr w:type="spellStart"/>
      <w:r w:rsidRPr="008E5EB3">
        <w:rPr>
          <w:b/>
          <w:bCs/>
          <w:color w:val="7030A0"/>
          <w:lang w:val="en-GB"/>
        </w:rPr>
        <w:t>isakmp</w:t>
      </w:r>
      <w:proofErr w:type="spellEnd"/>
      <w:r w:rsidRPr="008E5EB3">
        <w:rPr>
          <w:b/>
          <w:bCs/>
          <w:color w:val="7030A0"/>
          <w:lang w:val="en-GB"/>
        </w:rPr>
        <w:t xml:space="preserve"> key VPN123 address 209.165.200.225</w:t>
      </w:r>
    </w:p>
    <w:p w14:paraId="13926796" w14:textId="4D9D079C" w:rsidR="00283E84" w:rsidRPr="00283E84" w:rsidRDefault="00283E84" w:rsidP="00283E84">
      <w:pPr>
        <w:rPr>
          <w:b/>
          <w:bCs/>
          <w:color w:val="2791A6" w:themeColor="accent5"/>
        </w:rPr>
      </w:pPr>
      <w:r w:rsidRPr="00283E84">
        <w:rPr>
          <w:b/>
          <w:bCs/>
          <w:color w:val="2791A6" w:themeColor="accent5"/>
        </w:rPr>
        <w:t>Step 3: Define IPsec Phase 2 Policy (Transform Set)</w:t>
      </w:r>
    </w:p>
    <w:p w14:paraId="144183CF" w14:textId="3030BF9C" w:rsidR="00B51F79" w:rsidRDefault="00B51F79" w:rsidP="00B51F79">
      <w:pPr>
        <w:rPr>
          <w:rFonts w:asciiTheme="majorBidi" w:hAnsiTheme="majorBidi" w:cstheme="majorBidi"/>
          <w:color w:val="2791A6" w:themeColor="accent5"/>
        </w:rPr>
      </w:pPr>
      <w:r w:rsidRPr="00B51F79">
        <w:rPr>
          <w:rFonts w:asciiTheme="majorBidi" w:hAnsiTheme="majorBidi" w:cstheme="majorBidi"/>
          <w:color w:val="2791A6" w:themeColor="accent5"/>
        </w:rPr>
        <w:t>This specifies how traffic will be encrypted after the tunnel is established.</w:t>
      </w:r>
    </w:p>
    <w:p w14:paraId="4B6D3DD7" w14:textId="0CCA48C1" w:rsidR="0007034F" w:rsidRDefault="00B51F79" w:rsidP="0007034F">
      <w:pPr>
        <w:rPr>
          <w:rFonts w:asciiTheme="majorBidi" w:hAnsiTheme="majorBidi" w:cstheme="majorBidi"/>
          <w:color w:val="7030A0"/>
        </w:rPr>
      </w:pPr>
      <w:r w:rsidRPr="00B51F79">
        <w:rPr>
          <w:rFonts w:asciiTheme="majorBidi" w:hAnsiTheme="majorBidi" w:cstheme="majorBidi"/>
          <w:color w:val="7030A0"/>
        </w:rPr>
        <w:t xml:space="preserve">crypto </w:t>
      </w:r>
      <w:proofErr w:type="spellStart"/>
      <w:r w:rsidRPr="00B51F79">
        <w:rPr>
          <w:rFonts w:asciiTheme="majorBidi" w:hAnsiTheme="majorBidi" w:cstheme="majorBidi"/>
          <w:color w:val="7030A0"/>
        </w:rPr>
        <w:t>ipsec</w:t>
      </w:r>
      <w:proofErr w:type="spellEnd"/>
      <w:r w:rsidRPr="00B51F79">
        <w:rPr>
          <w:rFonts w:asciiTheme="majorBidi" w:hAnsiTheme="majorBidi" w:cstheme="majorBidi"/>
          <w:color w:val="7030A0"/>
        </w:rPr>
        <w:t xml:space="preserve"> transform-set VPN-SET </w:t>
      </w:r>
      <w:proofErr w:type="spellStart"/>
      <w:r w:rsidRPr="00B51F79">
        <w:rPr>
          <w:rFonts w:asciiTheme="majorBidi" w:hAnsiTheme="majorBidi" w:cstheme="majorBidi"/>
          <w:color w:val="7030A0"/>
        </w:rPr>
        <w:t>esp-aes</w:t>
      </w:r>
      <w:proofErr w:type="spellEnd"/>
      <w:r w:rsidRPr="00B51F79">
        <w:rPr>
          <w:rFonts w:asciiTheme="majorBidi" w:hAnsiTheme="majorBidi" w:cstheme="majorBidi"/>
          <w:color w:val="7030A0"/>
        </w:rPr>
        <w:t xml:space="preserve"> </w:t>
      </w:r>
      <w:proofErr w:type="spellStart"/>
      <w:r w:rsidRPr="00B51F79">
        <w:rPr>
          <w:rFonts w:asciiTheme="majorBidi" w:hAnsiTheme="majorBidi" w:cstheme="majorBidi"/>
          <w:color w:val="7030A0"/>
        </w:rPr>
        <w:t>esp</w:t>
      </w:r>
      <w:proofErr w:type="spellEnd"/>
      <w:r w:rsidRPr="00B51F79">
        <w:rPr>
          <w:rFonts w:asciiTheme="majorBidi" w:hAnsiTheme="majorBidi" w:cstheme="majorBidi"/>
          <w:color w:val="7030A0"/>
        </w:rPr>
        <w:t>-sha-</w:t>
      </w:r>
      <w:proofErr w:type="spellStart"/>
      <w:r w:rsidRPr="00B51F79">
        <w:rPr>
          <w:rFonts w:asciiTheme="majorBidi" w:hAnsiTheme="majorBidi" w:cstheme="majorBidi"/>
          <w:color w:val="7030A0"/>
        </w:rPr>
        <w:t>hma</w:t>
      </w:r>
      <w:proofErr w:type="spellEnd"/>
    </w:p>
    <w:p w14:paraId="25BE65E0" w14:textId="77777777" w:rsidR="0007034F" w:rsidRPr="0007034F" w:rsidRDefault="0007034F" w:rsidP="0007034F">
      <w:pPr>
        <w:rPr>
          <w:b/>
          <w:bCs/>
          <w:color w:val="2791A6" w:themeColor="accent5"/>
        </w:rPr>
      </w:pPr>
      <w:r w:rsidRPr="0007034F">
        <w:rPr>
          <w:b/>
          <w:bCs/>
          <w:color w:val="2791A6" w:themeColor="accent5"/>
        </w:rPr>
        <w:t>Step 4: Define Interesting Traffic (Access List)</w:t>
      </w:r>
    </w:p>
    <w:p w14:paraId="0861E4E4" w14:textId="1A506229" w:rsidR="0007034F" w:rsidRPr="0007034F" w:rsidRDefault="0007034F" w:rsidP="0007034F">
      <w:pPr>
        <w:rPr>
          <w:b/>
          <w:bCs/>
          <w:color w:val="2791A6" w:themeColor="accent5"/>
        </w:rPr>
      </w:pPr>
      <w:r w:rsidRPr="0007034F">
        <w:rPr>
          <w:b/>
          <w:bCs/>
          <w:color w:val="2791A6" w:themeColor="accent5"/>
        </w:rPr>
        <w:t>This access list tells the router which traffic should be protected by the VPN tunnel.</w:t>
      </w:r>
    </w:p>
    <w:p w14:paraId="58D7200A" w14:textId="77777777" w:rsidR="0007034F" w:rsidRPr="00C0671B" w:rsidRDefault="0007034F" w:rsidP="0007034F">
      <w:pPr>
        <w:rPr>
          <w:rFonts w:asciiTheme="majorBidi" w:hAnsiTheme="majorBidi" w:cstheme="majorBidi"/>
          <w:b/>
          <w:bCs/>
          <w:color w:val="7030A0"/>
        </w:rPr>
      </w:pPr>
      <w:r w:rsidRPr="00C0671B">
        <w:rPr>
          <w:rFonts w:asciiTheme="majorBidi" w:hAnsiTheme="majorBidi" w:cstheme="majorBidi"/>
          <w:b/>
          <w:bCs/>
          <w:color w:val="7030A0"/>
        </w:rPr>
        <w:lastRenderedPageBreak/>
        <w:t xml:space="preserve">access-list 110 permit </w:t>
      </w:r>
      <w:proofErr w:type="spellStart"/>
      <w:r w:rsidRPr="00C0671B">
        <w:rPr>
          <w:rFonts w:asciiTheme="majorBidi" w:hAnsiTheme="majorBidi" w:cstheme="majorBidi"/>
          <w:b/>
          <w:bCs/>
          <w:color w:val="7030A0"/>
        </w:rPr>
        <w:t>ip</w:t>
      </w:r>
      <w:proofErr w:type="spellEnd"/>
      <w:r w:rsidRPr="00C0671B">
        <w:rPr>
          <w:rFonts w:asciiTheme="majorBidi" w:hAnsiTheme="majorBidi" w:cstheme="majorBidi"/>
          <w:b/>
          <w:bCs/>
          <w:color w:val="7030A0"/>
        </w:rPr>
        <w:t xml:space="preserve"> 10.0.0.0 0.255.255.255 192.168.2.0 0.0.0.255</w:t>
      </w:r>
    </w:p>
    <w:p w14:paraId="4FF4F25A" w14:textId="77777777" w:rsidR="0007034F" w:rsidRPr="00C0671B" w:rsidRDefault="0007034F" w:rsidP="0007034F">
      <w:pPr>
        <w:rPr>
          <w:rFonts w:asciiTheme="majorBidi" w:hAnsiTheme="majorBidi" w:cstheme="majorBidi"/>
          <w:b/>
          <w:bCs/>
          <w:color w:val="7030A0"/>
        </w:rPr>
      </w:pPr>
      <w:r w:rsidRPr="00C0671B">
        <w:rPr>
          <w:rFonts w:asciiTheme="majorBidi" w:hAnsiTheme="majorBidi" w:cstheme="majorBidi"/>
          <w:b/>
          <w:bCs/>
          <w:color w:val="7030A0"/>
        </w:rPr>
        <w:t xml:space="preserve">access-list 110 permit </w:t>
      </w:r>
      <w:proofErr w:type="spellStart"/>
      <w:r w:rsidRPr="00C0671B">
        <w:rPr>
          <w:rFonts w:asciiTheme="majorBidi" w:hAnsiTheme="majorBidi" w:cstheme="majorBidi"/>
          <w:b/>
          <w:bCs/>
          <w:color w:val="7030A0"/>
        </w:rPr>
        <w:t>ip</w:t>
      </w:r>
      <w:proofErr w:type="spellEnd"/>
      <w:r w:rsidRPr="00C0671B">
        <w:rPr>
          <w:rFonts w:asciiTheme="majorBidi" w:hAnsiTheme="majorBidi" w:cstheme="majorBidi"/>
          <w:b/>
          <w:bCs/>
          <w:color w:val="7030A0"/>
        </w:rPr>
        <w:t xml:space="preserve"> 10.0.0.0 0.255.255.255 192.168.3.0 0.0.0.255</w:t>
      </w:r>
    </w:p>
    <w:p w14:paraId="030254EB" w14:textId="77777777" w:rsidR="0007034F" w:rsidRPr="00C0671B" w:rsidRDefault="0007034F" w:rsidP="0007034F">
      <w:pPr>
        <w:rPr>
          <w:rFonts w:asciiTheme="majorBidi" w:hAnsiTheme="majorBidi" w:cstheme="majorBidi"/>
          <w:b/>
          <w:bCs/>
          <w:color w:val="7030A0"/>
        </w:rPr>
      </w:pPr>
      <w:r w:rsidRPr="00C0671B">
        <w:rPr>
          <w:rFonts w:asciiTheme="majorBidi" w:hAnsiTheme="majorBidi" w:cstheme="majorBidi"/>
          <w:b/>
          <w:bCs/>
          <w:color w:val="7030A0"/>
        </w:rPr>
        <w:t xml:space="preserve">access-list 110 permit </w:t>
      </w:r>
      <w:proofErr w:type="spellStart"/>
      <w:r w:rsidRPr="00C0671B">
        <w:rPr>
          <w:rFonts w:asciiTheme="majorBidi" w:hAnsiTheme="majorBidi" w:cstheme="majorBidi"/>
          <w:b/>
          <w:bCs/>
          <w:color w:val="7030A0"/>
        </w:rPr>
        <w:t>ip</w:t>
      </w:r>
      <w:proofErr w:type="spellEnd"/>
      <w:r w:rsidRPr="00C0671B">
        <w:rPr>
          <w:rFonts w:asciiTheme="majorBidi" w:hAnsiTheme="majorBidi" w:cstheme="majorBidi"/>
          <w:b/>
          <w:bCs/>
          <w:color w:val="7030A0"/>
        </w:rPr>
        <w:t xml:space="preserve"> 192.168.2.0 0.0.0.255 10.0.0.0 0.255.255.255</w:t>
      </w:r>
    </w:p>
    <w:p w14:paraId="64CA9CF3" w14:textId="0B807645" w:rsidR="0007034F" w:rsidRPr="00C0671B" w:rsidRDefault="0007034F" w:rsidP="0007034F">
      <w:pPr>
        <w:rPr>
          <w:rFonts w:asciiTheme="majorBidi" w:hAnsiTheme="majorBidi" w:cstheme="majorBidi"/>
          <w:b/>
          <w:bCs/>
          <w:color w:val="7030A0"/>
        </w:rPr>
      </w:pPr>
      <w:r w:rsidRPr="00C0671B">
        <w:rPr>
          <w:rFonts w:asciiTheme="majorBidi" w:hAnsiTheme="majorBidi" w:cstheme="majorBidi"/>
          <w:b/>
          <w:bCs/>
          <w:color w:val="7030A0"/>
        </w:rPr>
        <w:t xml:space="preserve">access-list 110 permit </w:t>
      </w:r>
      <w:proofErr w:type="spellStart"/>
      <w:r w:rsidRPr="00C0671B">
        <w:rPr>
          <w:rFonts w:asciiTheme="majorBidi" w:hAnsiTheme="majorBidi" w:cstheme="majorBidi"/>
          <w:b/>
          <w:bCs/>
          <w:color w:val="7030A0"/>
        </w:rPr>
        <w:t>ip</w:t>
      </w:r>
      <w:proofErr w:type="spellEnd"/>
      <w:r w:rsidRPr="00C0671B">
        <w:rPr>
          <w:rFonts w:asciiTheme="majorBidi" w:hAnsiTheme="majorBidi" w:cstheme="majorBidi"/>
          <w:b/>
          <w:bCs/>
          <w:color w:val="7030A0"/>
        </w:rPr>
        <w:t xml:space="preserve"> 192.168.3.0 0.0.0.255 10.0.0.0 0.255.255.255</w:t>
      </w:r>
    </w:p>
    <w:p w14:paraId="6B826E9D" w14:textId="65F219F7" w:rsidR="00E754CF" w:rsidRDefault="00E754CF" w:rsidP="0007034F">
      <w:pPr>
        <w:rPr>
          <w:b/>
          <w:bCs/>
          <w:color w:val="2791A6" w:themeColor="accent5"/>
        </w:rPr>
      </w:pPr>
      <w:r w:rsidRPr="0032423D">
        <w:rPr>
          <w:b/>
          <w:bCs/>
          <w:color w:val="2791A6" w:themeColor="accent5"/>
        </w:rPr>
        <w:t xml:space="preserve">where 10.0.0.0 is the address of THE </w:t>
      </w:r>
      <w:proofErr w:type="spellStart"/>
      <w:r w:rsidRPr="0032423D">
        <w:rPr>
          <w:b/>
          <w:bCs/>
          <w:color w:val="2791A6" w:themeColor="accent5"/>
        </w:rPr>
        <w:t>miu</w:t>
      </w:r>
      <w:proofErr w:type="spellEnd"/>
      <w:r w:rsidRPr="0032423D">
        <w:rPr>
          <w:b/>
          <w:bCs/>
          <w:color w:val="2791A6" w:themeColor="accent5"/>
        </w:rPr>
        <w:t xml:space="preserve"> </w:t>
      </w:r>
      <w:proofErr w:type="spellStart"/>
      <w:r w:rsidRPr="0032423D">
        <w:rPr>
          <w:b/>
          <w:bCs/>
          <w:color w:val="2791A6" w:themeColor="accent5"/>
        </w:rPr>
        <w:t>lan</w:t>
      </w:r>
      <w:proofErr w:type="spellEnd"/>
      <w:r w:rsidRPr="0032423D">
        <w:rPr>
          <w:b/>
          <w:bCs/>
          <w:color w:val="2791A6" w:themeColor="accent5"/>
        </w:rPr>
        <w:t xml:space="preserve"> network </w:t>
      </w:r>
      <w:proofErr w:type="gramStart"/>
      <w:r w:rsidRPr="0032423D">
        <w:rPr>
          <w:b/>
          <w:bCs/>
          <w:color w:val="2791A6" w:themeColor="accent5"/>
        </w:rPr>
        <w:t>and  192.168.2.0</w:t>
      </w:r>
      <w:proofErr w:type="gramEnd"/>
      <w:r w:rsidRPr="0032423D">
        <w:rPr>
          <w:b/>
          <w:bCs/>
          <w:color w:val="2791A6" w:themeColor="accent5"/>
        </w:rPr>
        <w:t xml:space="preserve"> AND 192.168.3.0 are the addresses of VLANS in the MIU branch to access the VPN</w:t>
      </w:r>
      <w:r w:rsidR="0032423D" w:rsidRPr="0032423D">
        <w:rPr>
          <w:b/>
          <w:bCs/>
          <w:color w:val="2791A6" w:themeColor="accent5"/>
        </w:rPr>
        <w:t>.</w:t>
      </w:r>
    </w:p>
    <w:p w14:paraId="7D134FF7" w14:textId="77777777" w:rsidR="007F0835" w:rsidRPr="007F0835" w:rsidRDefault="007F0835" w:rsidP="007F0835">
      <w:pPr>
        <w:rPr>
          <w:b/>
          <w:bCs/>
          <w:color w:val="2791A6" w:themeColor="accent5"/>
          <w:lang w:val="en-GB"/>
        </w:rPr>
      </w:pPr>
      <w:r w:rsidRPr="007F0835">
        <w:rPr>
          <w:b/>
          <w:bCs/>
          <w:color w:val="2791A6" w:themeColor="accent5"/>
          <w:lang w:val="en-GB"/>
        </w:rPr>
        <w:t>Step 5: Configure Crypto Map and Bind to Interface</w:t>
      </w:r>
    </w:p>
    <w:p w14:paraId="6951435C" w14:textId="5D807B2A" w:rsidR="007F0835" w:rsidRPr="007F0835" w:rsidRDefault="007F0835" w:rsidP="007F0835">
      <w:pPr>
        <w:rPr>
          <w:b/>
          <w:bCs/>
          <w:color w:val="2791A6" w:themeColor="accent5"/>
          <w:lang w:val="en-GB"/>
        </w:rPr>
      </w:pPr>
      <w:r w:rsidRPr="007F0835">
        <w:rPr>
          <w:b/>
          <w:bCs/>
          <w:color w:val="2791A6" w:themeColor="accent5"/>
          <w:lang w:val="en-GB"/>
        </w:rPr>
        <w:t>A crypto map links all the VPN components together and is applied to the outgoing interface</w:t>
      </w:r>
    </w:p>
    <w:p w14:paraId="6D9C860C" w14:textId="77777777" w:rsidR="00325AE7" w:rsidRDefault="00325AE7">
      <w:pPr>
        <w:spacing w:line="276" w:lineRule="auto"/>
        <w:rPr>
          <w:rFonts w:asciiTheme="majorBidi" w:hAnsiTheme="majorBidi" w:cstheme="majorBidi"/>
          <w:color w:val="C2C2C2" w:themeColor="background2" w:themeTint="40"/>
        </w:rPr>
      </w:pPr>
    </w:p>
    <w:p w14:paraId="07E7430B"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 xml:space="preserve">crypto map VPN-MAP 10 </w:t>
      </w:r>
      <w:proofErr w:type="spellStart"/>
      <w:r w:rsidRPr="007F0835">
        <w:rPr>
          <w:rFonts w:asciiTheme="majorBidi" w:hAnsiTheme="majorBidi" w:cstheme="majorBidi"/>
          <w:b/>
          <w:bCs/>
          <w:color w:val="7030A0"/>
        </w:rPr>
        <w:t>ipsec-isakmp</w:t>
      </w:r>
      <w:proofErr w:type="spellEnd"/>
    </w:p>
    <w:p w14:paraId="4E039F76"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 xml:space="preserve"> set peer 64.100.1.1</w:t>
      </w:r>
    </w:p>
    <w:p w14:paraId="7C0960FC"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 xml:space="preserve"> set transform-set VPN-SET</w:t>
      </w:r>
    </w:p>
    <w:p w14:paraId="0EDA8BB3"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 xml:space="preserve"> match address 110</w:t>
      </w:r>
    </w:p>
    <w:p w14:paraId="712E1815"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exit</w:t>
      </w:r>
    </w:p>
    <w:p w14:paraId="105ED777" w14:textId="77777777" w:rsidR="00325AE7" w:rsidRPr="007F0835" w:rsidRDefault="00325AE7" w:rsidP="007F0835">
      <w:pPr>
        <w:rPr>
          <w:rFonts w:asciiTheme="majorBidi" w:hAnsiTheme="majorBidi" w:cstheme="majorBidi"/>
          <w:b/>
          <w:bCs/>
          <w:color w:val="7030A0"/>
        </w:rPr>
      </w:pPr>
    </w:p>
    <w:p w14:paraId="217CB132" w14:textId="77777777" w:rsidR="00325AE7" w:rsidRPr="007F0835" w:rsidRDefault="00325AE7" w:rsidP="007F0835">
      <w:pPr>
        <w:rPr>
          <w:rFonts w:asciiTheme="majorBidi" w:hAnsiTheme="majorBidi" w:cstheme="majorBidi"/>
          <w:b/>
          <w:bCs/>
          <w:color w:val="7030A0"/>
        </w:rPr>
      </w:pPr>
      <w:r w:rsidRPr="007F0835">
        <w:rPr>
          <w:rFonts w:asciiTheme="majorBidi" w:hAnsiTheme="majorBidi" w:cstheme="majorBidi"/>
          <w:b/>
          <w:bCs/>
          <w:color w:val="7030A0"/>
        </w:rPr>
        <w:t>interface GigabitEthernet0/0</w:t>
      </w:r>
    </w:p>
    <w:p w14:paraId="53401628" w14:textId="47A69126" w:rsidR="00B74711" w:rsidRDefault="00325AE7" w:rsidP="007F0835">
      <w:pPr>
        <w:rPr>
          <w:rFonts w:asciiTheme="majorBidi" w:hAnsiTheme="majorBidi" w:cstheme="majorBidi"/>
          <w:color w:val="C2C2C2" w:themeColor="background2" w:themeTint="40"/>
        </w:rPr>
      </w:pPr>
      <w:r w:rsidRPr="007F0835">
        <w:rPr>
          <w:rFonts w:asciiTheme="majorBidi" w:hAnsiTheme="majorBidi" w:cstheme="majorBidi"/>
          <w:b/>
          <w:bCs/>
          <w:color w:val="7030A0"/>
        </w:rPr>
        <w:t xml:space="preserve"> crypto map VPN-MAP</w:t>
      </w:r>
      <w:r w:rsidR="00B74711" w:rsidRPr="007A27DF">
        <w:rPr>
          <w:rFonts w:asciiTheme="majorBidi" w:hAnsiTheme="majorBidi" w:cstheme="majorBidi"/>
          <w:color w:val="C2C2C2" w:themeColor="background2" w:themeTint="40"/>
        </w:rPr>
        <w:br w:type="page"/>
      </w:r>
    </w:p>
    <w:p w14:paraId="4E3C4D5E" w14:textId="02DFA9FC" w:rsidR="00EB5674" w:rsidRDefault="00EB5674" w:rsidP="007F0835">
      <w:pPr>
        <w:rPr>
          <w:rFonts w:asciiTheme="majorBidi" w:hAnsiTheme="majorBidi" w:cstheme="majorBidi"/>
          <w:color w:val="2791A6" w:themeColor="accent5"/>
        </w:rPr>
      </w:pPr>
      <w:r w:rsidRPr="00F20E7D">
        <w:rPr>
          <w:rFonts w:asciiTheme="majorBidi" w:hAnsiTheme="majorBidi" w:cstheme="majorBidi"/>
          <w:color w:val="2791A6" w:themeColor="accent5"/>
        </w:rPr>
        <w:lastRenderedPageBreak/>
        <w:t xml:space="preserve">Finally, we use </w:t>
      </w:r>
      <w:r w:rsidRPr="00EB5674">
        <w:rPr>
          <w:rFonts w:asciiTheme="majorBidi" w:hAnsiTheme="majorBidi" w:cstheme="majorBidi"/>
          <w:b/>
          <w:bCs/>
          <w:color w:val="7030A0"/>
        </w:rPr>
        <w:t xml:space="preserve">show crypto </w:t>
      </w:r>
      <w:proofErr w:type="spellStart"/>
      <w:r w:rsidRPr="00EB5674">
        <w:rPr>
          <w:rFonts w:asciiTheme="majorBidi" w:hAnsiTheme="majorBidi" w:cstheme="majorBidi"/>
          <w:b/>
          <w:bCs/>
          <w:color w:val="7030A0"/>
        </w:rPr>
        <w:t>isakmp</w:t>
      </w:r>
      <w:proofErr w:type="spellEnd"/>
      <w:r w:rsidRPr="00EB5674">
        <w:rPr>
          <w:rFonts w:asciiTheme="majorBidi" w:hAnsiTheme="majorBidi" w:cstheme="majorBidi"/>
          <w:b/>
          <w:bCs/>
          <w:color w:val="7030A0"/>
        </w:rPr>
        <w:t xml:space="preserve"> </w:t>
      </w:r>
      <w:proofErr w:type="spellStart"/>
      <w:r w:rsidRPr="00EB5674">
        <w:rPr>
          <w:rFonts w:asciiTheme="majorBidi" w:hAnsiTheme="majorBidi" w:cstheme="majorBidi"/>
          <w:b/>
          <w:bCs/>
          <w:color w:val="7030A0"/>
        </w:rPr>
        <w:t>sa</w:t>
      </w:r>
      <w:proofErr w:type="spellEnd"/>
      <w:r>
        <w:rPr>
          <w:rFonts w:asciiTheme="majorBidi" w:hAnsiTheme="majorBidi" w:cstheme="majorBidi"/>
          <w:color w:val="C2C2C2" w:themeColor="background2" w:themeTint="40"/>
        </w:rPr>
        <w:t xml:space="preserve"> </w:t>
      </w:r>
      <w:r w:rsidRPr="00F20E7D">
        <w:rPr>
          <w:rFonts w:asciiTheme="majorBidi" w:hAnsiTheme="majorBidi" w:cstheme="majorBidi"/>
          <w:color w:val="2791A6" w:themeColor="accent5"/>
        </w:rPr>
        <w:t xml:space="preserve">to show the </w:t>
      </w:r>
      <w:proofErr w:type="spellStart"/>
      <w:r w:rsidRPr="00F20E7D">
        <w:rPr>
          <w:rFonts w:asciiTheme="majorBidi" w:hAnsiTheme="majorBidi" w:cstheme="majorBidi"/>
          <w:color w:val="2791A6" w:themeColor="accent5"/>
        </w:rPr>
        <w:t>vpn</w:t>
      </w:r>
      <w:proofErr w:type="spellEnd"/>
      <w:r w:rsidRPr="00F20E7D">
        <w:rPr>
          <w:rFonts w:asciiTheme="majorBidi" w:hAnsiTheme="majorBidi" w:cstheme="majorBidi"/>
          <w:color w:val="2791A6" w:themeColor="accent5"/>
        </w:rPr>
        <w:t xml:space="preserve"> configuration </w:t>
      </w:r>
      <w:r w:rsidR="00E62FE7">
        <w:rPr>
          <w:rFonts w:asciiTheme="majorBidi" w:hAnsiTheme="majorBidi" w:cstheme="majorBidi"/>
          <w:color w:val="2791A6" w:themeColor="accent5"/>
        </w:rPr>
        <w:t>as seen below</w:t>
      </w:r>
    </w:p>
    <w:p w14:paraId="718D6DF0" w14:textId="0454E63B" w:rsidR="00E62FE7" w:rsidRPr="007A27DF" w:rsidRDefault="00E62FE7" w:rsidP="007F0835">
      <w:pPr>
        <w:rPr>
          <w:rFonts w:asciiTheme="majorBidi" w:hAnsiTheme="majorBidi" w:cstheme="majorBidi"/>
          <w:color w:val="C2C2C2" w:themeColor="background2" w:themeTint="40"/>
        </w:rPr>
      </w:pPr>
      <w:r w:rsidRPr="00E62FE7">
        <w:rPr>
          <w:rFonts w:asciiTheme="majorBidi" w:hAnsiTheme="majorBidi" w:cstheme="majorBidi"/>
          <w:noProof/>
          <w:color w:val="C2C2C2" w:themeColor="background2" w:themeTint="40"/>
        </w:rPr>
        <w:drawing>
          <wp:inline distT="0" distB="0" distL="0" distR="0" wp14:anchorId="48110A99" wp14:editId="368D3595">
            <wp:extent cx="5257800" cy="3202305"/>
            <wp:effectExtent l="0" t="0" r="0" b="0"/>
            <wp:docPr id="20635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0330" name=""/>
                    <pic:cNvPicPr/>
                  </pic:nvPicPr>
                  <pic:blipFill>
                    <a:blip r:embed="rId45"/>
                    <a:stretch>
                      <a:fillRect/>
                    </a:stretch>
                  </pic:blipFill>
                  <pic:spPr>
                    <a:xfrm>
                      <a:off x="0" y="0"/>
                      <a:ext cx="5257800" cy="3202305"/>
                    </a:xfrm>
                    <a:prstGeom prst="rect">
                      <a:avLst/>
                    </a:prstGeom>
                  </pic:spPr>
                </pic:pic>
              </a:graphicData>
            </a:graphic>
          </wp:inline>
        </w:drawing>
      </w:r>
    </w:p>
    <w:p w14:paraId="655009DC" w14:textId="77777777" w:rsidR="000870A9" w:rsidRDefault="000870A9" w:rsidP="008B2D9F">
      <w:pPr>
        <w:pStyle w:val="Title"/>
        <w:rPr>
          <w:b/>
          <w:bCs/>
          <w:color w:val="2791A6" w:themeColor="accent5"/>
        </w:rPr>
      </w:pPr>
    </w:p>
    <w:p w14:paraId="249582E1" w14:textId="77777777" w:rsidR="000870A9" w:rsidRDefault="000870A9" w:rsidP="008B2D9F">
      <w:pPr>
        <w:pStyle w:val="Title"/>
        <w:rPr>
          <w:b/>
          <w:bCs/>
          <w:color w:val="2791A6" w:themeColor="accent5"/>
        </w:rPr>
      </w:pPr>
    </w:p>
    <w:p w14:paraId="7B613069" w14:textId="77777777" w:rsidR="000870A9" w:rsidRDefault="000870A9" w:rsidP="008B2D9F">
      <w:pPr>
        <w:pStyle w:val="Title"/>
        <w:rPr>
          <w:b/>
          <w:bCs/>
          <w:color w:val="2791A6" w:themeColor="accent5"/>
        </w:rPr>
      </w:pPr>
    </w:p>
    <w:p w14:paraId="27BB4975" w14:textId="114174A3" w:rsidR="000870A9" w:rsidRDefault="000870A9" w:rsidP="008B2D9F">
      <w:pPr>
        <w:pStyle w:val="Title"/>
        <w:rPr>
          <w:b/>
          <w:bCs/>
          <w:color w:val="2791A6" w:themeColor="accent5"/>
        </w:rPr>
      </w:pPr>
    </w:p>
    <w:p w14:paraId="2A1A059D" w14:textId="77777777" w:rsidR="000870A9" w:rsidRDefault="000870A9">
      <w:pPr>
        <w:rPr>
          <w:b/>
          <w:bCs/>
          <w:color w:val="2791A6" w:themeColor="accent5"/>
          <w:sz w:val="60"/>
          <w:szCs w:val="60"/>
        </w:rPr>
      </w:pPr>
    </w:p>
    <w:p w14:paraId="1BA84CA7" w14:textId="77777777" w:rsidR="000870A9" w:rsidRDefault="000870A9">
      <w:pPr>
        <w:rPr>
          <w:b/>
          <w:bCs/>
          <w:color w:val="2791A6" w:themeColor="accent5"/>
          <w:sz w:val="60"/>
          <w:szCs w:val="60"/>
        </w:rPr>
      </w:pPr>
      <w:r>
        <w:rPr>
          <w:b/>
          <w:bCs/>
          <w:color w:val="2791A6" w:themeColor="accent5"/>
          <w:sz w:val="60"/>
          <w:szCs w:val="60"/>
        </w:rPr>
        <w:lastRenderedPageBreak/>
        <w:t>Part 9 Wireless Home Network</w:t>
      </w:r>
    </w:p>
    <w:p w14:paraId="2BB844ED" w14:textId="555F68A7" w:rsidR="000870A9" w:rsidRPr="000870A9" w:rsidRDefault="000870A9" w:rsidP="000870A9">
      <w:pPr>
        <w:pStyle w:val="ListParagraph"/>
        <w:numPr>
          <w:ilvl w:val="0"/>
          <w:numId w:val="7"/>
        </w:numPr>
        <w:rPr>
          <w:b/>
          <w:bCs/>
          <w:color w:val="2791A6" w:themeColor="accent5"/>
        </w:rPr>
      </w:pPr>
      <w:r w:rsidRPr="000870A9">
        <w:rPr>
          <w:b/>
          <w:bCs/>
          <w:color w:val="2791A6" w:themeColor="accent5"/>
        </w:rPr>
        <w:t xml:space="preserve">Went on wireless home router’s GUI wireless section in order to change the </w:t>
      </w:r>
      <w:proofErr w:type="spellStart"/>
      <w:r w:rsidRPr="000870A9">
        <w:rPr>
          <w:b/>
          <w:bCs/>
          <w:color w:val="2791A6" w:themeColor="accent5"/>
        </w:rPr>
        <w:t>ssid</w:t>
      </w:r>
      <w:proofErr w:type="spellEnd"/>
    </w:p>
    <w:p w14:paraId="5739141C" w14:textId="62BAC1D9" w:rsidR="000870A9" w:rsidRPr="000870A9" w:rsidRDefault="000870A9" w:rsidP="000870A9">
      <w:pPr>
        <w:rPr>
          <w:b/>
          <w:bCs/>
          <w:color w:val="2791A6" w:themeColor="accent5"/>
        </w:rPr>
      </w:pPr>
      <w:r w:rsidRPr="000870A9">
        <w:rPr>
          <w:b/>
          <w:bCs/>
          <w:color w:val="2791A6" w:themeColor="accent5"/>
        </w:rPr>
        <w:t>2-</w:t>
      </w:r>
      <w:r>
        <w:rPr>
          <w:b/>
          <w:bCs/>
          <w:color w:val="2791A6" w:themeColor="accent5"/>
        </w:rPr>
        <w:t xml:space="preserve"> </w:t>
      </w:r>
      <w:r w:rsidRPr="000870A9">
        <w:rPr>
          <w:b/>
          <w:bCs/>
          <w:color w:val="2791A6" w:themeColor="accent5"/>
        </w:rPr>
        <w:t xml:space="preserve">Went onto wireless security to choose 2.4ghz changed to WPA2-PSK </w:t>
      </w:r>
      <w:proofErr w:type="gramStart"/>
      <w:r w:rsidRPr="000870A9">
        <w:rPr>
          <w:b/>
          <w:bCs/>
          <w:color w:val="2791A6" w:themeColor="accent5"/>
        </w:rPr>
        <w:t>and  added</w:t>
      </w:r>
      <w:proofErr w:type="gramEnd"/>
      <w:r w:rsidRPr="000870A9">
        <w:rPr>
          <w:b/>
          <w:bCs/>
          <w:color w:val="2791A6" w:themeColor="accent5"/>
        </w:rPr>
        <w:t xml:space="preserve"> the passphrase</w:t>
      </w:r>
    </w:p>
    <w:p w14:paraId="43C5521C" w14:textId="5E50A3EE" w:rsidR="000870A9" w:rsidRPr="000870A9" w:rsidRDefault="000870A9" w:rsidP="000870A9">
      <w:pPr>
        <w:rPr>
          <w:b/>
          <w:bCs/>
          <w:color w:val="2791A6" w:themeColor="accent5"/>
        </w:rPr>
      </w:pPr>
      <w:r w:rsidRPr="000870A9">
        <w:rPr>
          <w:b/>
          <w:bCs/>
          <w:color w:val="2791A6" w:themeColor="accent5"/>
        </w:rPr>
        <w:t>3-</w:t>
      </w:r>
      <w:r>
        <w:rPr>
          <w:b/>
          <w:bCs/>
          <w:color w:val="2791A6" w:themeColor="accent5"/>
        </w:rPr>
        <w:t xml:space="preserve"> </w:t>
      </w:r>
      <w:r w:rsidRPr="000870A9">
        <w:rPr>
          <w:b/>
          <w:bCs/>
          <w:color w:val="2791A6" w:themeColor="accent5"/>
        </w:rPr>
        <w:t xml:space="preserve">Configured the </w:t>
      </w:r>
      <w:proofErr w:type="spellStart"/>
      <w:r w:rsidRPr="000870A9">
        <w:rPr>
          <w:b/>
          <w:bCs/>
          <w:color w:val="2791A6" w:themeColor="accent5"/>
        </w:rPr>
        <w:t>ip</w:t>
      </w:r>
      <w:proofErr w:type="spellEnd"/>
      <w:r w:rsidRPr="000870A9">
        <w:rPr>
          <w:b/>
          <w:bCs/>
          <w:color w:val="2791A6" w:themeColor="accent5"/>
        </w:rPr>
        <w:t xml:space="preserve"> address to match the </w:t>
      </w:r>
      <w:proofErr w:type="spellStart"/>
      <w:r w:rsidRPr="000870A9">
        <w:rPr>
          <w:b/>
          <w:bCs/>
          <w:color w:val="2791A6" w:themeColor="accent5"/>
        </w:rPr>
        <w:t>lan</w:t>
      </w:r>
      <w:proofErr w:type="spellEnd"/>
      <w:r w:rsidRPr="000870A9">
        <w:rPr>
          <w:b/>
          <w:bCs/>
          <w:color w:val="2791A6" w:themeColor="accent5"/>
        </w:rPr>
        <w:t xml:space="preserve"> wireless home router one (192.168.10.1 not .0 because .0 is a network address)</w:t>
      </w:r>
    </w:p>
    <w:p w14:paraId="03EBD125" w14:textId="600C079C" w:rsidR="000870A9" w:rsidRDefault="000870A9" w:rsidP="000870A9">
      <w:pPr>
        <w:rPr>
          <w:b/>
          <w:bCs/>
          <w:color w:val="2791A6" w:themeColor="accent5"/>
        </w:rPr>
      </w:pPr>
      <w:r w:rsidRPr="000870A9">
        <w:rPr>
          <w:b/>
          <w:bCs/>
          <w:color w:val="2791A6" w:themeColor="accent5"/>
        </w:rPr>
        <w:t>4-</w:t>
      </w:r>
      <w:r>
        <w:rPr>
          <w:b/>
          <w:bCs/>
          <w:color w:val="2791A6" w:themeColor="accent5"/>
        </w:rPr>
        <w:t xml:space="preserve"> </w:t>
      </w:r>
      <w:r w:rsidRPr="000870A9">
        <w:rPr>
          <w:b/>
          <w:bCs/>
          <w:color w:val="2791A6" w:themeColor="accent5"/>
        </w:rPr>
        <w:t xml:space="preserve">Went on smartphone and tablet configured the </w:t>
      </w:r>
      <w:proofErr w:type="spellStart"/>
      <w:r w:rsidRPr="000870A9">
        <w:rPr>
          <w:b/>
          <w:bCs/>
          <w:color w:val="2791A6" w:themeColor="accent5"/>
        </w:rPr>
        <w:t>ip</w:t>
      </w:r>
      <w:proofErr w:type="spellEnd"/>
      <w:r w:rsidRPr="000870A9">
        <w:rPr>
          <w:b/>
          <w:bCs/>
          <w:color w:val="2791A6" w:themeColor="accent5"/>
        </w:rPr>
        <w:t xml:space="preserve"> addresses also changed to wpa2-psk and added the passphrases and finally I pinged the three devices together (phone to tablet and vice versa, phone to router, and tablet to router)</w:t>
      </w:r>
    </w:p>
    <w:p w14:paraId="7F07947F" w14:textId="7350C645" w:rsidR="000870A9" w:rsidRDefault="000870A9" w:rsidP="000870A9">
      <w:pPr>
        <w:rPr>
          <w:b/>
          <w:bCs/>
          <w:color w:val="2791A6" w:themeColor="accent5"/>
        </w:rPr>
      </w:pPr>
      <w:r>
        <w:rPr>
          <w:b/>
          <w:bCs/>
          <w:color w:val="2791A6" w:themeColor="accent5"/>
        </w:rPr>
        <w:t xml:space="preserve">5-   Connected a cable to the router from the laptop in order to be able to assign the laptop its </w:t>
      </w:r>
      <w:proofErr w:type="spellStart"/>
      <w:r>
        <w:rPr>
          <w:b/>
          <w:bCs/>
          <w:color w:val="2791A6" w:themeColor="accent5"/>
        </w:rPr>
        <w:t>ip</w:t>
      </w:r>
      <w:proofErr w:type="spellEnd"/>
      <w:r>
        <w:rPr>
          <w:b/>
          <w:bCs/>
          <w:color w:val="2791A6" w:themeColor="accent5"/>
        </w:rPr>
        <w:t xml:space="preserve"> address and also be able to ping </w:t>
      </w:r>
      <w:proofErr w:type="gramStart"/>
      <w:r>
        <w:rPr>
          <w:b/>
          <w:bCs/>
          <w:color w:val="2791A6" w:themeColor="accent5"/>
        </w:rPr>
        <w:t>the  phone</w:t>
      </w:r>
      <w:proofErr w:type="gramEnd"/>
      <w:r>
        <w:rPr>
          <w:b/>
          <w:bCs/>
          <w:color w:val="2791A6" w:themeColor="accent5"/>
        </w:rPr>
        <w:t>, tablet and router from the laptop itself and vice versa</w:t>
      </w:r>
    </w:p>
    <w:p w14:paraId="5F408A79" w14:textId="77777777" w:rsidR="00A63731" w:rsidRDefault="00A63731" w:rsidP="000870A9">
      <w:pPr>
        <w:rPr>
          <w:b/>
          <w:bCs/>
          <w:color w:val="2791A6" w:themeColor="accent5"/>
        </w:rPr>
      </w:pPr>
    </w:p>
    <w:p w14:paraId="795BB1CE" w14:textId="77777777" w:rsidR="00A63731" w:rsidRPr="000870A9" w:rsidRDefault="00A63731" w:rsidP="000870A9">
      <w:pPr>
        <w:rPr>
          <w:b/>
          <w:bCs/>
          <w:color w:val="2791A6" w:themeColor="accent5"/>
        </w:rPr>
      </w:pPr>
    </w:p>
    <w:p w14:paraId="7C4F6A74" w14:textId="77777777" w:rsidR="00A63731" w:rsidRDefault="00A63731" w:rsidP="000870A9">
      <w:pPr>
        <w:rPr>
          <w:b/>
          <w:bCs/>
          <w:color w:val="2791A6" w:themeColor="accent5"/>
        </w:rPr>
      </w:pPr>
      <w:r>
        <w:rPr>
          <w:b/>
          <w:bCs/>
          <w:noProof/>
          <w:color w:val="2791A6" w:themeColor="accent5"/>
        </w:rPr>
        <w:lastRenderedPageBreak/>
        <w:drawing>
          <wp:anchor distT="0" distB="0" distL="114300" distR="114300" simplePos="0" relativeHeight="251678720" behindDoc="0" locked="0" layoutInCell="1" allowOverlap="1" wp14:anchorId="4F3FF82E" wp14:editId="156852EA">
            <wp:simplePos x="0" y="0"/>
            <wp:positionH relativeFrom="column">
              <wp:posOffset>-144780</wp:posOffset>
            </wp:positionH>
            <wp:positionV relativeFrom="page">
              <wp:posOffset>4678680</wp:posOffset>
            </wp:positionV>
            <wp:extent cx="5257800" cy="2957830"/>
            <wp:effectExtent l="0" t="0" r="0" b="0"/>
            <wp:wrapThrough wrapText="bothSides">
              <wp:wrapPolygon edited="0">
                <wp:start x="0" y="0"/>
                <wp:lineTo x="0" y="21424"/>
                <wp:lineTo x="21522" y="21424"/>
                <wp:lineTo x="21522" y="0"/>
                <wp:lineTo x="0" y="0"/>
              </wp:wrapPolygon>
            </wp:wrapThrough>
            <wp:docPr id="1750900767" name="Picture 2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0767" name="Picture 29" descr="A screenshot of a compute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Pr>
          <w:b/>
          <w:bCs/>
          <w:noProof/>
          <w:color w:val="2791A6" w:themeColor="accent5"/>
        </w:rPr>
        <w:drawing>
          <wp:anchor distT="0" distB="0" distL="114300" distR="114300" simplePos="0" relativeHeight="251677696" behindDoc="0" locked="0" layoutInCell="1" allowOverlap="1" wp14:anchorId="7E77F217" wp14:editId="4E6F0D91">
            <wp:simplePos x="0" y="0"/>
            <wp:positionH relativeFrom="column">
              <wp:posOffset>-144780</wp:posOffset>
            </wp:positionH>
            <wp:positionV relativeFrom="page">
              <wp:posOffset>601980</wp:posOffset>
            </wp:positionV>
            <wp:extent cx="5257800" cy="2957830"/>
            <wp:effectExtent l="0" t="0" r="0" b="0"/>
            <wp:wrapThrough wrapText="bothSides">
              <wp:wrapPolygon edited="0">
                <wp:start x="0" y="0"/>
                <wp:lineTo x="0" y="21424"/>
                <wp:lineTo x="21522" y="21424"/>
                <wp:lineTo x="21522" y="0"/>
                <wp:lineTo x="0" y="0"/>
              </wp:wrapPolygon>
            </wp:wrapThrough>
            <wp:docPr id="388682215"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2215" name="Picture 28"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sidR="000870A9" w:rsidRPr="000870A9">
        <w:rPr>
          <w:b/>
          <w:bCs/>
          <w:color w:val="2791A6" w:themeColor="accent5"/>
        </w:rPr>
        <w:t xml:space="preserve">  </w:t>
      </w:r>
    </w:p>
    <w:p w14:paraId="459A2057" w14:textId="77777777" w:rsidR="00A63731" w:rsidRDefault="00A63731">
      <w:pPr>
        <w:rPr>
          <w:b/>
          <w:bCs/>
          <w:color w:val="2791A6" w:themeColor="accent5"/>
        </w:rPr>
      </w:pPr>
      <w:r>
        <w:rPr>
          <w:b/>
          <w:bCs/>
          <w:color w:val="2791A6" w:themeColor="accent5"/>
        </w:rPr>
        <w:br w:type="page"/>
      </w:r>
    </w:p>
    <w:p w14:paraId="172456FA" w14:textId="2B06A4BB" w:rsidR="000870A9" w:rsidRDefault="00A63731" w:rsidP="000870A9">
      <w:pPr>
        <w:rPr>
          <w:rFonts w:asciiTheme="majorHAnsi" w:eastAsiaTheme="majorEastAsia" w:hAnsiTheme="majorHAnsi" w:cstheme="majorBidi"/>
          <w:b/>
          <w:bCs/>
          <w:color w:val="2791A6" w:themeColor="accent5"/>
          <w:spacing w:val="-15"/>
          <w:sz w:val="96"/>
          <w:szCs w:val="96"/>
        </w:rPr>
      </w:pPr>
      <w:r>
        <w:rPr>
          <w:b/>
          <w:bCs/>
          <w:noProof/>
          <w:color w:val="2791A6" w:themeColor="accent5"/>
        </w:rPr>
        <w:lastRenderedPageBreak/>
        <w:drawing>
          <wp:anchor distT="0" distB="0" distL="114300" distR="114300" simplePos="0" relativeHeight="251680768" behindDoc="0" locked="0" layoutInCell="1" allowOverlap="1" wp14:anchorId="262BA621" wp14:editId="14C46BFA">
            <wp:simplePos x="0" y="0"/>
            <wp:positionH relativeFrom="column">
              <wp:posOffset>304800</wp:posOffset>
            </wp:positionH>
            <wp:positionV relativeFrom="page">
              <wp:posOffset>5143500</wp:posOffset>
            </wp:positionV>
            <wp:extent cx="5257800" cy="2957830"/>
            <wp:effectExtent l="0" t="0" r="0" b="0"/>
            <wp:wrapThrough wrapText="bothSides">
              <wp:wrapPolygon edited="0">
                <wp:start x="0" y="0"/>
                <wp:lineTo x="0" y="21424"/>
                <wp:lineTo x="21522" y="21424"/>
                <wp:lineTo x="21522" y="0"/>
                <wp:lineTo x="0" y="0"/>
              </wp:wrapPolygon>
            </wp:wrapThrough>
            <wp:docPr id="1962543135"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3135" name="Picture 31"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Pr>
          <w:b/>
          <w:bCs/>
          <w:noProof/>
          <w:color w:val="2791A6" w:themeColor="accent5"/>
        </w:rPr>
        <w:drawing>
          <wp:anchor distT="0" distB="0" distL="114300" distR="114300" simplePos="0" relativeHeight="251679744" behindDoc="0" locked="0" layoutInCell="1" allowOverlap="1" wp14:anchorId="363CACFE" wp14:editId="38EA6F81">
            <wp:simplePos x="0" y="0"/>
            <wp:positionH relativeFrom="column">
              <wp:posOffset>289560</wp:posOffset>
            </wp:positionH>
            <wp:positionV relativeFrom="page">
              <wp:posOffset>1386840</wp:posOffset>
            </wp:positionV>
            <wp:extent cx="5257800" cy="2957830"/>
            <wp:effectExtent l="0" t="0" r="0" b="0"/>
            <wp:wrapThrough wrapText="bothSides">
              <wp:wrapPolygon edited="0">
                <wp:start x="0" y="0"/>
                <wp:lineTo x="0" y="21424"/>
                <wp:lineTo x="21522" y="21424"/>
                <wp:lineTo x="21522" y="0"/>
                <wp:lineTo x="0" y="0"/>
              </wp:wrapPolygon>
            </wp:wrapThrough>
            <wp:docPr id="204743295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2957" name="Picture 30"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7800" cy="2957830"/>
                    </a:xfrm>
                    <a:prstGeom prst="rect">
                      <a:avLst/>
                    </a:prstGeom>
                  </pic:spPr>
                </pic:pic>
              </a:graphicData>
            </a:graphic>
          </wp:anchor>
        </w:drawing>
      </w:r>
      <w:r w:rsidR="000870A9">
        <w:rPr>
          <w:b/>
          <w:bCs/>
          <w:color w:val="2791A6" w:themeColor="accent5"/>
        </w:rPr>
        <w:br w:type="page"/>
      </w:r>
    </w:p>
    <w:p w14:paraId="64399CCE" w14:textId="77777777" w:rsidR="000870A9" w:rsidRDefault="000870A9" w:rsidP="008B2D9F">
      <w:pPr>
        <w:pStyle w:val="Title"/>
        <w:rPr>
          <w:b/>
          <w:bCs/>
          <w:color w:val="2791A6" w:themeColor="accent5"/>
        </w:rPr>
      </w:pPr>
    </w:p>
    <w:p w14:paraId="297934E5" w14:textId="5A8B2946" w:rsidR="00B74711" w:rsidRDefault="008B2D9F" w:rsidP="008B2D9F">
      <w:pPr>
        <w:pStyle w:val="Title"/>
        <w:rPr>
          <w:b/>
          <w:bCs/>
          <w:color w:val="2791A6" w:themeColor="accent5"/>
        </w:rPr>
      </w:pPr>
      <w:r w:rsidRPr="008B2D9F">
        <w:rPr>
          <w:b/>
          <w:bCs/>
          <w:color w:val="2791A6" w:themeColor="accent5"/>
        </w:rPr>
        <w:t>Pinging</w:t>
      </w:r>
      <w:r>
        <w:rPr>
          <w:b/>
          <w:bCs/>
          <w:color w:val="2791A6" w:themeColor="accent5"/>
        </w:rPr>
        <w:t xml:space="preserve"> Screenshots</w:t>
      </w:r>
    </w:p>
    <w:p w14:paraId="534C8E69" w14:textId="77777777" w:rsidR="00EF6136" w:rsidRDefault="00EF6136" w:rsidP="00EF6136"/>
    <w:p w14:paraId="11C3A74A" w14:textId="028CC210" w:rsidR="00EF6136" w:rsidRPr="00EF6136" w:rsidRDefault="00EF6136" w:rsidP="00EF6136">
      <w:pPr>
        <w:rPr>
          <w:color w:val="2791A6" w:themeColor="accent5"/>
          <w:sz w:val="48"/>
          <w:szCs w:val="48"/>
        </w:rPr>
      </w:pPr>
      <w:r w:rsidRPr="00EF6136">
        <w:rPr>
          <w:color w:val="2791A6" w:themeColor="accent5"/>
          <w:sz w:val="48"/>
          <w:szCs w:val="48"/>
        </w:rPr>
        <w:t>Same Buildings</w:t>
      </w:r>
    </w:p>
    <w:p w14:paraId="16D97170" w14:textId="366F3FC1" w:rsidR="008B2D9F" w:rsidRDefault="008B2D9F" w:rsidP="008B2D9F"/>
    <w:p w14:paraId="0AE4FC6C" w14:textId="473BF2D9" w:rsidR="008B2D9F" w:rsidRPr="00100E79" w:rsidRDefault="008B2D9F" w:rsidP="008B2D9F">
      <w:pPr>
        <w:rPr>
          <w:color w:val="2791A6" w:themeColor="accent5"/>
          <w:sz w:val="36"/>
          <w:szCs w:val="36"/>
        </w:rPr>
      </w:pPr>
      <w:r w:rsidRPr="00100E79">
        <w:rPr>
          <w:color w:val="2791A6" w:themeColor="accent5"/>
          <w:sz w:val="36"/>
          <w:szCs w:val="36"/>
        </w:rPr>
        <w:t>1-Main Building:</w:t>
      </w:r>
    </w:p>
    <w:p w14:paraId="0B3D28E1" w14:textId="32D00659" w:rsidR="000D4623" w:rsidRPr="008B2D9F" w:rsidRDefault="000D4623" w:rsidP="008B2D9F">
      <w:pPr>
        <w:rPr>
          <w:color w:val="2791A6" w:themeColor="accent5"/>
        </w:rPr>
      </w:pPr>
      <w:r w:rsidRPr="000D4623">
        <w:rPr>
          <w:noProof/>
          <w:color w:val="2791A6" w:themeColor="accent5"/>
        </w:rPr>
        <w:drawing>
          <wp:inline distT="0" distB="0" distL="0" distR="0" wp14:anchorId="71904538" wp14:editId="095ABC1A">
            <wp:extent cx="5257800" cy="2482215"/>
            <wp:effectExtent l="0" t="0" r="0" b="0"/>
            <wp:docPr id="47895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2044" name=""/>
                    <pic:cNvPicPr/>
                  </pic:nvPicPr>
                  <pic:blipFill>
                    <a:blip r:embed="rId50"/>
                    <a:stretch>
                      <a:fillRect/>
                    </a:stretch>
                  </pic:blipFill>
                  <pic:spPr>
                    <a:xfrm>
                      <a:off x="0" y="0"/>
                      <a:ext cx="5257800" cy="2482215"/>
                    </a:xfrm>
                    <a:prstGeom prst="rect">
                      <a:avLst/>
                    </a:prstGeom>
                  </pic:spPr>
                </pic:pic>
              </a:graphicData>
            </a:graphic>
          </wp:inline>
        </w:drawing>
      </w:r>
    </w:p>
    <w:p w14:paraId="1384B6EA" w14:textId="77777777" w:rsidR="00CD7050" w:rsidRDefault="000D4623">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t>Pinging from PC1 to PC2</w:t>
      </w:r>
      <w:r w:rsidR="00253FD0">
        <w:rPr>
          <w:rFonts w:asciiTheme="majorBidi" w:hAnsiTheme="majorBidi" w:cstheme="majorBidi"/>
          <w:color w:val="C2C2C2" w:themeColor="background2" w:themeTint="40"/>
        </w:rPr>
        <w:t xml:space="preserve"> </w:t>
      </w:r>
      <w:r w:rsidR="00253FD0" w:rsidRPr="00253FD0">
        <w:rPr>
          <w:rFonts w:asciiTheme="majorBidi" w:hAnsiTheme="majorBidi" w:cstheme="majorBidi"/>
          <w:color w:val="2791A6" w:themeColor="accent5"/>
        </w:rPr>
        <w:t>(Same V</w:t>
      </w:r>
      <w:r w:rsidR="00253FD0">
        <w:rPr>
          <w:rFonts w:asciiTheme="majorBidi" w:hAnsiTheme="majorBidi" w:cstheme="majorBidi"/>
          <w:color w:val="2791A6" w:themeColor="accent5"/>
        </w:rPr>
        <w:t>LAN)</w:t>
      </w:r>
    </w:p>
    <w:p w14:paraId="60D4E3A6" w14:textId="77777777" w:rsidR="00CD7050" w:rsidRDefault="00CD7050">
      <w:pPr>
        <w:spacing w:line="276" w:lineRule="auto"/>
        <w:rPr>
          <w:rFonts w:asciiTheme="majorBidi" w:hAnsiTheme="majorBidi" w:cstheme="majorBidi"/>
          <w:color w:val="C2C2C2" w:themeColor="background2" w:themeTint="40"/>
        </w:rPr>
      </w:pPr>
      <w:r w:rsidRPr="00CD7050">
        <w:rPr>
          <w:rFonts w:asciiTheme="majorBidi" w:hAnsiTheme="majorBidi" w:cstheme="majorBidi"/>
          <w:noProof/>
          <w:color w:val="C2C2C2" w:themeColor="background2" w:themeTint="40"/>
        </w:rPr>
        <w:lastRenderedPageBreak/>
        <w:drawing>
          <wp:inline distT="0" distB="0" distL="0" distR="0" wp14:anchorId="3740F38A" wp14:editId="7A0976BC">
            <wp:extent cx="5257800" cy="1684655"/>
            <wp:effectExtent l="0" t="0" r="0" b="0"/>
            <wp:docPr id="11485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216" name=""/>
                    <pic:cNvPicPr/>
                  </pic:nvPicPr>
                  <pic:blipFill>
                    <a:blip r:embed="rId51"/>
                    <a:stretch>
                      <a:fillRect/>
                    </a:stretch>
                  </pic:blipFill>
                  <pic:spPr>
                    <a:xfrm>
                      <a:off x="0" y="0"/>
                      <a:ext cx="5257800" cy="1684655"/>
                    </a:xfrm>
                    <a:prstGeom prst="rect">
                      <a:avLst/>
                    </a:prstGeom>
                  </pic:spPr>
                </pic:pic>
              </a:graphicData>
            </a:graphic>
          </wp:inline>
        </w:drawing>
      </w:r>
    </w:p>
    <w:p w14:paraId="622E3A82" w14:textId="15466227" w:rsidR="00CD7050" w:rsidRDefault="00CD7050" w:rsidP="00CD7050">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t>Pinging from PC1 to PC</w:t>
      </w:r>
      <w:r>
        <w:rPr>
          <w:rFonts w:asciiTheme="majorBidi" w:hAnsiTheme="majorBidi" w:cstheme="majorBidi"/>
          <w:color w:val="2791A6" w:themeColor="accent5"/>
        </w:rPr>
        <w:t>3</w:t>
      </w:r>
      <w:r>
        <w:rPr>
          <w:rFonts w:asciiTheme="majorBidi" w:hAnsiTheme="majorBidi" w:cstheme="majorBidi"/>
          <w:color w:val="C2C2C2" w:themeColor="background2" w:themeTint="40"/>
        </w:rPr>
        <w:t xml:space="preserve"> </w:t>
      </w:r>
      <w:r w:rsidRPr="00253FD0">
        <w:rPr>
          <w:rFonts w:asciiTheme="majorBidi" w:hAnsiTheme="majorBidi" w:cstheme="majorBidi"/>
          <w:color w:val="2791A6" w:themeColor="accent5"/>
        </w:rPr>
        <w:t>(</w:t>
      </w:r>
      <w:r w:rsidR="00195013">
        <w:rPr>
          <w:rFonts w:asciiTheme="majorBidi" w:hAnsiTheme="majorBidi" w:cstheme="majorBidi"/>
          <w:color w:val="2791A6" w:themeColor="accent5"/>
        </w:rPr>
        <w:t>Different</w:t>
      </w:r>
      <w:r w:rsidRPr="00253FD0">
        <w:rPr>
          <w:rFonts w:asciiTheme="majorBidi" w:hAnsiTheme="majorBidi" w:cstheme="majorBidi"/>
          <w:color w:val="2791A6" w:themeColor="accent5"/>
        </w:rPr>
        <w:t xml:space="preserve"> V</w:t>
      </w:r>
      <w:r>
        <w:rPr>
          <w:rFonts w:asciiTheme="majorBidi" w:hAnsiTheme="majorBidi" w:cstheme="majorBidi"/>
          <w:color w:val="2791A6" w:themeColor="accent5"/>
        </w:rPr>
        <w:t>LAN</w:t>
      </w:r>
      <w:r w:rsidR="00000F3F">
        <w:rPr>
          <w:rFonts w:asciiTheme="majorBidi" w:hAnsiTheme="majorBidi" w:cstheme="majorBidi"/>
          <w:color w:val="2791A6" w:themeColor="accent5"/>
        </w:rPr>
        <w:t>S</w:t>
      </w:r>
      <w:r>
        <w:rPr>
          <w:rFonts w:asciiTheme="majorBidi" w:hAnsiTheme="majorBidi" w:cstheme="majorBidi"/>
          <w:color w:val="2791A6" w:themeColor="accent5"/>
        </w:rPr>
        <w:t>)</w:t>
      </w:r>
    </w:p>
    <w:p w14:paraId="3957882B" w14:textId="4ED73159" w:rsidR="00DA4545" w:rsidRDefault="00DA4545" w:rsidP="00DA4545">
      <w:pPr>
        <w:rPr>
          <w:color w:val="2791A6" w:themeColor="accent5"/>
          <w:sz w:val="36"/>
          <w:szCs w:val="36"/>
        </w:rPr>
      </w:pPr>
      <w:r>
        <w:rPr>
          <w:color w:val="2791A6" w:themeColor="accent5"/>
          <w:sz w:val="36"/>
          <w:szCs w:val="36"/>
        </w:rPr>
        <w:t>2</w:t>
      </w:r>
      <w:r w:rsidRPr="00100E79">
        <w:rPr>
          <w:color w:val="2791A6" w:themeColor="accent5"/>
          <w:sz w:val="36"/>
          <w:szCs w:val="36"/>
        </w:rPr>
        <w:t>-</w:t>
      </w:r>
      <w:r>
        <w:rPr>
          <w:color w:val="2791A6" w:themeColor="accent5"/>
          <w:sz w:val="36"/>
          <w:szCs w:val="36"/>
        </w:rPr>
        <w:t>S</w:t>
      </w:r>
      <w:r w:rsidR="00534932">
        <w:rPr>
          <w:color w:val="2791A6" w:themeColor="accent5"/>
          <w:sz w:val="36"/>
          <w:szCs w:val="36"/>
        </w:rPr>
        <w:t xml:space="preserve"> </w:t>
      </w:r>
      <w:r w:rsidRPr="00100E79">
        <w:rPr>
          <w:color w:val="2791A6" w:themeColor="accent5"/>
          <w:sz w:val="36"/>
          <w:szCs w:val="36"/>
        </w:rPr>
        <w:t>Building:</w:t>
      </w:r>
    </w:p>
    <w:p w14:paraId="22237D3E" w14:textId="24286599" w:rsidR="00534932" w:rsidRPr="00534932" w:rsidRDefault="00534932" w:rsidP="00DA4545">
      <w:pPr>
        <w:rPr>
          <w:b/>
          <w:bCs/>
          <w:color w:val="2791A6" w:themeColor="accent5"/>
          <w:sz w:val="36"/>
          <w:szCs w:val="36"/>
        </w:rPr>
      </w:pPr>
      <w:r w:rsidRPr="00534932">
        <w:rPr>
          <w:b/>
          <w:bCs/>
          <w:noProof/>
          <w:color w:val="2791A6" w:themeColor="accent5"/>
          <w:sz w:val="36"/>
          <w:szCs w:val="36"/>
        </w:rPr>
        <w:drawing>
          <wp:inline distT="0" distB="0" distL="0" distR="0" wp14:anchorId="3CCE5CB3" wp14:editId="6A8C0D9B">
            <wp:extent cx="5257800" cy="2424430"/>
            <wp:effectExtent l="0" t="0" r="0" b="0"/>
            <wp:docPr id="34852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27217" name=""/>
                    <pic:cNvPicPr/>
                  </pic:nvPicPr>
                  <pic:blipFill>
                    <a:blip r:embed="rId52"/>
                    <a:stretch>
                      <a:fillRect/>
                    </a:stretch>
                  </pic:blipFill>
                  <pic:spPr>
                    <a:xfrm>
                      <a:off x="0" y="0"/>
                      <a:ext cx="5257800" cy="2424430"/>
                    </a:xfrm>
                    <a:prstGeom prst="rect">
                      <a:avLst/>
                    </a:prstGeom>
                  </pic:spPr>
                </pic:pic>
              </a:graphicData>
            </a:graphic>
          </wp:inline>
        </w:drawing>
      </w:r>
    </w:p>
    <w:p w14:paraId="0E20FCC2" w14:textId="702BF566" w:rsidR="00534932" w:rsidRDefault="00534932" w:rsidP="00534932">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t>Pinging from PC</w:t>
      </w:r>
      <w:r>
        <w:rPr>
          <w:rFonts w:asciiTheme="majorBidi" w:hAnsiTheme="majorBidi" w:cstheme="majorBidi"/>
          <w:color w:val="2791A6" w:themeColor="accent5"/>
        </w:rPr>
        <w:t>6</w:t>
      </w:r>
      <w:r w:rsidRPr="00253FD0">
        <w:rPr>
          <w:rFonts w:asciiTheme="majorBidi" w:hAnsiTheme="majorBidi" w:cstheme="majorBidi"/>
          <w:color w:val="2791A6" w:themeColor="accent5"/>
        </w:rPr>
        <w:t xml:space="preserve"> to PC</w:t>
      </w:r>
      <w:r>
        <w:rPr>
          <w:rFonts w:asciiTheme="majorBidi" w:hAnsiTheme="majorBidi" w:cstheme="majorBidi"/>
          <w:color w:val="2791A6" w:themeColor="accent5"/>
        </w:rPr>
        <w:t>4</w:t>
      </w:r>
      <w:r>
        <w:rPr>
          <w:rFonts w:asciiTheme="majorBidi" w:hAnsiTheme="majorBidi" w:cstheme="majorBidi"/>
          <w:color w:val="C2C2C2" w:themeColor="background2" w:themeTint="40"/>
        </w:rPr>
        <w:t xml:space="preserve"> </w:t>
      </w:r>
      <w:r w:rsidRPr="00253FD0">
        <w:rPr>
          <w:rFonts w:asciiTheme="majorBidi" w:hAnsiTheme="majorBidi" w:cstheme="majorBidi"/>
          <w:color w:val="2791A6" w:themeColor="accent5"/>
        </w:rPr>
        <w:t>(</w:t>
      </w:r>
      <w:r>
        <w:rPr>
          <w:rFonts w:asciiTheme="majorBidi" w:hAnsiTheme="majorBidi" w:cstheme="majorBidi"/>
          <w:color w:val="2791A6" w:themeColor="accent5"/>
        </w:rPr>
        <w:t>Different</w:t>
      </w:r>
      <w:r w:rsidRPr="00253FD0">
        <w:rPr>
          <w:rFonts w:asciiTheme="majorBidi" w:hAnsiTheme="majorBidi" w:cstheme="majorBidi"/>
          <w:color w:val="2791A6" w:themeColor="accent5"/>
        </w:rPr>
        <w:t xml:space="preserve"> V</w:t>
      </w:r>
      <w:r>
        <w:rPr>
          <w:rFonts w:asciiTheme="majorBidi" w:hAnsiTheme="majorBidi" w:cstheme="majorBidi"/>
          <w:color w:val="2791A6" w:themeColor="accent5"/>
        </w:rPr>
        <w:t>LANS)</w:t>
      </w:r>
    </w:p>
    <w:p w14:paraId="2311B184" w14:textId="68297C86" w:rsidR="0094421D" w:rsidRDefault="0094421D" w:rsidP="00534932">
      <w:pPr>
        <w:spacing w:line="276" w:lineRule="auto"/>
        <w:rPr>
          <w:rFonts w:asciiTheme="majorBidi" w:hAnsiTheme="majorBidi" w:cstheme="majorBidi"/>
          <w:color w:val="2791A6" w:themeColor="accent5"/>
        </w:rPr>
      </w:pPr>
      <w:r w:rsidRPr="0094421D">
        <w:rPr>
          <w:rFonts w:asciiTheme="majorBidi" w:hAnsiTheme="majorBidi" w:cstheme="majorBidi"/>
          <w:noProof/>
          <w:color w:val="2791A6" w:themeColor="accent5"/>
        </w:rPr>
        <w:drawing>
          <wp:inline distT="0" distB="0" distL="0" distR="0" wp14:anchorId="1A9B0935" wp14:editId="4880C7CC">
            <wp:extent cx="5257800" cy="1649095"/>
            <wp:effectExtent l="0" t="0" r="0" b="8255"/>
            <wp:docPr id="4724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7993" name=""/>
                    <pic:cNvPicPr/>
                  </pic:nvPicPr>
                  <pic:blipFill>
                    <a:blip r:embed="rId53"/>
                    <a:stretch>
                      <a:fillRect/>
                    </a:stretch>
                  </pic:blipFill>
                  <pic:spPr>
                    <a:xfrm>
                      <a:off x="0" y="0"/>
                      <a:ext cx="5257800" cy="1649095"/>
                    </a:xfrm>
                    <a:prstGeom prst="rect">
                      <a:avLst/>
                    </a:prstGeom>
                  </pic:spPr>
                </pic:pic>
              </a:graphicData>
            </a:graphic>
          </wp:inline>
        </w:drawing>
      </w:r>
    </w:p>
    <w:p w14:paraId="473F7A71" w14:textId="47BD0736" w:rsidR="0094421D" w:rsidRDefault="0094421D" w:rsidP="0094421D">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lastRenderedPageBreak/>
        <w:t>Pinging from PC</w:t>
      </w:r>
      <w:r>
        <w:rPr>
          <w:rFonts w:asciiTheme="majorBidi" w:hAnsiTheme="majorBidi" w:cstheme="majorBidi"/>
          <w:color w:val="2791A6" w:themeColor="accent5"/>
        </w:rPr>
        <w:t>6</w:t>
      </w:r>
      <w:r w:rsidRPr="00253FD0">
        <w:rPr>
          <w:rFonts w:asciiTheme="majorBidi" w:hAnsiTheme="majorBidi" w:cstheme="majorBidi"/>
          <w:color w:val="2791A6" w:themeColor="accent5"/>
        </w:rPr>
        <w:t xml:space="preserve"> to PC</w:t>
      </w:r>
      <w:r>
        <w:rPr>
          <w:rFonts w:asciiTheme="majorBidi" w:hAnsiTheme="majorBidi" w:cstheme="majorBidi"/>
          <w:color w:val="2791A6" w:themeColor="accent5"/>
        </w:rPr>
        <w:t>5</w:t>
      </w:r>
      <w:r>
        <w:rPr>
          <w:rFonts w:asciiTheme="majorBidi" w:hAnsiTheme="majorBidi" w:cstheme="majorBidi"/>
          <w:color w:val="C2C2C2" w:themeColor="background2" w:themeTint="40"/>
        </w:rPr>
        <w:t xml:space="preserve"> </w:t>
      </w:r>
      <w:r w:rsidRPr="00253FD0">
        <w:rPr>
          <w:rFonts w:asciiTheme="majorBidi" w:hAnsiTheme="majorBidi" w:cstheme="majorBidi"/>
          <w:color w:val="2791A6" w:themeColor="accent5"/>
        </w:rPr>
        <w:t>(</w:t>
      </w:r>
      <w:r w:rsidR="009D279C">
        <w:rPr>
          <w:rFonts w:asciiTheme="majorBidi" w:hAnsiTheme="majorBidi" w:cstheme="majorBidi"/>
          <w:color w:val="2791A6" w:themeColor="accent5"/>
        </w:rPr>
        <w:t>Same</w:t>
      </w:r>
      <w:r w:rsidRPr="00253FD0">
        <w:rPr>
          <w:rFonts w:asciiTheme="majorBidi" w:hAnsiTheme="majorBidi" w:cstheme="majorBidi"/>
          <w:color w:val="2791A6" w:themeColor="accent5"/>
        </w:rPr>
        <w:t xml:space="preserve"> V</w:t>
      </w:r>
      <w:r>
        <w:rPr>
          <w:rFonts w:asciiTheme="majorBidi" w:hAnsiTheme="majorBidi" w:cstheme="majorBidi"/>
          <w:color w:val="2791A6" w:themeColor="accent5"/>
        </w:rPr>
        <w:t>LAN)</w:t>
      </w:r>
    </w:p>
    <w:p w14:paraId="05D90754" w14:textId="77777777" w:rsidR="0032137B" w:rsidRDefault="0032137B" w:rsidP="0094421D">
      <w:pPr>
        <w:spacing w:line="276" w:lineRule="auto"/>
        <w:rPr>
          <w:rFonts w:asciiTheme="majorBidi" w:hAnsiTheme="majorBidi" w:cstheme="majorBidi"/>
          <w:color w:val="2791A6" w:themeColor="accent5"/>
        </w:rPr>
      </w:pPr>
    </w:p>
    <w:p w14:paraId="6E0FC3DE" w14:textId="6BFBA3FE" w:rsidR="0032137B" w:rsidRDefault="0032137B" w:rsidP="0032137B">
      <w:pPr>
        <w:rPr>
          <w:color w:val="2791A6" w:themeColor="accent5"/>
          <w:sz w:val="36"/>
          <w:szCs w:val="36"/>
        </w:rPr>
      </w:pPr>
      <w:r>
        <w:rPr>
          <w:color w:val="2791A6" w:themeColor="accent5"/>
          <w:sz w:val="36"/>
          <w:szCs w:val="36"/>
        </w:rPr>
        <w:t>3</w:t>
      </w:r>
      <w:r w:rsidRPr="00100E79">
        <w:rPr>
          <w:color w:val="2791A6" w:themeColor="accent5"/>
          <w:sz w:val="36"/>
          <w:szCs w:val="36"/>
        </w:rPr>
        <w:t>-</w:t>
      </w:r>
      <w:r>
        <w:rPr>
          <w:color w:val="2791A6" w:themeColor="accent5"/>
          <w:sz w:val="36"/>
          <w:szCs w:val="36"/>
        </w:rPr>
        <w:t xml:space="preserve">N </w:t>
      </w:r>
      <w:r w:rsidRPr="00100E79">
        <w:rPr>
          <w:color w:val="2791A6" w:themeColor="accent5"/>
          <w:sz w:val="36"/>
          <w:szCs w:val="36"/>
        </w:rPr>
        <w:t>Building:</w:t>
      </w:r>
    </w:p>
    <w:p w14:paraId="1EB11E88" w14:textId="4CD77C8D" w:rsidR="00307009" w:rsidRDefault="00307009" w:rsidP="0032137B">
      <w:pPr>
        <w:rPr>
          <w:color w:val="2791A6" w:themeColor="accent5"/>
          <w:sz w:val="36"/>
          <w:szCs w:val="36"/>
        </w:rPr>
      </w:pPr>
      <w:r w:rsidRPr="00307009">
        <w:rPr>
          <w:noProof/>
          <w:color w:val="2791A6" w:themeColor="accent5"/>
          <w:sz w:val="36"/>
          <w:szCs w:val="36"/>
        </w:rPr>
        <w:drawing>
          <wp:inline distT="0" distB="0" distL="0" distR="0" wp14:anchorId="01D1FCE0" wp14:editId="6EF9AFF9">
            <wp:extent cx="5257800" cy="2561590"/>
            <wp:effectExtent l="0" t="0" r="0" b="0"/>
            <wp:docPr id="105190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9220" name=""/>
                    <pic:cNvPicPr/>
                  </pic:nvPicPr>
                  <pic:blipFill>
                    <a:blip r:embed="rId54"/>
                    <a:stretch>
                      <a:fillRect/>
                    </a:stretch>
                  </pic:blipFill>
                  <pic:spPr>
                    <a:xfrm>
                      <a:off x="0" y="0"/>
                      <a:ext cx="5257800" cy="2561590"/>
                    </a:xfrm>
                    <a:prstGeom prst="rect">
                      <a:avLst/>
                    </a:prstGeom>
                  </pic:spPr>
                </pic:pic>
              </a:graphicData>
            </a:graphic>
          </wp:inline>
        </w:drawing>
      </w:r>
    </w:p>
    <w:p w14:paraId="0EEEDD56" w14:textId="74053920" w:rsidR="00307009" w:rsidRDefault="00307009" w:rsidP="00307009">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t>Pinging from PC</w:t>
      </w:r>
      <w:r>
        <w:rPr>
          <w:rFonts w:asciiTheme="majorBidi" w:hAnsiTheme="majorBidi" w:cstheme="majorBidi"/>
          <w:color w:val="2791A6" w:themeColor="accent5"/>
        </w:rPr>
        <w:t>7</w:t>
      </w:r>
      <w:r w:rsidRPr="00253FD0">
        <w:rPr>
          <w:rFonts w:asciiTheme="majorBidi" w:hAnsiTheme="majorBidi" w:cstheme="majorBidi"/>
          <w:color w:val="2791A6" w:themeColor="accent5"/>
        </w:rPr>
        <w:t xml:space="preserve"> to PC</w:t>
      </w:r>
      <w:r>
        <w:rPr>
          <w:rFonts w:asciiTheme="majorBidi" w:hAnsiTheme="majorBidi" w:cstheme="majorBidi"/>
          <w:color w:val="2791A6" w:themeColor="accent5"/>
        </w:rPr>
        <w:t>8</w:t>
      </w:r>
      <w:r w:rsidR="0076341E">
        <w:rPr>
          <w:rFonts w:asciiTheme="majorBidi" w:hAnsiTheme="majorBidi" w:cstheme="majorBidi"/>
          <w:color w:val="2791A6" w:themeColor="accent5"/>
        </w:rPr>
        <w:t xml:space="preserve"> (Different VLANS)</w:t>
      </w:r>
    </w:p>
    <w:p w14:paraId="504EB3AA" w14:textId="6A3BC977" w:rsidR="00037097" w:rsidRDefault="00037097" w:rsidP="00037097">
      <w:pPr>
        <w:rPr>
          <w:color w:val="2791A6" w:themeColor="accent5"/>
          <w:sz w:val="36"/>
          <w:szCs w:val="36"/>
        </w:rPr>
      </w:pPr>
      <w:r>
        <w:rPr>
          <w:color w:val="2791A6" w:themeColor="accent5"/>
          <w:sz w:val="36"/>
          <w:szCs w:val="36"/>
        </w:rPr>
        <w:t>4</w:t>
      </w:r>
      <w:r w:rsidRPr="00100E79">
        <w:rPr>
          <w:color w:val="2791A6" w:themeColor="accent5"/>
          <w:sz w:val="36"/>
          <w:szCs w:val="36"/>
        </w:rPr>
        <w:t>-</w:t>
      </w:r>
      <w:r>
        <w:rPr>
          <w:color w:val="2791A6" w:themeColor="accent5"/>
          <w:sz w:val="36"/>
          <w:szCs w:val="36"/>
        </w:rPr>
        <w:t xml:space="preserve">R </w:t>
      </w:r>
      <w:r w:rsidRPr="00100E79">
        <w:rPr>
          <w:color w:val="2791A6" w:themeColor="accent5"/>
          <w:sz w:val="36"/>
          <w:szCs w:val="36"/>
        </w:rPr>
        <w:t>Building:</w:t>
      </w:r>
    </w:p>
    <w:p w14:paraId="2D2AE222" w14:textId="1D6C8AAF" w:rsidR="0076341E" w:rsidRDefault="0076341E" w:rsidP="00037097">
      <w:pPr>
        <w:rPr>
          <w:color w:val="2791A6" w:themeColor="accent5"/>
          <w:sz w:val="36"/>
          <w:szCs w:val="36"/>
        </w:rPr>
      </w:pPr>
      <w:r w:rsidRPr="0076341E">
        <w:rPr>
          <w:noProof/>
          <w:color w:val="2791A6" w:themeColor="accent5"/>
          <w:sz w:val="36"/>
          <w:szCs w:val="36"/>
        </w:rPr>
        <w:lastRenderedPageBreak/>
        <w:drawing>
          <wp:inline distT="0" distB="0" distL="0" distR="0" wp14:anchorId="68111C89" wp14:editId="1A37E518">
            <wp:extent cx="5257800" cy="2734945"/>
            <wp:effectExtent l="0" t="0" r="0" b="8255"/>
            <wp:docPr id="45943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34735" name=""/>
                    <pic:cNvPicPr/>
                  </pic:nvPicPr>
                  <pic:blipFill>
                    <a:blip r:embed="rId55"/>
                    <a:stretch>
                      <a:fillRect/>
                    </a:stretch>
                  </pic:blipFill>
                  <pic:spPr>
                    <a:xfrm>
                      <a:off x="0" y="0"/>
                      <a:ext cx="5257800" cy="2734945"/>
                    </a:xfrm>
                    <a:prstGeom prst="rect">
                      <a:avLst/>
                    </a:prstGeom>
                  </pic:spPr>
                </pic:pic>
              </a:graphicData>
            </a:graphic>
          </wp:inline>
        </w:drawing>
      </w:r>
    </w:p>
    <w:p w14:paraId="7DB50A30" w14:textId="42AE66E1" w:rsidR="0076341E" w:rsidRDefault="0076341E" w:rsidP="0076341E">
      <w:pPr>
        <w:spacing w:line="276" w:lineRule="auto"/>
        <w:rPr>
          <w:rFonts w:asciiTheme="majorBidi" w:hAnsiTheme="majorBidi" w:cstheme="majorBidi"/>
          <w:color w:val="2791A6" w:themeColor="accent5"/>
        </w:rPr>
      </w:pPr>
      <w:r w:rsidRPr="00253FD0">
        <w:rPr>
          <w:rFonts w:asciiTheme="majorBidi" w:hAnsiTheme="majorBidi" w:cstheme="majorBidi"/>
          <w:color w:val="2791A6" w:themeColor="accent5"/>
        </w:rPr>
        <w:t>Pinging from PC</w:t>
      </w:r>
      <w:r>
        <w:rPr>
          <w:rFonts w:asciiTheme="majorBidi" w:hAnsiTheme="majorBidi" w:cstheme="majorBidi"/>
          <w:color w:val="2791A6" w:themeColor="accent5"/>
        </w:rPr>
        <w:t>9</w:t>
      </w:r>
      <w:r w:rsidRPr="00253FD0">
        <w:rPr>
          <w:rFonts w:asciiTheme="majorBidi" w:hAnsiTheme="majorBidi" w:cstheme="majorBidi"/>
          <w:color w:val="2791A6" w:themeColor="accent5"/>
        </w:rPr>
        <w:t xml:space="preserve"> to PC</w:t>
      </w:r>
      <w:r>
        <w:rPr>
          <w:rFonts w:asciiTheme="majorBidi" w:hAnsiTheme="majorBidi" w:cstheme="majorBidi"/>
          <w:color w:val="2791A6" w:themeColor="accent5"/>
        </w:rPr>
        <w:t>10 (Different VLANS)</w:t>
      </w:r>
    </w:p>
    <w:p w14:paraId="02512204" w14:textId="77777777" w:rsidR="00307009" w:rsidRDefault="00307009" w:rsidP="0032137B">
      <w:pPr>
        <w:rPr>
          <w:color w:val="2791A6" w:themeColor="accent5"/>
          <w:sz w:val="36"/>
          <w:szCs w:val="36"/>
        </w:rPr>
      </w:pPr>
    </w:p>
    <w:p w14:paraId="538C84F3" w14:textId="0220ED59" w:rsidR="00A26124" w:rsidRDefault="00A26124" w:rsidP="00A26124">
      <w:pPr>
        <w:rPr>
          <w:color w:val="2791A6" w:themeColor="accent5"/>
          <w:sz w:val="48"/>
          <w:szCs w:val="48"/>
        </w:rPr>
      </w:pPr>
      <w:r>
        <w:rPr>
          <w:color w:val="2791A6" w:themeColor="accent5"/>
          <w:sz w:val="48"/>
          <w:szCs w:val="48"/>
        </w:rPr>
        <w:t>Different</w:t>
      </w:r>
      <w:r w:rsidRPr="00EF6136">
        <w:rPr>
          <w:color w:val="2791A6" w:themeColor="accent5"/>
          <w:sz w:val="48"/>
          <w:szCs w:val="48"/>
        </w:rPr>
        <w:t xml:space="preserve"> Buildings</w:t>
      </w:r>
      <w:r w:rsidR="00451FAC">
        <w:rPr>
          <w:color w:val="2791A6" w:themeColor="accent5"/>
          <w:sz w:val="48"/>
          <w:szCs w:val="48"/>
        </w:rPr>
        <w:t xml:space="preserve"> Pinging</w:t>
      </w:r>
    </w:p>
    <w:p w14:paraId="1DF57A72" w14:textId="58A4442C" w:rsidR="00451FAC" w:rsidRDefault="003D6597" w:rsidP="00A26124">
      <w:pPr>
        <w:rPr>
          <w:color w:val="2791A6" w:themeColor="accent5"/>
          <w:sz w:val="48"/>
          <w:szCs w:val="48"/>
        </w:rPr>
      </w:pPr>
      <w:r w:rsidRPr="003D6597">
        <w:rPr>
          <w:noProof/>
          <w:color w:val="2791A6" w:themeColor="accent5"/>
          <w:sz w:val="48"/>
          <w:szCs w:val="48"/>
        </w:rPr>
        <w:lastRenderedPageBreak/>
        <w:drawing>
          <wp:inline distT="0" distB="0" distL="0" distR="0" wp14:anchorId="30D83EA0" wp14:editId="35E06F87">
            <wp:extent cx="5257800" cy="4991735"/>
            <wp:effectExtent l="0" t="0" r="0" b="0"/>
            <wp:docPr id="110987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79674" name=""/>
                    <pic:cNvPicPr/>
                  </pic:nvPicPr>
                  <pic:blipFill>
                    <a:blip r:embed="rId56"/>
                    <a:stretch>
                      <a:fillRect/>
                    </a:stretch>
                  </pic:blipFill>
                  <pic:spPr>
                    <a:xfrm>
                      <a:off x="0" y="0"/>
                      <a:ext cx="5257800" cy="4991735"/>
                    </a:xfrm>
                    <a:prstGeom prst="rect">
                      <a:avLst/>
                    </a:prstGeom>
                  </pic:spPr>
                </pic:pic>
              </a:graphicData>
            </a:graphic>
          </wp:inline>
        </w:drawing>
      </w:r>
    </w:p>
    <w:p w14:paraId="2A95EAF0" w14:textId="7ABA8941" w:rsidR="00451FAC" w:rsidRDefault="003D6597" w:rsidP="00A26124">
      <w:pPr>
        <w:rPr>
          <w:color w:val="2791A6" w:themeColor="accent5"/>
          <w:sz w:val="28"/>
          <w:szCs w:val="28"/>
        </w:rPr>
      </w:pPr>
      <w:r w:rsidRPr="00A612FF">
        <w:rPr>
          <w:color w:val="2791A6" w:themeColor="accent5"/>
          <w:sz w:val="28"/>
          <w:szCs w:val="28"/>
        </w:rPr>
        <w:t xml:space="preserve">Pinging from PC1 </w:t>
      </w:r>
      <w:r w:rsidR="002E5AEA">
        <w:rPr>
          <w:color w:val="2791A6" w:themeColor="accent5"/>
          <w:sz w:val="28"/>
          <w:szCs w:val="28"/>
        </w:rPr>
        <w:t>(main building)</w:t>
      </w:r>
      <w:r w:rsidRPr="00A612FF">
        <w:rPr>
          <w:color w:val="2791A6" w:themeColor="accent5"/>
          <w:sz w:val="28"/>
          <w:szCs w:val="28"/>
        </w:rPr>
        <w:t xml:space="preserve"> to the PC5 in S</w:t>
      </w:r>
      <w:r w:rsidR="002E5AEA">
        <w:rPr>
          <w:color w:val="2791A6" w:themeColor="accent5"/>
          <w:sz w:val="28"/>
          <w:szCs w:val="28"/>
        </w:rPr>
        <w:t xml:space="preserve"> building </w:t>
      </w:r>
    </w:p>
    <w:p w14:paraId="6E0F759B" w14:textId="77777777" w:rsidR="004B1FE1" w:rsidRDefault="004B1FE1" w:rsidP="00A26124">
      <w:pPr>
        <w:rPr>
          <w:color w:val="2791A6" w:themeColor="accent5"/>
          <w:sz w:val="28"/>
          <w:szCs w:val="28"/>
        </w:rPr>
      </w:pPr>
    </w:p>
    <w:p w14:paraId="71DA56D7" w14:textId="03719121" w:rsidR="004B1FE1" w:rsidRPr="00A612FF" w:rsidRDefault="004B1FE1" w:rsidP="00A26124">
      <w:pPr>
        <w:rPr>
          <w:color w:val="2791A6" w:themeColor="accent5"/>
          <w:sz w:val="28"/>
          <w:szCs w:val="28"/>
        </w:rPr>
      </w:pPr>
      <w:r w:rsidRPr="004B1FE1">
        <w:rPr>
          <w:noProof/>
          <w:color w:val="2791A6" w:themeColor="accent5"/>
          <w:sz w:val="28"/>
          <w:szCs w:val="28"/>
        </w:rPr>
        <w:lastRenderedPageBreak/>
        <w:drawing>
          <wp:inline distT="0" distB="0" distL="0" distR="0" wp14:anchorId="36D947D3" wp14:editId="58459475">
            <wp:extent cx="5257800" cy="2441575"/>
            <wp:effectExtent l="0" t="0" r="0" b="0"/>
            <wp:docPr id="122524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40866" name=""/>
                    <pic:cNvPicPr/>
                  </pic:nvPicPr>
                  <pic:blipFill>
                    <a:blip r:embed="rId57"/>
                    <a:stretch>
                      <a:fillRect/>
                    </a:stretch>
                  </pic:blipFill>
                  <pic:spPr>
                    <a:xfrm>
                      <a:off x="0" y="0"/>
                      <a:ext cx="5257800" cy="2441575"/>
                    </a:xfrm>
                    <a:prstGeom prst="rect">
                      <a:avLst/>
                    </a:prstGeom>
                  </pic:spPr>
                </pic:pic>
              </a:graphicData>
            </a:graphic>
          </wp:inline>
        </w:drawing>
      </w:r>
    </w:p>
    <w:p w14:paraId="6FC5BF14" w14:textId="77777777" w:rsidR="00E32E37" w:rsidRDefault="004B1FE1" w:rsidP="00534932">
      <w:pPr>
        <w:spacing w:line="276" w:lineRule="auto"/>
        <w:rPr>
          <w:rFonts w:asciiTheme="majorBidi" w:hAnsiTheme="majorBidi" w:cstheme="majorBidi"/>
          <w:color w:val="2791A6" w:themeColor="accent5"/>
        </w:rPr>
      </w:pPr>
      <w:r>
        <w:rPr>
          <w:rFonts w:asciiTheme="majorBidi" w:hAnsiTheme="majorBidi" w:cstheme="majorBidi"/>
          <w:color w:val="2791A6" w:themeColor="accent5"/>
        </w:rPr>
        <w:t>Pinging the PC10</w:t>
      </w:r>
    </w:p>
    <w:p w14:paraId="6F865816" w14:textId="3FD8807B" w:rsidR="0094421D" w:rsidRDefault="004B1FE1" w:rsidP="00534932">
      <w:pPr>
        <w:spacing w:line="276" w:lineRule="auto"/>
        <w:rPr>
          <w:rFonts w:asciiTheme="majorBidi" w:hAnsiTheme="majorBidi" w:cstheme="majorBidi"/>
          <w:color w:val="2791A6" w:themeColor="accent5"/>
        </w:rPr>
      </w:pPr>
      <w:r>
        <w:rPr>
          <w:rFonts w:asciiTheme="majorBidi" w:hAnsiTheme="majorBidi" w:cstheme="majorBidi"/>
          <w:color w:val="2791A6" w:themeColor="accent5"/>
        </w:rPr>
        <w:t>(</w:t>
      </w:r>
      <w:r w:rsidR="00E32E37">
        <w:rPr>
          <w:rFonts w:asciiTheme="majorBidi" w:hAnsiTheme="majorBidi" w:cstheme="majorBidi"/>
          <w:color w:val="2791A6" w:themeColor="accent5"/>
        </w:rPr>
        <w:t>to</w:t>
      </w:r>
      <w:r>
        <w:rPr>
          <w:rFonts w:asciiTheme="majorBidi" w:hAnsiTheme="majorBidi" w:cstheme="majorBidi"/>
          <w:color w:val="2791A6" w:themeColor="accent5"/>
        </w:rPr>
        <w:t xml:space="preserve"> R building) from PC8 (from N building)</w:t>
      </w:r>
    </w:p>
    <w:p w14:paraId="1C4AACFA" w14:textId="1602578B" w:rsidR="002C2A1D" w:rsidRDefault="002C2A1D" w:rsidP="00534932">
      <w:pPr>
        <w:spacing w:line="276" w:lineRule="auto"/>
        <w:rPr>
          <w:rFonts w:asciiTheme="majorBidi" w:hAnsiTheme="majorBidi" w:cstheme="majorBidi"/>
          <w:color w:val="2791A6" w:themeColor="accent5"/>
        </w:rPr>
      </w:pPr>
      <w:r w:rsidRPr="002C2A1D">
        <w:rPr>
          <w:rFonts w:asciiTheme="majorBidi" w:hAnsiTheme="majorBidi" w:cstheme="majorBidi"/>
          <w:noProof/>
          <w:color w:val="2791A6" w:themeColor="accent5"/>
        </w:rPr>
        <w:lastRenderedPageBreak/>
        <w:drawing>
          <wp:inline distT="0" distB="0" distL="0" distR="0" wp14:anchorId="30DE5A63" wp14:editId="1263B423">
            <wp:extent cx="5257800" cy="5041265"/>
            <wp:effectExtent l="0" t="0" r="0" b="6985"/>
            <wp:docPr id="170458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85821" name=""/>
                    <pic:cNvPicPr/>
                  </pic:nvPicPr>
                  <pic:blipFill>
                    <a:blip r:embed="rId58"/>
                    <a:stretch>
                      <a:fillRect/>
                    </a:stretch>
                  </pic:blipFill>
                  <pic:spPr>
                    <a:xfrm>
                      <a:off x="0" y="0"/>
                      <a:ext cx="5257800" cy="5041265"/>
                    </a:xfrm>
                    <a:prstGeom prst="rect">
                      <a:avLst/>
                    </a:prstGeom>
                  </pic:spPr>
                </pic:pic>
              </a:graphicData>
            </a:graphic>
          </wp:inline>
        </w:drawing>
      </w:r>
      <w:r>
        <w:rPr>
          <w:rFonts w:asciiTheme="majorBidi" w:hAnsiTheme="majorBidi" w:cstheme="majorBidi"/>
          <w:color w:val="2791A6" w:themeColor="accent5"/>
        </w:rPr>
        <w:t xml:space="preserve"> </w:t>
      </w:r>
    </w:p>
    <w:p w14:paraId="5BCED861" w14:textId="3A6051F7" w:rsidR="002C2A1D" w:rsidRDefault="002C2A1D" w:rsidP="002C2A1D">
      <w:pPr>
        <w:spacing w:line="276" w:lineRule="auto"/>
        <w:rPr>
          <w:rFonts w:asciiTheme="majorBidi" w:hAnsiTheme="majorBidi" w:cstheme="majorBidi"/>
          <w:color w:val="2791A6" w:themeColor="accent5"/>
        </w:rPr>
      </w:pPr>
      <w:r>
        <w:rPr>
          <w:rFonts w:asciiTheme="majorBidi" w:hAnsiTheme="majorBidi" w:cstheme="majorBidi"/>
          <w:color w:val="2791A6" w:themeColor="accent5"/>
        </w:rPr>
        <w:t>Pinging from PC1(in the main building) and the PC 9 in the R building</w:t>
      </w:r>
    </w:p>
    <w:p w14:paraId="55CFFCAC" w14:textId="743AC44C" w:rsidR="00BD7F66" w:rsidRDefault="00BD7F66" w:rsidP="002C2A1D">
      <w:pPr>
        <w:spacing w:line="276" w:lineRule="auto"/>
        <w:rPr>
          <w:rFonts w:asciiTheme="majorBidi" w:hAnsiTheme="majorBidi" w:cstheme="majorBidi"/>
          <w:color w:val="2791A6" w:themeColor="accent5"/>
        </w:rPr>
      </w:pPr>
      <w:r w:rsidRPr="00BD7F66">
        <w:rPr>
          <w:rFonts w:asciiTheme="majorBidi" w:hAnsiTheme="majorBidi" w:cstheme="majorBidi"/>
          <w:noProof/>
          <w:color w:val="2791A6" w:themeColor="accent5"/>
        </w:rPr>
        <w:lastRenderedPageBreak/>
        <w:drawing>
          <wp:inline distT="0" distB="0" distL="0" distR="0" wp14:anchorId="77736D4C" wp14:editId="013BF536">
            <wp:extent cx="5257800" cy="2486025"/>
            <wp:effectExtent l="0" t="0" r="0" b="9525"/>
            <wp:docPr id="95232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4473" name=""/>
                    <pic:cNvPicPr/>
                  </pic:nvPicPr>
                  <pic:blipFill>
                    <a:blip r:embed="rId59"/>
                    <a:stretch>
                      <a:fillRect/>
                    </a:stretch>
                  </pic:blipFill>
                  <pic:spPr>
                    <a:xfrm>
                      <a:off x="0" y="0"/>
                      <a:ext cx="5257800" cy="2486025"/>
                    </a:xfrm>
                    <a:prstGeom prst="rect">
                      <a:avLst/>
                    </a:prstGeom>
                  </pic:spPr>
                </pic:pic>
              </a:graphicData>
            </a:graphic>
          </wp:inline>
        </w:drawing>
      </w:r>
      <w:r>
        <w:rPr>
          <w:rFonts w:asciiTheme="majorBidi" w:hAnsiTheme="majorBidi" w:cstheme="majorBidi"/>
          <w:color w:val="2791A6" w:themeColor="accent5"/>
        </w:rPr>
        <w:t xml:space="preserve"> </w:t>
      </w:r>
    </w:p>
    <w:p w14:paraId="71F98AA0" w14:textId="47013A6C" w:rsidR="00BD7F66" w:rsidRDefault="00BD7F66" w:rsidP="002C2A1D">
      <w:pPr>
        <w:spacing w:line="276" w:lineRule="auto"/>
        <w:rPr>
          <w:rFonts w:asciiTheme="majorBidi" w:hAnsiTheme="majorBidi" w:cstheme="majorBidi"/>
          <w:color w:val="2791A6" w:themeColor="accent5"/>
        </w:rPr>
      </w:pPr>
      <w:r>
        <w:rPr>
          <w:rFonts w:asciiTheme="majorBidi" w:hAnsiTheme="majorBidi" w:cstheme="majorBidi"/>
          <w:color w:val="2791A6" w:themeColor="accent5"/>
        </w:rPr>
        <w:t>Pinging PC12 from PC11 in MIU Branch</w:t>
      </w:r>
    </w:p>
    <w:p w14:paraId="2AF35D01" w14:textId="77777777" w:rsidR="00534932" w:rsidRDefault="00534932" w:rsidP="00DA4545">
      <w:pPr>
        <w:rPr>
          <w:color w:val="2791A6" w:themeColor="accent5"/>
          <w:sz w:val="36"/>
          <w:szCs w:val="36"/>
        </w:rPr>
      </w:pPr>
    </w:p>
    <w:p w14:paraId="43910BF5" w14:textId="77777777" w:rsidR="00F43651" w:rsidRPr="00100E79" w:rsidRDefault="00F43651" w:rsidP="00DA4545">
      <w:pPr>
        <w:rPr>
          <w:color w:val="2791A6" w:themeColor="accent5"/>
          <w:sz w:val="36"/>
          <w:szCs w:val="36"/>
        </w:rPr>
      </w:pPr>
    </w:p>
    <w:p w14:paraId="1433F8D1" w14:textId="77777777" w:rsidR="00100E79" w:rsidRDefault="00100E79" w:rsidP="00CD7050">
      <w:pPr>
        <w:spacing w:line="276" w:lineRule="auto"/>
        <w:rPr>
          <w:rFonts w:asciiTheme="majorBidi" w:hAnsiTheme="majorBidi" w:cstheme="majorBidi"/>
          <w:color w:val="2791A6" w:themeColor="accent5"/>
        </w:rPr>
      </w:pPr>
    </w:p>
    <w:p w14:paraId="48922980" w14:textId="77777777" w:rsidR="00100E79" w:rsidRDefault="00100E79" w:rsidP="00CD7050">
      <w:pPr>
        <w:spacing w:line="276" w:lineRule="auto"/>
        <w:rPr>
          <w:rFonts w:asciiTheme="majorBidi" w:hAnsiTheme="majorBidi" w:cstheme="majorBidi"/>
          <w:color w:val="2791A6" w:themeColor="accent5"/>
        </w:rPr>
      </w:pPr>
    </w:p>
    <w:p w14:paraId="307B39B6" w14:textId="77777777" w:rsidR="00100E79" w:rsidRDefault="00100E79" w:rsidP="00CD7050">
      <w:pPr>
        <w:spacing w:line="276" w:lineRule="auto"/>
        <w:rPr>
          <w:rFonts w:asciiTheme="majorBidi" w:hAnsiTheme="majorBidi" w:cstheme="majorBidi"/>
          <w:color w:val="2791A6" w:themeColor="accent5"/>
        </w:rPr>
      </w:pPr>
    </w:p>
    <w:p w14:paraId="64E4B831" w14:textId="5EF7F919" w:rsidR="007A27DF" w:rsidRPr="007A27DF" w:rsidRDefault="007A27DF" w:rsidP="006B2C47">
      <w:pPr>
        <w:spacing w:line="276" w:lineRule="auto"/>
        <w:rPr>
          <w:rFonts w:asciiTheme="majorBidi" w:hAnsiTheme="majorBidi" w:cstheme="majorBidi"/>
          <w:color w:val="C2C2C2" w:themeColor="background2" w:themeTint="40"/>
        </w:rPr>
      </w:pPr>
    </w:p>
    <w:sectPr w:rsidR="007A27DF" w:rsidRPr="007A27DF" w:rsidSect="00351924">
      <w:headerReference w:type="even" r:id="rId60"/>
      <w:headerReference w:type="default" r:id="rId61"/>
      <w:footerReference w:type="even" r:id="rId62"/>
      <w:footerReference w:type="default" r:id="rId63"/>
      <w:pgSz w:w="12240" w:h="15840"/>
      <w:pgMar w:top="2880"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C1427" w14:textId="77777777" w:rsidR="004A06E8" w:rsidRDefault="004A06E8">
      <w:pPr>
        <w:spacing w:after="0" w:line="240" w:lineRule="auto"/>
      </w:pPr>
      <w:r>
        <w:separator/>
      </w:r>
    </w:p>
  </w:endnote>
  <w:endnote w:type="continuationSeparator" w:id="0">
    <w:p w14:paraId="6465D9D0" w14:textId="77777777" w:rsidR="004A06E8" w:rsidRDefault="004A0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YGothic-Medium">
    <w:altName w:val="Batang"/>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50AED" w14:textId="77777777" w:rsidR="005746F7" w:rsidRDefault="00000000">
    <w:pPr>
      <w:pStyle w:val="Footer"/>
    </w:pPr>
    <w:r>
      <w:rPr>
        <w:noProof/>
        <w:lang w:eastAsia="ja-JP"/>
      </w:rPr>
      <mc:AlternateContent>
        <mc:Choice Requires="wps">
          <w:drawing>
            <wp:anchor distT="0" distB="0" distL="114300" distR="114300" simplePos="0" relativeHeight="251673600" behindDoc="1" locked="0" layoutInCell="1" allowOverlap="1" wp14:anchorId="65A063FA" wp14:editId="552851D9">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648DF5" w14:textId="77777777" w:rsidR="005746F7" w:rsidRDefault="005746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5A063FA" id="_x0000_s1039"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" fillcolor="#545454 [3215]" stroked="f" strokeweight=".85pt">
              <v:textbox>
                <w:txbxContent>
                  <w:p w14:paraId="32648DF5" w14:textId="77777777" w:rsidR="005746F7" w:rsidRDefault="005746F7">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74624" behindDoc="1" locked="0" layoutInCell="1" allowOverlap="1" wp14:anchorId="06D8DE7B" wp14:editId="48DBD6B2">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0B7BA" w14:textId="77777777" w:rsidR="005746F7" w:rsidRDefault="005746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6D8DE7B" id="_x0000_s1040"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" fillcolor="#1a606e [3204]" stroked="f" strokeweight=".85pt">
              <v:textbox>
                <w:txbxContent>
                  <w:p w14:paraId="5760B7BA" w14:textId="77777777" w:rsidR="005746F7" w:rsidRDefault="005746F7"/>
                </w:txbxContent>
              </v:textbox>
              <w10:wrap anchorx="page" anchory="page"/>
            </v:rect>
          </w:pict>
        </mc:Fallback>
      </mc:AlternateContent>
    </w:r>
    <w:r>
      <w:rPr>
        <w:noProof/>
        <w:lang w:eastAsia="ja-JP"/>
      </w:rPr>
      <mc:AlternateContent>
        <mc:Choice Requires="wps">
          <w:drawing>
            <wp:anchor distT="0" distB="0" distL="114300" distR="114300" simplePos="0" relativeHeight="251675648" behindDoc="0" locked="0" layoutInCell="1" allowOverlap="1" wp14:anchorId="34C8457A" wp14:editId="021E38DC">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1031A8C4" w14:textId="77777777" w:rsidR="005746F7"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8457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1"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" filled="t" fillcolor="#1a606e [3204]" strokecolor="white [3212]">
              <v:path arrowok="t"/>
              <v:textbox inset="0,,0">
                <w:txbxContent>
                  <w:p w14:paraId="1031A8C4" w14:textId="77777777" w:rsidR="005746F7"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B2FB0" w14:textId="77777777" w:rsidR="005746F7" w:rsidRDefault="00000000">
    <w:pPr>
      <w:pStyle w:val="Footer"/>
    </w:pPr>
    <w:r>
      <w:rPr>
        <w:noProof/>
        <w:lang w:eastAsia="ja-JP"/>
      </w:rPr>
      <mc:AlternateContent>
        <mc:Choice Requires="wps">
          <w:drawing>
            <wp:anchor distT="0" distB="0" distL="114300" distR="114300" simplePos="0" relativeHeight="251664384" behindDoc="1" locked="0" layoutInCell="1" allowOverlap="1" wp14:anchorId="5C77F3BC" wp14:editId="00CE6CC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D237D7" w14:textId="77777777" w:rsidR="005746F7" w:rsidRDefault="005746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5C77F3BC" id="_x0000_s1042"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" fillcolor="#545454 [3215]" stroked="f" strokeweight=".85pt">
              <v:textbox>
                <w:txbxContent>
                  <w:p w14:paraId="72D237D7" w14:textId="77777777" w:rsidR="005746F7" w:rsidRDefault="005746F7">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65408" behindDoc="1" locked="0" layoutInCell="1" allowOverlap="1" wp14:anchorId="0A2F29D1" wp14:editId="4E63FA83">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EE1BE" w14:textId="77777777" w:rsidR="005746F7" w:rsidRDefault="005746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A2F29D1" id="_x0000_s1043"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" fillcolor="#1a606e [3204]" stroked="f" strokeweight=".85pt">
              <v:textbox>
                <w:txbxContent>
                  <w:p w14:paraId="14AEE1BE" w14:textId="77777777" w:rsidR="005746F7" w:rsidRDefault="005746F7"/>
                </w:txbxContent>
              </v:textbox>
              <w10:wrap anchorx="page" anchory="page"/>
            </v:rect>
          </w:pict>
        </mc:Fallback>
      </mc:AlternateContent>
    </w:r>
    <w:r>
      <w:rPr>
        <w:noProof/>
        <w:lang w:eastAsia="ja-JP"/>
      </w:rPr>
      <mc:AlternateContent>
        <mc:Choice Requires="wps">
          <w:drawing>
            <wp:anchor distT="0" distB="0" distL="114300" distR="114300" simplePos="0" relativeHeight="251666432" behindDoc="0" locked="0" layoutInCell="1" allowOverlap="1" wp14:anchorId="6C8E52C9" wp14:editId="2B0ACD6D">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CC99387" w14:textId="77777777" w:rsidR="005746F7"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E52C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" filled="t" fillcolor="#1a606e [3204]" strokecolor="white [3212]">
              <v:path arrowok="t"/>
              <v:textbox inset="0,,0">
                <w:txbxContent>
                  <w:p w14:paraId="4CC99387" w14:textId="77777777" w:rsidR="005746F7"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76CE2" w14:textId="77777777" w:rsidR="004A06E8" w:rsidRDefault="004A06E8">
      <w:pPr>
        <w:spacing w:after="0" w:line="240" w:lineRule="auto"/>
      </w:pPr>
      <w:r>
        <w:separator/>
      </w:r>
    </w:p>
  </w:footnote>
  <w:footnote w:type="continuationSeparator" w:id="0">
    <w:p w14:paraId="4B259576" w14:textId="77777777" w:rsidR="004A06E8" w:rsidRDefault="004A0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1C883" w14:textId="3F4310DB" w:rsidR="005746F7" w:rsidRDefault="00000000">
    <w:pPr>
      <w:pStyle w:val="Header"/>
    </w:pPr>
    <w:r>
      <w:rPr>
        <w:noProof/>
      </w:rPr>
      <mc:AlternateContent>
        <mc:Choice Requires="wps">
          <w:drawing>
            <wp:anchor distT="0" distB="0" distL="114300" distR="114300" simplePos="0" relativeHeight="251670528" behindDoc="0" locked="0" layoutInCell="1" allowOverlap="1" wp14:anchorId="31F5C86D" wp14:editId="3D16C11C">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placeholder>
                              <w:docPart w:val="3E6594CBB91D44219534F6DA52876E6F"/>
                            </w:placeholder>
                            <w:dataBinding w:prefixMappings="xmlns:ns0='http://schemas.openxmlformats.org/package/2006/metadata/core-properties' xmlns:ns1='http://purl.org/dc/elements/1.1/'" w:xpath="/ns0:coreProperties[1]/ns1:title[1]" w:storeItemID="{6C3C8BC8-F283-45AE-878A-BAB7291924A1}"/>
                            <w:text/>
                          </w:sdtPr>
                          <w:sdtContent>
                            <w:p w14:paraId="2D92955D" w14:textId="2F99A8E3" w:rsidR="005746F7" w:rsidRDefault="00A56F1B">
                              <w:pPr>
                                <w:jc w:val="center"/>
                                <w:rPr>
                                  <w:color w:val="FFFFFF" w:themeColor="background1"/>
                                </w:rPr>
                              </w:pPr>
                              <w:r>
                                <w:rPr>
                                  <w:color w:val="FFFFFF" w:themeColor="background1"/>
                                </w:rPr>
                                <w:t>COMPUTER NETWORKS PROJECT</w:t>
                              </w:r>
                            </w:p>
                          </w:sdtContent>
                        </w:sdt>
                        <w:p w14:paraId="6B78E740" w14:textId="77777777" w:rsidR="005746F7" w:rsidRDefault="005746F7">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31F5C86D" id="_x0000_t202" coordsize="21600,21600" o:spt="202" path="m,l,21600r21600,l21600,xe">
              <v:stroke joinstyle="miter"/>
              <v:path gradientshapeok="t" o:connecttype="rect"/>
            </v:shapetype>
            <v:shape id="TextBox 3" o:spid="_x0000_s1033"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545454 [3215]" stroked="f" strokeweight=".5pt">
              <v:textbox style="layout-flow:vertical;mso-layout-flow-alt:bottom-to-top">
                <w:txbxContent>
                  <w:sdt>
                    <w:sdtPr>
                      <w:rPr>
                        <w:color w:val="FFFFFF" w:themeColor="background1"/>
                      </w:rPr>
                      <w:alias w:val="Title"/>
                      <w:id w:val="-1801148763"/>
                      <w:placeholder>
                        <w:docPart w:val="3E6594CBB91D44219534F6DA52876E6F"/>
                      </w:placeholder>
                      <w:dataBinding w:prefixMappings="xmlns:ns0='http://schemas.openxmlformats.org/package/2006/metadata/core-properties' xmlns:ns1='http://purl.org/dc/elements/1.1/'" w:xpath="/ns0:coreProperties[1]/ns1:title[1]" w:storeItemID="{6C3C8BC8-F283-45AE-878A-BAB7291924A1}"/>
                      <w:text/>
                    </w:sdtPr>
                    <w:sdtContent>
                      <w:p w14:paraId="2D92955D" w14:textId="2F99A8E3" w:rsidR="005746F7" w:rsidRDefault="00A56F1B">
                        <w:pPr>
                          <w:jc w:val="center"/>
                          <w:rPr>
                            <w:color w:val="FFFFFF" w:themeColor="background1"/>
                          </w:rPr>
                        </w:pPr>
                        <w:r>
                          <w:rPr>
                            <w:color w:val="FFFFFF" w:themeColor="background1"/>
                          </w:rPr>
                          <w:t>COMPUTER NETWORKS PROJECT</w:t>
                        </w:r>
                      </w:p>
                    </w:sdtContent>
                  </w:sdt>
                  <w:p w14:paraId="6B78E740" w14:textId="77777777" w:rsidR="005746F7" w:rsidRDefault="005746F7">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2CFB1BE6" wp14:editId="386A2065">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35638D9"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" fillcolor="white [3057]" stroked="f" strokeweight=".85pt">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5A69945D" wp14:editId="1F6D8D2D">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C477E" w14:textId="77777777" w:rsidR="005746F7" w:rsidRDefault="005746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A69945D" id="_x0000_s1034"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" fillcolor="#1a606e [3204]" stroked="f" strokeweight=".85pt">
              <v:textbox>
                <w:txbxContent>
                  <w:p w14:paraId="47FC477E" w14:textId="77777777" w:rsidR="005746F7" w:rsidRDefault="005746F7"/>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48CDC593" wp14:editId="19216428">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72C99B" w14:textId="77777777" w:rsidR="005746F7" w:rsidRDefault="005746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8CDC593" id="Rectangle 4" o:spid="_x0000_s1035"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" fillcolor="#545454 [3215]" stroked="f" strokeweight=".85pt">
              <v:textbox>
                <w:txbxContent>
                  <w:p w14:paraId="6C72C99B" w14:textId="77777777" w:rsidR="005746F7" w:rsidRDefault="005746F7">
                    <w:pPr>
                      <w:rPr>
                        <w:rFonts w:eastAsia="Times New Roman"/>
                      </w:rPr>
                    </w:pPr>
                  </w:p>
                </w:txbxContent>
              </v:textbox>
              <w10:wrap anchorx="page" anchory="page"/>
            </v:rect>
          </w:pict>
        </mc:Fallback>
      </mc:AlternateContent>
    </w:r>
    <w:r w:rsidR="008B2D9F">
      <w:t>Pinging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025CC" w14:textId="77777777" w:rsidR="005746F7" w:rsidRDefault="00000000">
    <w:pPr>
      <w:pStyle w:val="Header"/>
    </w:pPr>
    <w:r>
      <w:rPr>
        <w:noProof/>
        <w:color w:val="000000"/>
      </w:rPr>
      <mc:AlternateContent>
        <mc:Choice Requires="wps">
          <w:drawing>
            <wp:anchor distT="0" distB="0" distL="114300" distR="114300" simplePos="0" relativeHeight="251662336" behindDoc="1" locked="0" layoutInCell="1" allowOverlap="1" wp14:anchorId="310C1E83" wp14:editId="38FB421C">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AF58A65"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" fillcolor="white [3057]" stroked="f" strokeweight=".8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A2400B2" wp14:editId="723B5BF1">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325F0271" w14:textId="14258509" w:rsidR="005746F7" w:rsidRDefault="00A56F1B">
                              <w:pPr>
                                <w:jc w:val="center"/>
                                <w:rPr>
                                  <w:color w:val="FFFFFF" w:themeColor="background1"/>
                                </w:rPr>
                              </w:pPr>
                              <w:r>
                                <w:rPr>
                                  <w:color w:val="FFFFFF" w:themeColor="background1"/>
                                </w:rPr>
                                <w:t>COMPUTER NETWORKS PROJECT</w:t>
                              </w:r>
                            </w:p>
                          </w:sdtContent>
                        </w:sdt>
                        <w:p w14:paraId="01ED69A5" w14:textId="77777777" w:rsidR="005746F7" w:rsidRDefault="005746F7">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1A2400B2" id="_x0000_t202" coordsize="21600,21600" o:spt="202" path="m,l,21600r21600,l21600,xe">
              <v:stroke joinstyle="miter"/>
              <v:path gradientshapeok="t" o:connecttype="rect"/>
            </v:shapetype>
            <v:shape id="_x0000_s1036"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545454 [3215]" stroked="f" strokeweight=".5pt">
              <v:textbox style="layout-flow:vertical;mso-layout-flow-alt:bottom-to-top">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325F0271" w14:textId="14258509" w:rsidR="005746F7" w:rsidRDefault="00A56F1B">
                        <w:pPr>
                          <w:jc w:val="center"/>
                          <w:rPr>
                            <w:color w:val="FFFFFF" w:themeColor="background1"/>
                          </w:rPr>
                        </w:pPr>
                        <w:r>
                          <w:rPr>
                            <w:color w:val="FFFFFF" w:themeColor="background1"/>
                          </w:rPr>
                          <w:t>COMPUTER NETWORKS PROJECT</w:t>
                        </w:r>
                      </w:p>
                    </w:sdtContent>
                  </w:sdt>
                  <w:p w14:paraId="01ED69A5" w14:textId="77777777" w:rsidR="005746F7" w:rsidRDefault="005746F7">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A431DFD" wp14:editId="2BE2736A">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5D40BE" w14:textId="77777777" w:rsidR="005746F7" w:rsidRDefault="005746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A431DFD" id="_x0000_s1037"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" fillcolor="#1a606e [3204]" stroked="f" strokeweight=".85pt">
              <v:textbox>
                <w:txbxContent>
                  <w:p w14:paraId="245D40BE" w14:textId="77777777" w:rsidR="005746F7" w:rsidRDefault="005746F7"/>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297270B1" wp14:editId="2659FF35">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C7FCF" w14:textId="77777777" w:rsidR="005746F7" w:rsidRDefault="005746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297270B1" id="_x0000_s1038"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" fillcolor="#545454 [3215]" stroked="f" strokeweight=".85pt">
              <v:textbox>
                <w:txbxContent>
                  <w:p w14:paraId="3B1C7FCF" w14:textId="77777777" w:rsidR="005746F7" w:rsidRDefault="005746F7">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4F6D"/>
    <w:multiLevelType w:val="hybridMultilevel"/>
    <w:tmpl w:val="A3D24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950609"/>
    <w:multiLevelType w:val="hybridMultilevel"/>
    <w:tmpl w:val="DD1406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FB57A7"/>
    <w:multiLevelType w:val="hybridMultilevel"/>
    <w:tmpl w:val="DD140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D78C4"/>
    <w:multiLevelType w:val="hybridMultilevel"/>
    <w:tmpl w:val="80825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02387E"/>
    <w:multiLevelType w:val="hybridMultilevel"/>
    <w:tmpl w:val="E6DE95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C1112F"/>
    <w:multiLevelType w:val="hybridMultilevel"/>
    <w:tmpl w:val="D6DC4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11678C"/>
    <w:multiLevelType w:val="hybridMultilevel"/>
    <w:tmpl w:val="7514FC98"/>
    <w:lvl w:ilvl="0" w:tplc="680CEE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2437461">
    <w:abstractNumId w:val="3"/>
  </w:num>
  <w:num w:numId="2" w16cid:durableId="1651789567">
    <w:abstractNumId w:val="4"/>
  </w:num>
  <w:num w:numId="3" w16cid:durableId="184834725">
    <w:abstractNumId w:val="2"/>
  </w:num>
  <w:num w:numId="4" w16cid:durableId="970214026">
    <w:abstractNumId w:val="1"/>
  </w:num>
  <w:num w:numId="5" w16cid:durableId="2096856655">
    <w:abstractNumId w:val="0"/>
  </w:num>
  <w:num w:numId="6" w16cid:durableId="1048997173">
    <w:abstractNumId w:val="5"/>
  </w:num>
  <w:num w:numId="7" w16cid:durableId="14198675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isplayBackgroundShape/>
  <w:mirrorMargins/>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11"/>
    <w:rsid w:val="00000F3F"/>
    <w:rsid w:val="0002116B"/>
    <w:rsid w:val="00032CFE"/>
    <w:rsid w:val="00032E24"/>
    <w:rsid w:val="00037097"/>
    <w:rsid w:val="00042F25"/>
    <w:rsid w:val="00060D96"/>
    <w:rsid w:val="0007034F"/>
    <w:rsid w:val="0008318E"/>
    <w:rsid w:val="000870A9"/>
    <w:rsid w:val="00093BDA"/>
    <w:rsid w:val="000D1EA0"/>
    <w:rsid w:val="000D4623"/>
    <w:rsid w:val="000E1FC0"/>
    <w:rsid w:val="000F5C05"/>
    <w:rsid w:val="000F61B3"/>
    <w:rsid w:val="00100D6E"/>
    <w:rsid w:val="00100E79"/>
    <w:rsid w:val="00102869"/>
    <w:rsid w:val="00106DEF"/>
    <w:rsid w:val="00107092"/>
    <w:rsid w:val="00110BE5"/>
    <w:rsid w:val="00115A38"/>
    <w:rsid w:val="00130715"/>
    <w:rsid w:val="0013181E"/>
    <w:rsid w:val="00132FCA"/>
    <w:rsid w:val="00141F5E"/>
    <w:rsid w:val="00142E0B"/>
    <w:rsid w:val="00154B6A"/>
    <w:rsid w:val="00172E26"/>
    <w:rsid w:val="00195013"/>
    <w:rsid w:val="001B2CC6"/>
    <w:rsid w:val="001C3ACE"/>
    <w:rsid w:val="001C5E18"/>
    <w:rsid w:val="001D1001"/>
    <w:rsid w:val="001E42A5"/>
    <w:rsid w:val="001F7EDC"/>
    <w:rsid w:val="00222259"/>
    <w:rsid w:val="00224919"/>
    <w:rsid w:val="00237529"/>
    <w:rsid w:val="00253FD0"/>
    <w:rsid w:val="002752BC"/>
    <w:rsid w:val="00275B8E"/>
    <w:rsid w:val="00283E84"/>
    <w:rsid w:val="00287C7C"/>
    <w:rsid w:val="002C2399"/>
    <w:rsid w:val="002C2A1D"/>
    <w:rsid w:val="002C32DF"/>
    <w:rsid w:val="002E5AEA"/>
    <w:rsid w:val="002F2CEC"/>
    <w:rsid w:val="00301129"/>
    <w:rsid w:val="00307009"/>
    <w:rsid w:val="0032137B"/>
    <w:rsid w:val="0032185C"/>
    <w:rsid w:val="0032423D"/>
    <w:rsid w:val="00325AE7"/>
    <w:rsid w:val="00344FAA"/>
    <w:rsid w:val="003472FE"/>
    <w:rsid w:val="00351924"/>
    <w:rsid w:val="00357690"/>
    <w:rsid w:val="003703D6"/>
    <w:rsid w:val="00375EEE"/>
    <w:rsid w:val="003922EF"/>
    <w:rsid w:val="00394EDF"/>
    <w:rsid w:val="003A592A"/>
    <w:rsid w:val="003A6EA9"/>
    <w:rsid w:val="003A72B9"/>
    <w:rsid w:val="003C5B44"/>
    <w:rsid w:val="003D6597"/>
    <w:rsid w:val="003D6C6A"/>
    <w:rsid w:val="00405575"/>
    <w:rsid w:val="0041219E"/>
    <w:rsid w:val="00433713"/>
    <w:rsid w:val="004365B4"/>
    <w:rsid w:val="00451FAC"/>
    <w:rsid w:val="00457D61"/>
    <w:rsid w:val="004602B0"/>
    <w:rsid w:val="0048424B"/>
    <w:rsid w:val="004905FB"/>
    <w:rsid w:val="004A06E8"/>
    <w:rsid w:val="004B1FE1"/>
    <w:rsid w:val="004C6968"/>
    <w:rsid w:val="004C73AF"/>
    <w:rsid w:val="004D3E33"/>
    <w:rsid w:val="004D54C2"/>
    <w:rsid w:val="004F30EC"/>
    <w:rsid w:val="004F39B1"/>
    <w:rsid w:val="004F7018"/>
    <w:rsid w:val="004F7C4F"/>
    <w:rsid w:val="00523EEE"/>
    <w:rsid w:val="005301A9"/>
    <w:rsid w:val="00533B2A"/>
    <w:rsid w:val="00534932"/>
    <w:rsid w:val="00534BEF"/>
    <w:rsid w:val="00550A4A"/>
    <w:rsid w:val="00563F2B"/>
    <w:rsid w:val="005746F7"/>
    <w:rsid w:val="005830CC"/>
    <w:rsid w:val="00585FC5"/>
    <w:rsid w:val="005962F9"/>
    <w:rsid w:val="005965D0"/>
    <w:rsid w:val="005A4BD4"/>
    <w:rsid w:val="005B5C1E"/>
    <w:rsid w:val="005D1BCF"/>
    <w:rsid w:val="005F467D"/>
    <w:rsid w:val="005F5F06"/>
    <w:rsid w:val="00602A52"/>
    <w:rsid w:val="006078F0"/>
    <w:rsid w:val="006274F2"/>
    <w:rsid w:val="0063106D"/>
    <w:rsid w:val="0063194A"/>
    <w:rsid w:val="00636441"/>
    <w:rsid w:val="0065743D"/>
    <w:rsid w:val="00664D1F"/>
    <w:rsid w:val="00685EB7"/>
    <w:rsid w:val="00685F79"/>
    <w:rsid w:val="006A0D1D"/>
    <w:rsid w:val="006B11D5"/>
    <w:rsid w:val="006B2C47"/>
    <w:rsid w:val="006D2B49"/>
    <w:rsid w:val="006E1E14"/>
    <w:rsid w:val="006E28A8"/>
    <w:rsid w:val="00714384"/>
    <w:rsid w:val="007173F9"/>
    <w:rsid w:val="00732DF7"/>
    <w:rsid w:val="007433F2"/>
    <w:rsid w:val="0074495F"/>
    <w:rsid w:val="0075177B"/>
    <w:rsid w:val="00757FE2"/>
    <w:rsid w:val="00760348"/>
    <w:rsid w:val="0076341E"/>
    <w:rsid w:val="00763AE4"/>
    <w:rsid w:val="007728A3"/>
    <w:rsid w:val="00783A01"/>
    <w:rsid w:val="007918C3"/>
    <w:rsid w:val="00795E95"/>
    <w:rsid w:val="007A27DF"/>
    <w:rsid w:val="007C38FF"/>
    <w:rsid w:val="007D2900"/>
    <w:rsid w:val="007D2AEE"/>
    <w:rsid w:val="007E051A"/>
    <w:rsid w:val="007E47C7"/>
    <w:rsid w:val="007E5BA3"/>
    <w:rsid w:val="007F0835"/>
    <w:rsid w:val="007F1CE3"/>
    <w:rsid w:val="00811CA0"/>
    <w:rsid w:val="00815F42"/>
    <w:rsid w:val="00822F65"/>
    <w:rsid w:val="00823D09"/>
    <w:rsid w:val="00826302"/>
    <w:rsid w:val="0083350A"/>
    <w:rsid w:val="008341F5"/>
    <w:rsid w:val="00851A01"/>
    <w:rsid w:val="008711F1"/>
    <w:rsid w:val="00876A0C"/>
    <w:rsid w:val="00882253"/>
    <w:rsid w:val="0089277D"/>
    <w:rsid w:val="008A0F73"/>
    <w:rsid w:val="008B2D9F"/>
    <w:rsid w:val="008C2FE2"/>
    <w:rsid w:val="008D09CE"/>
    <w:rsid w:val="008E10B5"/>
    <w:rsid w:val="008E1257"/>
    <w:rsid w:val="008E4401"/>
    <w:rsid w:val="008E5EB3"/>
    <w:rsid w:val="008E6A62"/>
    <w:rsid w:val="009049AF"/>
    <w:rsid w:val="00914EA8"/>
    <w:rsid w:val="00916702"/>
    <w:rsid w:val="00930C07"/>
    <w:rsid w:val="00943AD0"/>
    <w:rsid w:val="0094421D"/>
    <w:rsid w:val="009452A2"/>
    <w:rsid w:val="00953991"/>
    <w:rsid w:val="00960294"/>
    <w:rsid w:val="00960C49"/>
    <w:rsid w:val="00965BF3"/>
    <w:rsid w:val="0099064E"/>
    <w:rsid w:val="00992FA4"/>
    <w:rsid w:val="009B4DD2"/>
    <w:rsid w:val="009D279C"/>
    <w:rsid w:val="009D5566"/>
    <w:rsid w:val="00A23948"/>
    <w:rsid w:val="00A26124"/>
    <w:rsid w:val="00A35B4A"/>
    <w:rsid w:val="00A47D6E"/>
    <w:rsid w:val="00A56F1B"/>
    <w:rsid w:val="00A60204"/>
    <w:rsid w:val="00A612FF"/>
    <w:rsid w:val="00A63731"/>
    <w:rsid w:val="00A75427"/>
    <w:rsid w:val="00A80C92"/>
    <w:rsid w:val="00A80D01"/>
    <w:rsid w:val="00A9447C"/>
    <w:rsid w:val="00AB1C06"/>
    <w:rsid w:val="00AB2260"/>
    <w:rsid w:val="00AB3D61"/>
    <w:rsid w:val="00AB7323"/>
    <w:rsid w:val="00AB791D"/>
    <w:rsid w:val="00AB7E7B"/>
    <w:rsid w:val="00AC67C9"/>
    <w:rsid w:val="00AD1D55"/>
    <w:rsid w:val="00AD260D"/>
    <w:rsid w:val="00AD2BC9"/>
    <w:rsid w:val="00AE75D2"/>
    <w:rsid w:val="00AF3AD9"/>
    <w:rsid w:val="00B065D2"/>
    <w:rsid w:val="00B200FF"/>
    <w:rsid w:val="00B25AA4"/>
    <w:rsid w:val="00B269CD"/>
    <w:rsid w:val="00B3733E"/>
    <w:rsid w:val="00B436E7"/>
    <w:rsid w:val="00B51F79"/>
    <w:rsid w:val="00B62293"/>
    <w:rsid w:val="00B651DC"/>
    <w:rsid w:val="00B660B8"/>
    <w:rsid w:val="00B74711"/>
    <w:rsid w:val="00B76567"/>
    <w:rsid w:val="00B855C8"/>
    <w:rsid w:val="00B92C4F"/>
    <w:rsid w:val="00BA092B"/>
    <w:rsid w:val="00BA2BC0"/>
    <w:rsid w:val="00BA328C"/>
    <w:rsid w:val="00BC09AA"/>
    <w:rsid w:val="00BD7F66"/>
    <w:rsid w:val="00BE48CB"/>
    <w:rsid w:val="00BF56C5"/>
    <w:rsid w:val="00C03E46"/>
    <w:rsid w:val="00C0671B"/>
    <w:rsid w:val="00C23E82"/>
    <w:rsid w:val="00C472B5"/>
    <w:rsid w:val="00C7749D"/>
    <w:rsid w:val="00C83E16"/>
    <w:rsid w:val="00C976CE"/>
    <w:rsid w:val="00CA31AB"/>
    <w:rsid w:val="00CA5095"/>
    <w:rsid w:val="00CA5CE6"/>
    <w:rsid w:val="00CA6729"/>
    <w:rsid w:val="00CB1EC4"/>
    <w:rsid w:val="00CB5731"/>
    <w:rsid w:val="00CB6024"/>
    <w:rsid w:val="00CB69E1"/>
    <w:rsid w:val="00CD6832"/>
    <w:rsid w:val="00CD7050"/>
    <w:rsid w:val="00CE3BEF"/>
    <w:rsid w:val="00D0177A"/>
    <w:rsid w:val="00D21F4D"/>
    <w:rsid w:val="00D57D4D"/>
    <w:rsid w:val="00D661C3"/>
    <w:rsid w:val="00D7090A"/>
    <w:rsid w:val="00D732B2"/>
    <w:rsid w:val="00DA4545"/>
    <w:rsid w:val="00DC2551"/>
    <w:rsid w:val="00DC7D9D"/>
    <w:rsid w:val="00DE4C39"/>
    <w:rsid w:val="00DE65B3"/>
    <w:rsid w:val="00E31BA6"/>
    <w:rsid w:val="00E32E37"/>
    <w:rsid w:val="00E3494F"/>
    <w:rsid w:val="00E62FE7"/>
    <w:rsid w:val="00E641F4"/>
    <w:rsid w:val="00E74855"/>
    <w:rsid w:val="00E754CF"/>
    <w:rsid w:val="00E91ADD"/>
    <w:rsid w:val="00E91DA7"/>
    <w:rsid w:val="00E96586"/>
    <w:rsid w:val="00EA4C50"/>
    <w:rsid w:val="00EB27CD"/>
    <w:rsid w:val="00EB5674"/>
    <w:rsid w:val="00EB6D6F"/>
    <w:rsid w:val="00EC7FCA"/>
    <w:rsid w:val="00ED0078"/>
    <w:rsid w:val="00ED0498"/>
    <w:rsid w:val="00EE1488"/>
    <w:rsid w:val="00EE4CD9"/>
    <w:rsid w:val="00EF0D82"/>
    <w:rsid w:val="00EF3514"/>
    <w:rsid w:val="00EF6136"/>
    <w:rsid w:val="00F20E7D"/>
    <w:rsid w:val="00F2263D"/>
    <w:rsid w:val="00F3332C"/>
    <w:rsid w:val="00F41D89"/>
    <w:rsid w:val="00F43651"/>
    <w:rsid w:val="00F474A8"/>
    <w:rsid w:val="00F76393"/>
    <w:rsid w:val="00F76987"/>
    <w:rsid w:val="00F83CCE"/>
    <w:rsid w:val="00F91B44"/>
    <w:rsid w:val="00FA1DED"/>
    <w:rsid w:val="00FB5405"/>
    <w:rsid w:val="00FC3D2F"/>
    <w:rsid w:val="00FE155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02AA5"/>
  <w15:docId w15:val="{16DC324A-A739-4587-B3E2-44FD5B8D1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ko-K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924"/>
  </w:style>
  <w:style w:type="paragraph" w:styleId="Heading1">
    <w:name w:val="heading 1"/>
    <w:basedOn w:val="Normal"/>
    <w:next w:val="Normal"/>
    <w:link w:val="Heading1Char"/>
    <w:uiPriority w:val="9"/>
    <w:qFormat/>
    <w:rsid w:val="00351924"/>
    <w:pPr>
      <w:keepNext/>
      <w:keepLines/>
      <w:spacing w:before="360" w:after="40" w:line="240" w:lineRule="auto"/>
      <w:outlineLvl w:val="0"/>
    </w:pPr>
    <w:rPr>
      <w:rFonts w:asciiTheme="majorHAnsi" w:eastAsiaTheme="majorEastAsia" w:hAnsiTheme="majorHAnsi" w:cstheme="majorBidi"/>
      <w:color w:val="1D6C7C" w:themeColor="accent6" w:themeShade="BF"/>
      <w:sz w:val="40"/>
      <w:szCs w:val="40"/>
    </w:rPr>
  </w:style>
  <w:style w:type="paragraph" w:styleId="Heading2">
    <w:name w:val="heading 2"/>
    <w:basedOn w:val="Normal"/>
    <w:next w:val="Normal"/>
    <w:link w:val="Heading2Char"/>
    <w:uiPriority w:val="9"/>
    <w:unhideWhenUsed/>
    <w:qFormat/>
    <w:rsid w:val="00351924"/>
    <w:pPr>
      <w:keepNext/>
      <w:keepLines/>
      <w:spacing w:before="80" w:after="0" w:line="240" w:lineRule="auto"/>
      <w:outlineLvl w:val="1"/>
    </w:pPr>
    <w:rPr>
      <w:rFonts w:asciiTheme="majorHAnsi" w:eastAsiaTheme="majorEastAsia" w:hAnsiTheme="majorHAnsi" w:cstheme="majorBidi"/>
      <w:color w:val="1D6C7C" w:themeColor="accent6" w:themeShade="BF"/>
      <w:sz w:val="28"/>
      <w:szCs w:val="28"/>
    </w:rPr>
  </w:style>
  <w:style w:type="paragraph" w:styleId="Heading3">
    <w:name w:val="heading 3"/>
    <w:basedOn w:val="Normal"/>
    <w:next w:val="Normal"/>
    <w:link w:val="Heading3Char"/>
    <w:uiPriority w:val="9"/>
    <w:semiHidden/>
    <w:unhideWhenUsed/>
    <w:qFormat/>
    <w:rsid w:val="00351924"/>
    <w:pPr>
      <w:keepNext/>
      <w:keepLines/>
      <w:spacing w:before="80" w:after="0" w:line="240" w:lineRule="auto"/>
      <w:outlineLvl w:val="2"/>
    </w:pPr>
    <w:rPr>
      <w:rFonts w:asciiTheme="majorHAnsi" w:eastAsiaTheme="majorEastAsia" w:hAnsiTheme="majorHAnsi" w:cstheme="majorBidi"/>
      <w:color w:val="1D6C7C" w:themeColor="accent6" w:themeShade="BF"/>
      <w:sz w:val="24"/>
      <w:szCs w:val="24"/>
    </w:rPr>
  </w:style>
  <w:style w:type="paragraph" w:styleId="Heading4">
    <w:name w:val="heading 4"/>
    <w:basedOn w:val="Normal"/>
    <w:next w:val="Normal"/>
    <w:link w:val="Heading4Char"/>
    <w:uiPriority w:val="9"/>
    <w:semiHidden/>
    <w:unhideWhenUsed/>
    <w:qFormat/>
    <w:rsid w:val="00351924"/>
    <w:pPr>
      <w:keepNext/>
      <w:keepLines/>
      <w:spacing w:before="80" w:after="0"/>
      <w:outlineLvl w:val="3"/>
    </w:pPr>
    <w:rPr>
      <w:rFonts w:asciiTheme="majorHAnsi" w:eastAsiaTheme="majorEastAsia" w:hAnsiTheme="majorHAnsi" w:cstheme="majorBidi"/>
      <w:color w:val="2791A6" w:themeColor="accent6"/>
      <w:sz w:val="22"/>
      <w:szCs w:val="22"/>
    </w:rPr>
  </w:style>
  <w:style w:type="paragraph" w:styleId="Heading5">
    <w:name w:val="heading 5"/>
    <w:basedOn w:val="Normal"/>
    <w:next w:val="Normal"/>
    <w:link w:val="Heading5Char"/>
    <w:uiPriority w:val="9"/>
    <w:semiHidden/>
    <w:unhideWhenUsed/>
    <w:qFormat/>
    <w:rsid w:val="00351924"/>
    <w:pPr>
      <w:keepNext/>
      <w:keepLines/>
      <w:spacing w:before="40" w:after="0"/>
      <w:outlineLvl w:val="4"/>
    </w:pPr>
    <w:rPr>
      <w:rFonts w:asciiTheme="majorHAnsi" w:eastAsiaTheme="majorEastAsia" w:hAnsiTheme="majorHAnsi" w:cstheme="majorBidi"/>
      <w:i/>
      <w:iCs/>
      <w:color w:val="2791A6" w:themeColor="accent6"/>
      <w:sz w:val="22"/>
      <w:szCs w:val="22"/>
    </w:rPr>
  </w:style>
  <w:style w:type="paragraph" w:styleId="Heading6">
    <w:name w:val="heading 6"/>
    <w:basedOn w:val="Normal"/>
    <w:next w:val="Normal"/>
    <w:link w:val="Heading6Char"/>
    <w:uiPriority w:val="9"/>
    <w:semiHidden/>
    <w:unhideWhenUsed/>
    <w:qFormat/>
    <w:rsid w:val="00351924"/>
    <w:pPr>
      <w:keepNext/>
      <w:keepLines/>
      <w:spacing w:before="40" w:after="0"/>
      <w:outlineLvl w:val="5"/>
    </w:pPr>
    <w:rPr>
      <w:rFonts w:asciiTheme="majorHAnsi" w:eastAsiaTheme="majorEastAsia" w:hAnsiTheme="majorHAnsi" w:cstheme="majorBidi"/>
      <w:color w:val="2791A6" w:themeColor="accent6"/>
    </w:rPr>
  </w:style>
  <w:style w:type="paragraph" w:styleId="Heading7">
    <w:name w:val="heading 7"/>
    <w:basedOn w:val="Normal"/>
    <w:next w:val="Normal"/>
    <w:link w:val="Heading7Char"/>
    <w:uiPriority w:val="9"/>
    <w:semiHidden/>
    <w:unhideWhenUsed/>
    <w:qFormat/>
    <w:rsid w:val="00351924"/>
    <w:pPr>
      <w:keepNext/>
      <w:keepLines/>
      <w:spacing w:before="40" w:after="0"/>
      <w:outlineLvl w:val="6"/>
    </w:pPr>
    <w:rPr>
      <w:rFonts w:asciiTheme="majorHAnsi" w:eastAsiaTheme="majorEastAsia" w:hAnsiTheme="majorHAnsi" w:cstheme="majorBidi"/>
      <w:b/>
      <w:bCs/>
      <w:color w:val="2791A6" w:themeColor="accent6"/>
    </w:rPr>
  </w:style>
  <w:style w:type="paragraph" w:styleId="Heading8">
    <w:name w:val="heading 8"/>
    <w:basedOn w:val="Normal"/>
    <w:next w:val="Normal"/>
    <w:link w:val="Heading8Char"/>
    <w:uiPriority w:val="9"/>
    <w:semiHidden/>
    <w:unhideWhenUsed/>
    <w:qFormat/>
    <w:rsid w:val="00351924"/>
    <w:pPr>
      <w:keepNext/>
      <w:keepLines/>
      <w:spacing w:before="40" w:after="0"/>
      <w:outlineLvl w:val="7"/>
    </w:pPr>
    <w:rPr>
      <w:rFonts w:asciiTheme="majorHAnsi" w:eastAsiaTheme="majorEastAsia" w:hAnsiTheme="majorHAnsi" w:cstheme="majorBidi"/>
      <w:b/>
      <w:bCs/>
      <w:i/>
      <w:iCs/>
      <w:color w:val="2791A6" w:themeColor="accent6"/>
      <w:sz w:val="20"/>
      <w:szCs w:val="20"/>
    </w:rPr>
  </w:style>
  <w:style w:type="paragraph" w:styleId="Heading9">
    <w:name w:val="heading 9"/>
    <w:basedOn w:val="Normal"/>
    <w:next w:val="Normal"/>
    <w:link w:val="Heading9Char"/>
    <w:uiPriority w:val="9"/>
    <w:semiHidden/>
    <w:unhideWhenUsed/>
    <w:qFormat/>
    <w:rsid w:val="00351924"/>
    <w:pPr>
      <w:keepNext/>
      <w:keepLines/>
      <w:spacing w:before="40" w:after="0"/>
      <w:outlineLvl w:val="8"/>
    </w:pPr>
    <w:rPr>
      <w:rFonts w:asciiTheme="majorHAnsi" w:eastAsiaTheme="majorEastAsia" w:hAnsiTheme="majorHAnsi" w:cstheme="majorBidi"/>
      <w:i/>
      <w:iCs/>
      <w:color w:val="2791A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924"/>
    <w:rPr>
      <w:rFonts w:asciiTheme="majorHAnsi" w:eastAsiaTheme="majorEastAsia" w:hAnsiTheme="majorHAnsi" w:cstheme="majorBidi"/>
      <w:color w:val="1D6C7C" w:themeColor="accent6" w:themeShade="BF"/>
      <w:sz w:val="40"/>
      <w:szCs w:val="40"/>
    </w:rPr>
  </w:style>
  <w:style w:type="character" w:customStyle="1" w:styleId="Heading2Char">
    <w:name w:val="Heading 2 Char"/>
    <w:basedOn w:val="DefaultParagraphFont"/>
    <w:link w:val="Heading2"/>
    <w:uiPriority w:val="9"/>
    <w:rsid w:val="00351924"/>
    <w:rPr>
      <w:rFonts w:asciiTheme="majorHAnsi" w:eastAsiaTheme="majorEastAsia" w:hAnsiTheme="majorHAnsi" w:cstheme="majorBidi"/>
      <w:color w:val="1D6C7C" w:themeColor="accent6" w:themeShade="BF"/>
      <w:sz w:val="28"/>
      <w:szCs w:val="28"/>
    </w:rPr>
  </w:style>
  <w:style w:type="character" w:customStyle="1" w:styleId="Heading3Char">
    <w:name w:val="Heading 3 Char"/>
    <w:basedOn w:val="DefaultParagraphFont"/>
    <w:link w:val="Heading3"/>
    <w:uiPriority w:val="9"/>
    <w:semiHidden/>
    <w:rsid w:val="00351924"/>
    <w:rPr>
      <w:rFonts w:asciiTheme="majorHAnsi" w:eastAsiaTheme="majorEastAsia" w:hAnsiTheme="majorHAnsi" w:cstheme="majorBidi"/>
      <w:color w:val="1D6C7C" w:themeColor="accent6" w:themeShade="BF"/>
      <w:sz w:val="24"/>
      <w:szCs w:val="24"/>
    </w:rPr>
  </w:style>
  <w:style w:type="paragraph" w:styleId="Title">
    <w:name w:val="Title"/>
    <w:basedOn w:val="Normal"/>
    <w:next w:val="Normal"/>
    <w:link w:val="TitleChar"/>
    <w:uiPriority w:val="10"/>
    <w:qFormat/>
    <w:rsid w:val="00351924"/>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351924"/>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35192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51924"/>
    <w:rPr>
      <w:rFonts w:asciiTheme="majorHAnsi" w:eastAsiaTheme="majorEastAsia" w:hAnsiTheme="majorHAnsi" w:cstheme="majorBidi"/>
      <w:sz w:val="30"/>
      <w:szCs w:val="30"/>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sid w:val="00351924"/>
    <w:rPr>
      <w:rFonts w:asciiTheme="majorHAnsi" w:eastAsiaTheme="majorEastAsia" w:hAnsiTheme="majorHAnsi" w:cstheme="majorBidi"/>
      <w:color w:val="2791A6" w:themeColor="accent6"/>
      <w:sz w:val="22"/>
      <w:szCs w:val="22"/>
    </w:rPr>
  </w:style>
  <w:style w:type="character" w:customStyle="1" w:styleId="Heading5Char">
    <w:name w:val="Heading 5 Char"/>
    <w:basedOn w:val="DefaultParagraphFont"/>
    <w:link w:val="Heading5"/>
    <w:uiPriority w:val="9"/>
    <w:semiHidden/>
    <w:rsid w:val="00351924"/>
    <w:rPr>
      <w:rFonts w:asciiTheme="majorHAnsi" w:eastAsiaTheme="majorEastAsia" w:hAnsiTheme="majorHAnsi" w:cstheme="majorBidi"/>
      <w:i/>
      <w:iCs/>
      <w:color w:val="2791A6" w:themeColor="accent6"/>
      <w:sz w:val="22"/>
      <w:szCs w:val="22"/>
    </w:rPr>
  </w:style>
  <w:style w:type="character" w:customStyle="1" w:styleId="Heading6Char">
    <w:name w:val="Heading 6 Char"/>
    <w:basedOn w:val="DefaultParagraphFont"/>
    <w:link w:val="Heading6"/>
    <w:uiPriority w:val="9"/>
    <w:semiHidden/>
    <w:rsid w:val="00351924"/>
    <w:rPr>
      <w:rFonts w:asciiTheme="majorHAnsi" w:eastAsiaTheme="majorEastAsia" w:hAnsiTheme="majorHAnsi" w:cstheme="majorBidi"/>
      <w:color w:val="2791A6" w:themeColor="accent6"/>
    </w:rPr>
  </w:style>
  <w:style w:type="character" w:customStyle="1" w:styleId="Heading7Char">
    <w:name w:val="Heading 7 Char"/>
    <w:basedOn w:val="DefaultParagraphFont"/>
    <w:link w:val="Heading7"/>
    <w:uiPriority w:val="9"/>
    <w:semiHidden/>
    <w:rsid w:val="00351924"/>
    <w:rPr>
      <w:rFonts w:asciiTheme="majorHAnsi" w:eastAsiaTheme="majorEastAsia" w:hAnsiTheme="majorHAnsi" w:cstheme="majorBidi"/>
      <w:b/>
      <w:bCs/>
      <w:color w:val="2791A6" w:themeColor="accent6"/>
    </w:rPr>
  </w:style>
  <w:style w:type="character" w:customStyle="1" w:styleId="Heading8Char">
    <w:name w:val="Heading 8 Char"/>
    <w:basedOn w:val="DefaultParagraphFont"/>
    <w:link w:val="Heading8"/>
    <w:uiPriority w:val="9"/>
    <w:semiHidden/>
    <w:rsid w:val="00351924"/>
    <w:rPr>
      <w:rFonts w:asciiTheme="majorHAnsi" w:eastAsiaTheme="majorEastAsia" w:hAnsiTheme="majorHAnsi" w:cstheme="majorBidi"/>
      <w:b/>
      <w:bCs/>
      <w:i/>
      <w:iCs/>
      <w:color w:val="2791A6" w:themeColor="accent6"/>
      <w:sz w:val="20"/>
      <w:szCs w:val="20"/>
    </w:rPr>
  </w:style>
  <w:style w:type="character" w:customStyle="1" w:styleId="Heading9Char">
    <w:name w:val="Heading 9 Char"/>
    <w:basedOn w:val="DefaultParagraphFont"/>
    <w:link w:val="Heading9"/>
    <w:uiPriority w:val="9"/>
    <w:semiHidden/>
    <w:rsid w:val="00351924"/>
    <w:rPr>
      <w:rFonts w:asciiTheme="majorHAnsi" w:eastAsiaTheme="majorEastAsia" w:hAnsiTheme="majorHAnsi" w:cstheme="majorBidi"/>
      <w:i/>
      <w:iCs/>
      <w:color w:val="2791A6" w:themeColor="accent6"/>
      <w:sz w:val="20"/>
      <w:szCs w:val="20"/>
    </w:rPr>
  </w:style>
  <w:style w:type="paragraph" w:styleId="Caption">
    <w:name w:val="caption"/>
    <w:basedOn w:val="Normal"/>
    <w:next w:val="Normal"/>
    <w:uiPriority w:val="35"/>
    <w:semiHidden/>
    <w:unhideWhenUsed/>
    <w:qFormat/>
    <w:rsid w:val="00351924"/>
    <w:pPr>
      <w:spacing w:line="240" w:lineRule="auto"/>
    </w:pPr>
    <w:rPr>
      <w:b/>
      <w:bCs/>
      <w:smallCaps/>
      <w:color w:val="FFFFFF" w:themeColor="text1" w:themeTint="A6"/>
    </w:rPr>
  </w:style>
  <w:style w:type="character" w:styleId="Strong">
    <w:name w:val="Strong"/>
    <w:basedOn w:val="DefaultParagraphFont"/>
    <w:uiPriority w:val="22"/>
    <w:qFormat/>
    <w:rsid w:val="00351924"/>
    <w:rPr>
      <w:b/>
      <w:bCs/>
    </w:rPr>
  </w:style>
  <w:style w:type="character" w:styleId="Emphasis">
    <w:name w:val="Emphasis"/>
    <w:basedOn w:val="DefaultParagraphFont"/>
    <w:uiPriority w:val="20"/>
    <w:qFormat/>
    <w:rsid w:val="00351924"/>
    <w:rPr>
      <w:i/>
      <w:iCs/>
      <w:color w:val="2791A6" w:themeColor="accent6"/>
    </w:rPr>
  </w:style>
  <w:style w:type="paragraph" w:styleId="NoSpacing">
    <w:name w:val="No Spacing"/>
    <w:link w:val="NoSpacingChar"/>
    <w:uiPriority w:val="1"/>
    <w:qFormat/>
    <w:rsid w:val="00351924"/>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351924"/>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351924"/>
    <w:rPr>
      <w:i/>
      <w:iCs/>
      <w:color w:val="FFFFFF" w:themeColor="text1" w:themeTint="D9"/>
    </w:rPr>
  </w:style>
  <w:style w:type="paragraph" w:styleId="IntenseQuote">
    <w:name w:val="Intense Quote"/>
    <w:basedOn w:val="Normal"/>
    <w:next w:val="Normal"/>
    <w:link w:val="IntenseQuoteChar"/>
    <w:uiPriority w:val="30"/>
    <w:qFormat/>
    <w:rsid w:val="00351924"/>
    <w:pPr>
      <w:spacing w:before="160" w:after="160" w:line="264" w:lineRule="auto"/>
      <w:ind w:left="720" w:right="720"/>
      <w:jc w:val="center"/>
    </w:pPr>
    <w:rPr>
      <w:rFonts w:asciiTheme="majorHAnsi" w:eastAsiaTheme="majorEastAsia" w:hAnsiTheme="majorHAnsi" w:cstheme="majorBidi"/>
      <w:i/>
      <w:iCs/>
      <w:color w:val="2791A6" w:themeColor="accent6"/>
      <w:sz w:val="32"/>
      <w:szCs w:val="32"/>
    </w:rPr>
  </w:style>
  <w:style w:type="character" w:customStyle="1" w:styleId="IntenseQuoteChar">
    <w:name w:val="Intense Quote Char"/>
    <w:basedOn w:val="DefaultParagraphFont"/>
    <w:link w:val="IntenseQuote"/>
    <w:uiPriority w:val="30"/>
    <w:rsid w:val="00351924"/>
    <w:rPr>
      <w:rFonts w:asciiTheme="majorHAnsi" w:eastAsiaTheme="majorEastAsia" w:hAnsiTheme="majorHAnsi" w:cstheme="majorBidi"/>
      <w:i/>
      <w:iCs/>
      <w:color w:val="2791A6" w:themeColor="accent6"/>
      <w:sz w:val="32"/>
      <w:szCs w:val="32"/>
    </w:rPr>
  </w:style>
  <w:style w:type="character" w:styleId="SubtleEmphasis">
    <w:name w:val="Subtle Emphasis"/>
    <w:basedOn w:val="DefaultParagraphFont"/>
    <w:uiPriority w:val="19"/>
    <w:qFormat/>
    <w:rsid w:val="00351924"/>
    <w:rPr>
      <w:i/>
      <w:iCs/>
    </w:rPr>
  </w:style>
  <w:style w:type="character" w:styleId="IntenseEmphasis">
    <w:name w:val="Intense Emphasis"/>
    <w:basedOn w:val="DefaultParagraphFont"/>
    <w:uiPriority w:val="21"/>
    <w:qFormat/>
    <w:rsid w:val="00351924"/>
    <w:rPr>
      <w:b/>
      <w:bCs/>
      <w:i/>
      <w:iCs/>
    </w:rPr>
  </w:style>
  <w:style w:type="character" w:styleId="SubtleReference">
    <w:name w:val="Subtle Reference"/>
    <w:basedOn w:val="DefaultParagraphFont"/>
    <w:uiPriority w:val="31"/>
    <w:qFormat/>
    <w:rsid w:val="00351924"/>
    <w:rPr>
      <w:smallCaps/>
      <w:color w:val="FFFFFF" w:themeColor="text1" w:themeTint="A6"/>
    </w:rPr>
  </w:style>
  <w:style w:type="character" w:styleId="IntenseReference">
    <w:name w:val="Intense Reference"/>
    <w:basedOn w:val="DefaultParagraphFont"/>
    <w:uiPriority w:val="32"/>
    <w:qFormat/>
    <w:rsid w:val="00351924"/>
    <w:rPr>
      <w:b/>
      <w:bCs/>
      <w:smallCaps/>
      <w:color w:val="2791A6" w:themeColor="accent6"/>
    </w:rPr>
  </w:style>
  <w:style w:type="character" w:styleId="BookTitle">
    <w:name w:val="Book Title"/>
    <w:basedOn w:val="DefaultParagraphFont"/>
    <w:uiPriority w:val="33"/>
    <w:qFormat/>
    <w:rsid w:val="00351924"/>
    <w:rPr>
      <w:b/>
      <w:bCs/>
      <w:caps w:val="0"/>
      <w:smallCaps/>
      <w:spacing w:val="7"/>
      <w:sz w:val="21"/>
      <w:szCs w:val="21"/>
    </w:rPr>
  </w:style>
  <w:style w:type="paragraph" w:styleId="TOCHeading">
    <w:name w:val="TOC Heading"/>
    <w:basedOn w:val="Heading1"/>
    <w:next w:val="Normal"/>
    <w:uiPriority w:val="39"/>
    <w:semiHidden/>
    <w:unhideWhenUsed/>
    <w:qFormat/>
    <w:rsid w:val="00351924"/>
    <w:pPr>
      <w:outlineLvl w:val="9"/>
    </w:pPr>
  </w:style>
  <w:style w:type="paragraph" w:customStyle="1" w:styleId="PersonalName">
    <w:name w:val="Personal Name"/>
    <w:basedOn w:val="Title"/>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table" w:styleId="GridTable4-Accent5">
    <w:name w:val="Grid Table 4 Accent 5"/>
    <w:basedOn w:val="TableNormal"/>
    <w:uiPriority w:val="49"/>
    <w:rsid w:val="00CB1EC4"/>
    <w:pPr>
      <w:spacing w:after="0" w:line="240" w:lineRule="auto"/>
    </w:pPr>
    <w:rPr>
      <w:kern w:val="2"/>
      <w:lang w:val="en-GB" w:eastAsia="en-US"/>
      <w14:ligatures w14:val="standardContextual"/>
    </w:rPr>
    <w:tblPr>
      <w:tblStyleRowBandSize w:val="1"/>
      <w:tblStyleColBandSize w:val="1"/>
      <w:tblBorders>
        <w:top w:val="single" w:sz="4" w:space="0" w:color="6AC9DC" w:themeColor="accent5" w:themeTint="99"/>
        <w:left w:val="single" w:sz="4" w:space="0" w:color="6AC9DC" w:themeColor="accent5" w:themeTint="99"/>
        <w:bottom w:val="single" w:sz="4" w:space="0" w:color="6AC9DC" w:themeColor="accent5" w:themeTint="99"/>
        <w:right w:val="single" w:sz="4" w:space="0" w:color="6AC9DC" w:themeColor="accent5" w:themeTint="99"/>
        <w:insideH w:val="single" w:sz="4" w:space="0" w:color="6AC9DC" w:themeColor="accent5" w:themeTint="99"/>
        <w:insideV w:val="single" w:sz="4" w:space="0" w:color="6AC9DC" w:themeColor="accent5" w:themeTint="99"/>
      </w:tblBorders>
    </w:tblPr>
    <w:tblStylePr w:type="firstRow">
      <w:rPr>
        <w:b/>
        <w:bCs/>
        <w:color w:val="FFFFFF" w:themeColor="background1"/>
      </w:rPr>
      <w:tblPr/>
      <w:tcPr>
        <w:tcBorders>
          <w:top w:val="single" w:sz="4" w:space="0" w:color="2791A6" w:themeColor="accent5"/>
          <w:left w:val="single" w:sz="4" w:space="0" w:color="2791A6" w:themeColor="accent5"/>
          <w:bottom w:val="single" w:sz="4" w:space="0" w:color="2791A6" w:themeColor="accent5"/>
          <w:right w:val="single" w:sz="4" w:space="0" w:color="2791A6" w:themeColor="accent5"/>
          <w:insideH w:val="nil"/>
          <w:insideV w:val="nil"/>
        </w:tcBorders>
        <w:shd w:val="clear" w:color="auto" w:fill="2791A6" w:themeFill="accent5"/>
      </w:tcPr>
    </w:tblStylePr>
    <w:tblStylePr w:type="lastRow">
      <w:rPr>
        <w:b/>
        <w:bCs/>
      </w:rPr>
      <w:tblPr/>
      <w:tcPr>
        <w:tcBorders>
          <w:top w:val="double" w:sz="4" w:space="0" w:color="2791A6" w:themeColor="accent5"/>
        </w:tcBorders>
      </w:tcPr>
    </w:tblStylePr>
    <w:tblStylePr w:type="firstCol">
      <w:rPr>
        <w:b/>
        <w:bCs/>
      </w:rPr>
    </w:tblStylePr>
    <w:tblStylePr w:type="lastCol">
      <w:rPr>
        <w:b/>
        <w:bCs/>
      </w:rPr>
    </w:tblStylePr>
    <w:tblStylePr w:type="band1Vert">
      <w:tblPr/>
      <w:tcPr>
        <w:shd w:val="clear" w:color="auto" w:fill="CDEDF3" w:themeFill="accent5" w:themeFillTint="33"/>
      </w:tcPr>
    </w:tblStylePr>
    <w:tblStylePr w:type="band1Horz">
      <w:tblPr/>
      <w:tcPr>
        <w:shd w:val="clear" w:color="auto" w:fill="CDEDF3" w:themeFill="accent5" w:themeFillTint="33"/>
      </w:tcPr>
    </w:tblStylePr>
  </w:style>
  <w:style w:type="table" w:styleId="GridTable6Colorful-Accent1">
    <w:name w:val="Grid Table 6 Colorful Accent 1"/>
    <w:basedOn w:val="TableNormal"/>
    <w:uiPriority w:val="51"/>
    <w:rsid w:val="00AB1C06"/>
    <w:pPr>
      <w:spacing w:after="0" w:line="240" w:lineRule="auto"/>
    </w:pPr>
    <w:rPr>
      <w:color w:val="134752" w:themeColor="accent1" w:themeShade="BF"/>
    </w:rPr>
    <w:tblPr>
      <w:tblStyleRowBandSize w:val="1"/>
      <w:tblStyleColBandSize w:val="1"/>
      <w:tblBorders>
        <w:top w:val="single" w:sz="4" w:space="0" w:color="49BCD4" w:themeColor="accent1" w:themeTint="99"/>
        <w:left w:val="single" w:sz="4" w:space="0" w:color="49BCD4" w:themeColor="accent1" w:themeTint="99"/>
        <w:bottom w:val="single" w:sz="4" w:space="0" w:color="49BCD4" w:themeColor="accent1" w:themeTint="99"/>
        <w:right w:val="single" w:sz="4" w:space="0" w:color="49BCD4" w:themeColor="accent1" w:themeTint="99"/>
        <w:insideH w:val="single" w:sz="4" w:space="0" w:color="49BCD4" w:themeColor="accent1" w:themeTint="99"/>
        <w:insideV w:val="single" w:sz="4" w:space="0" w:color="49BCD4" w:themeColor="accent1" w:themeTint="99"/>
      </w:tblBorders>
    </w:tblPr>
    <w:tblStylePr w:type="firstRow">
      <w:rPr>
        <w:b/>
        <w:bCs/>
      </w:rPr>
      <w:tblPr/>
      <w:tcPr>
        <w:tcBorders>
          <w:bottom w:val="single" w:sz="12" w:space="0" w:color="49BCD4" w:themeColor="accent1" w:themeTint="99"/>
        </w:tcBorders>
      </w:tcPr>
    </w:tblStylePr>
    <w:tblStylePr w:type="lastRow">
      <w:rPr>
        <w:b/>
        <w:bCs/>
      </w:rPr>
      <w:tblPr/>
      <w:tcPr>
        <w:tcBorders>
          <w:top w:val="double" w:sz="4" w:space="0" w:color="49BCD4" w:themeColor="accent1" w:themeTint="99"/>
        </w:tcBorders>
      </w:tcPr>
    </w:tblStylePr>
    <w:tblStylePr w:type="firstCol">
      <w:rPr>
        <w:b/>
        <w:bCs/>
      </w:rPr>
    </w:tblStylePr>
    <w:tblStylePr w:type="lastCol">
      <w:rPr>
        <w:b/>
        <w:bCs/>
      </w:rPr>
    </w:tblStylePr>
    <w:tblStylePr w:type="band1Vert">
      <w:tblPr/>
      <w:tcPr>
        <w:shd w:val="clear" w:color="auto" w:fill="C2E8F0" w:themeFill="accent1" w:themeFillTint="33"/>
      </w:tcPr>
    </w:tblStylePr>
    <w:tblStylePr w:type="band1Horz">
      <w:tblPr/>
      <w:tcPr>
        <w:shd w:val="clear" w:color="auto" w:fill="C2E8F0" w:themeFill="accent1" w:themeFillTint="33"/>
      </w:tcPr>
    </w:tblStylePr>
  </w:style>
  <w:style w:type="table" w:styleId="GridTable6Colorful-Accent5">
    <w:name w:val="Grid Table 6 Colorful Accent 5"/>
    <w:basedOn w:val="TableNormal"/>
    <w:uiPriority w:val="51"/>
    <w:rsid w:val="008711F1"/>
    <w:pPr>
      <w:spacing w:after="0" w:line="240" w:lineRule="auto"/>
    </w:pPr>
    <w:rPr>
      <w:color w:val="1D6C7C" w:themeColor="accent5" w:themeShade="BF"/>
    </w:rPr>
    <w:tblPr>
      <w:tblStyleRowBandSize w:val="1"/>
      <w:tblStyleColBandSize w:val="1"/>
      <w:tblBorders>
        <w:top w:val="single" w:sz="4" w:space="0" w:color="6AC9DC" w:themeColor="accent5" w:themeTint="99"/>
        <w:left w:val="single" w:sz="4" w:space="0" w:color="6AC9DC" w:themeColor="accent5" w:themeTint="99"/>
        <w:bottom w:val="single" w:sz="4" w:space="0" w:color="6AC9DC" w:themeColor="accent5" w:themeTint="99"/>
        <w:right w:val="single" w:sz="4" w:space="0" w:color="6AC9DC" w:themeColor="accent5" w:themeTint="99"/>
        <w:insideH w:val="single" w:sz="4" w:space="0" w:color="6AC9DC" w:themeColor="accent5" w:themeTint="99"/>
        <w:insideV w:val="single" w:sz="4" w:space="0" w:color="6AC9DC" w:themeColor="accent5" w:themeTint="99"/>
      </w:tblBorders>
    </w:tblPr>
    <w:tblStylePr w:type="firstRow">
      <w:rPr>
        <w:b/>
        <w:bCs/>
      </w:rPr>
      <w:tblPr/>
      <w:tcPr>
        <w:tcBorders>
          <w:bottom w:val="single" w:sz="12" w:space="0" w:color="6AC9DC" w:themeColor="accent5" w:themeTint="99"/>
        </w:tcBorders>
      </w:tcPr>
    </w:tblStylePr>
    <w:tblStylePr w:type="lastRow">
      <w:rPr>
        <w:b/>
        <w:bCs/>
      </w:rPr>
      <w:tblPr/>
      <w:tcPr>
        <w:tcBorders>
          <w:top w:val="double" w:sz="4" w:space="0" w:color="6AC9DC" w:themeColor="accent5" w:themeTint="99"/>
        </w:tcBorders>
      </w:tcPr>
    </w:tblStylePr>
    <w:tblStylePr w:type="firstCol">
      <w:rPr>
        <w:b/>
        <w:bCs/>
      </w:rPr>
    </w:tblStylePr>
    <w:tblStylePr w:type="lastCol">
      <w:rPr>
        <w:b/>
        <w:bCs/>
      </w:rPr>
    </w:tblStylePr>
    <w:tblStylePr w:type="band1Vert">
      <w:tblPr/>
      <w:tcPr>
        <w:shd w:val="clear" w:color="auto" w:fill="CDEDF3" w:themeFill="accent5" w:themeFillTint="33"/>
      </w:tcPr>
    </w:tblStylePr>
    <w:tblStylePr w:type="band1Horz">
      <w:tblPr/>
      <w:tcPr>
        <w:shd w:val="clear" w:color="auto" w:fill="CDED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076179">
      <w:bodyDiv w:val="1"/>
      <w:marLeft w:val="0"/>
      <w:marRight w:val="0"/>
      <w:marTop w:val="0"/>
      <w:marBottom w:val="0"/>
      <w:divBdr>
        <w:top w:val="none" w:sz="0" w:space="0" w:color="auto"/>
        <w:left w:val="none" w:sz="0" w:space="0" w:color="auto"/>
        <w:bottom w:val="none" w:sz="0" w:space="0" w:color="auto"/>
        <w:right w:val="none" w:sz="0" w:space="0" w:color="auto"/>
      </w:divBdr>
    </w:div>
    <w:div w:id="527178379">
      <w:bodyDiv w:val="1"/>
      <w:marLeft w:val="0"/>
      <w:marRight w:val="0"/>
      <w:marTop w:val="0"/>
      <w:marBottom w:val="0"/>
      <w:divBdr>
        <w:top w:val="none" w:sz="0" w:space="0" w:color="auto"/>
        <w:left w:val="none" w:sz="0" w:space="0" w:color="auto"/>
        <w:bottom w:val="none" w:sz="0" w:space="0" w:color="auto"/>
        <w:right w:val="none" w:sz="0" w:space="0" w:color="auto"/>
      </w:divBdr>
    </w:div>
    <w:div w:id="635919061">
      <w:bodyDiv w:val="1"/>
      <w:marLeft w:val="0"/>
      <w:marRight w:val="0"/>
      <w:marTop w:val="0"/>
      <w:marBottom w:val="0"/>
      <w:divBdr>
        <w:top w:val="none" w:sz="0" w:space="0" w:color="auto"/>
        <w:left w:val="none" w:sz="0" w:space="0" w:color="auto"/>
        <w:bottom w:val="none" w:sz="0" w:space="0" w:color="auto"/>
        <w:right w:val="none" w:sz="0" w:space="0" w:color="auto"/>
      </w:divBdr>
    </w:div>
    <w:div w:id="726147416">
      <w:bodyDiv w:val="1"/>
      <w:marLeft w:val="0"/>
      <w:marRight w:val="0"/>
      <w:marTop w:val="0"/>
      <w:marBottom w:val="0"/>
      <w:divBdr>
        <w:top w:val="none" w:sz="0" w:space="0" w:color="auto"/>
        <w:left w:val="none" w:sz="0" w:space="0" w:color="auto"/>
        <w:bottom w:val="none" w:sz="0" w:space="0" w:color="auto"/>
        <w:right w:val="none" w:sz="0" w:space="0" w:color="auto"/>
      </w:divBdr>
    </w:div>
    <w:div w:id="774137647">
      <w:bodyDiv w:val="1"/>
      <w:marLeft w:val="0"/>
      <w:marRight w:val="0"/>
      <w:marTop w:val="0"/>
      <w:marBottom w:val="0"/>
      <w:divBdr>
        <w:top w:val="none" w:sz="0" w:space="0" w:color="auto"/>
        <w:left w:val="none" w:sz="0" w:space="0" w:color="auto"/>
        <w:bottom w:val="none" w:sz="0" w:space="0" w:color="auto"/>
        <w:right w:val="none" w:sz="0" w:space="0" w:color="auto"/>
      </w:divBdr>
    </w:div>
    <w:div w:id="94241718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511751562">
      <w:bodyDiv w:val="1"/>
      <w:marLeft w:val="0"/>
      <w:marRight w:val="0"/>
      <w:marTop w:val="0"/>
      <w:marBottom w:val="0"/>
      <w:divBdr>
        <w:top w:val="none" w:sz="0" w:space="0" w:color="auto"/>
        <w:left w:val="none" w:sz="0" w:space="0" w:color="auto"/>
        <w:bottom w:val="none" w:sz="0" w:space="0" w:color="auto"/>
        <w:right w:val="none" w:sz="0" w:space="0" w:color="auto"/>
      </w:divBdr>
    </w:div>
    <w:div w:id="1528955464">
      <w:bodyDiv w:val="1"/>
      <w:marLeft w:val="0"/>
      <w:marRight w:val="0"/>
      <w:marTop w:val="0"/>
      <w:marBottom w:val="0"/>
      <w:divBdr>
        <w:top w:val="none" w:sz="0" w:space="0" w:color="auto"/>
        <w:left w:val="none" w:sz="0" w:space="0" w:color="auto"/>
        <w:bottom w:val="none" w:sz="0" w:space="0" w:color="auto"/>
        <w:right w:val="none" w:sz="0" w:space="0" w:color="auto"/>
      </w:divBdr>
    </w:div>
    <w:div w:id="1587374227">
      <w:bodyDiv w:val="1"/>
      <w:marLeft w:val="0"/>
      <w:marRight w:val="0"/>
      <w:marTop w:val="0"/>
      <w:marBottom w:val="0"/>
      <w:divBdr>
        <w:top w:val="none" w:sz="0" w:space="0" w:color="auto"/>
        <w:left w:val="none" w:sz="0" w:space="0" w:color="auto"/>
        <w:bottom w:val="none" w:sz="0" w:space="0" w:color="auto"/>
        <w:right w:val="none" w:sz="0" w:space="0" w:color="auto"/>
      </w:divBdr>
    </w:div>
    <w:div w:id="1589576609">
      <w:bodyDiv w:val="1"/>
      <w:marLeft w:val="0"/>
      <w:marRight w:val="0"/>
      <w:marTop w:val="0"/>
      <w:marBottom w:val="0"/>
      <w:divBdr>
        <w:top w:val="none" w:sz="0" w:space="0" w:color="auto"/>
        <w:left w:val="none" w:sz="0" w:space="0" w:color="auto"/>
        <w:bottom w:val="none" w:sz="0" w:space="0" w:color="auto"/>
        <w:right w:val="none" w:sz="0" w:space="0" w:color="auto"/>
      </w:divBdr>
    </w:div>
    <w:div w:id="1708408759">
      <w:bodyDiv w:val="1"/>
      <w:marLeft w:val="0"/>
      <w:marRight w:val="0"/>
      <w:marTop w:val="0"/>
      <w:marBottom w:val="0"/>
      <w:divBdr>
        <w:top w:val="none" w:sz="0" w:space="0" w:color="auto"/>
        <w:left w:val="none" w:sz="0" w:space="0" w:color="auto"/>
        <w:bottom w:val="none" w:sz="0" w:space="0" w:color="auto"/>
        <w:right w:val="none" w:sz="0" w:space="0" w:color="auto"/>
      </w:divBdr>
    </w:div>
    <w:div w:id="1780488819">
      <w:bodyDiv w:val="1"/>
      <w:marLeft w:val="0"/>
      <w:marRight w:val="0"/>
      <w:marTop w:val="0"/>
      <w:marBottom w:val="0"/>
      <w:divBdr>
        <w:top w:val="none" w:sz="0" w:space="0" w:color="auto"/>
        <w:left w:val="none" w:sz="0" w:space="0" w:color="auto"/>
        <w:bottom w:val="none" w:sz="0" w:space="0" w:color="auto"/>
        <w:right w:val="none" w:sz="0" w:space="0" w:color="auto"/>
      </w:divBdr>
    </w:div>
    <w:div w:id="203511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25\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329B05F8ECF4CD7929E3DC1066AE6A9"/>
        <w:category>
          <w:name w:val="General"/>
          <w:gallery w:val="placeholder"/>
        </w:category>
        <w:types>
          <w:type w:val="bbPlcHdr"/>
        </w:types>
        <w:behaviors>
          <w:behavior w:val="content"/>
        </w:behaviors>
        <w:guid w:val="{DB2FD3AE-6A78-4A5B-BC55-6A3565B61E7F}"/>
      </w:docPartPr>
      <w:docPartBody>
        <w:p w:rsidR="005D40B9" w:rsidRDefault="00000000">
          <w:pPr>
            <w:pStyle w:val="2329B05F8ECF4CD7929E3DC1066AE6A9"/>
          </w:pPr>
          <w:r>
            <w:t>[Type the document title]</w:t>
          </w:r>
        </w:p>
      </w:docPartBody>
    </w:docPart>
    <w:docPart>
      <w:docPartPr>
        <w:name w:val="1A08E4BAB8304491B29031D750410CAF"/>
        <w:category>
          <w:name w:val="General"/>
          <w:gallery w:val="placeholder"/>
        </w:category>
        <w:types>
          <w:type w:val="bbPlcHdr"/>
        </w:types>
        <w:behaviors>
          <w:behavior w:val="content"/>
        </w:behaviors>
        <w:guid w:val="{0841E237-F978-4BB7-B81C-133967444C5B}"/>
      </w:docPartPr>
      <w:docPartBody>
        <w:p w:rsidR="005D40B9" w:rsidRDefault="00000000">
          <w:pPr>
            <w:pStyle w:val="1A08E4BAB8304491B29031D750410CAF"/>
          </w:pPr>
          <w:r>
            <w:rPr>
              <w:rStyle w:val="PlaceholderText"/>
            </w:rPr>
            <w:t>[Type the document subtitle]</w:t>
          </w:r>
        </w:p>
      </w:docPartBody>
    </w:docPart>
    <w:docPart>
      <w:docPartPr>
        <w:name w:val="7CFF108827F944DF863B4DB25023CAE5"/>
        <w:category>
          <w:name w:val="General"/>
          <w:gallery w:val="placeholder"/>
        </w:category>
        <w:types>
          <w:type w:val="bbPlcHdr"/>
        </w:types>
        <w:behaviors>
          <w:behavior w:val="content"/>
        </w:behaviors>
        <w:guid w:val="{DEB2E81F-196B-4407-AB4B-2F2B9256E6AD}"/>
      </w:docPartPr>
      <w:docPartBody>
        <w:p w:rsidR="005D40B9" w:rsidRDefault="00000000">
          <w:pPr>
            <w:pStyle w:val="7CFF108827F944DF863B4DB25023CAE5"/>
          </w:pPr>
          <w:r>
            <w:rPr>
              <w:rFonts w:asciiTheme="majorHAnsi" w:hAnsiTheme="majorHAnsi"/>
              <w:color w:val="E7E6E6" w:themeColor="background2"/>
              <w:sz w:val="80"/>
              <w:szCs w:val="80"/>
            </w:rPr>
            <w:t>[Type the document title]</w:t>
          </w:r>
        </w:p>
      </w:docPartBody>
    </w:docPart>
    <w:docPart>
      <w:docPartPr>
        <w:name w:val="20802188011C4C56AC54B12178E1B5A4"/>
        <w:category>
          <w:name w:val="General"/>
          <w:gallery w:val="placeholder"/>
        </w:category>
        <w:types>
          <w:type w:val="bbPlcHdr"/>
        </w:types>
        <w:behaviors>
          <w:behavior w:val="content"/>
        </w:behaviors>
        <w:guid w:val="{18EF7687-5FF8-4520-9EA6-5CC4078396EE}"/>
      </w:docPartPr>
      <w:docPartBody>
        <w:p w:rsidR="005D40B9" w:rsidRDefault="00000000">
          <w:pPr>
            <w:pStyle w:val="20802188011C4C56AC54B12178E1B5A4"/>
          </w:pPr>
          <w:r>
            <w:rPr>
              <w:color w:val="E7E6E6" w:themeColor="background2"/>
            </w:rPr>
            <w:t>[Type the document subtitle]</w:t>
          </w:r>
        </w:p>
      </w:docPartBody>
    </w:docPart>
    <w:docPart>
      <w:docPartPr>
        <w:name w:val="EE194E4139EE4282BD5CE5EABF79310D"/>
        <w:category>
          <w:name w:val="General"/>
          <w:gallery w:val="placeholder"/>
        </w:category>
        <w:types>
          <w:type w:val="bbPlcHdr"/>
        </w:types>
        <w:behaviors>
          <w:behavior w:val="content"/>
        </w:behaviors>
        <w:guid w:val="{25ACAD2F-979F-4BBF-8D8B-47188D8E647B}"/>
      </w:docPartPr>
      <w:docPartBody>
        <w:p w:rsidR="005D40B9" w:rsidRDefault="00000000">
          <w:pPr>
            <w:pStyle w:val="EE194E4139EE4282BD5CE5EABF79310D"/>
          </w:pPr>
          <w:r>
            <w:rPr>
              <w:color w:val="E7E6E6" w:themeColor="background2"/>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3E6594CBB91D44219534F6DA52876E6F"/>
        <w:category>
          <w:name w:val="General"/>
          <w:gallery w:val="placeholder"/>
        </w:category>
        <w:types>
          <w:type w:val="bbPlcHdr"/>
        </w:types>
        <w:behaviors>
          <w:behavior w:val="content"/>
        </w:behaviors>
        <w:guid w:val="{24FC6DC4-002B-47E3-8614-82599332D77F}"/>
      </w:docPartPr>
      <w:docPartBody>
        <w:p w:rsidR="005D40B9" w:rsidRDefault="00000000">
          <w:pPr>
            <w:pStyle w:val="3E6594CBB91D44219534F6DA52876E6F"/>
          </w:pPr>
          <w:r>
            <w:rPr>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YGothic-Medium">
    <w:altName w:val="Batang"/>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210"/>
    <w:rsid w:val="000A4466"/>
    <w:rsid w:val="000F1989"/>
    <w:rsid w:val="005D40B9"/>
    <w:rsid w:val="006078F0"/>
    <w:rsid w:val="00813816"/>
    <w:rsid w:val="008D09CE"/>
    <w:rsid w:val="009A7696"/>
    <w:rsid w:val="009E379C"/>
    <w:rsid w:val="00A9447C"/>
    <w:rsid w:val="00AD2BC9"/>
    <w:rsid w:val="00AD42E4"/>
    <w:rsid w:val="00B00CF4"/>
    <w:rsid w:val="00B065D2"/>
    <w:rsid w:val="00BE48CB"/>
    <w:rsid w:val="00C61210"/>
    <w:rsid w:val="00CA34EE"/>
    <w:rsid w:val="00CF3462"/>
    <w:rsid w:val="00D21F4D"/>
    <w:rsid w:val="00DA0CCC"/>
    <w:rsid w:val="00E70E9E"/>
    <w:rsid w:val="00E96386"/>
    <w:rsid w:val="00EC0F5F"/>
    <w:rsid w:val="00F83CCE"/>
    <w:rsid w:val="00FA1DE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4472C4" w:themeColor="accent1"/>
      <w:kern w:val="0"/>
      <w:sz w:val="32"/>
      <w:szCs w:val="28"/>
      <w:lang w:val="en-US" w:eastAsia="ja-JP"/>
      <w14:ligatures w14:val="none"/>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kern w:val="0"/>
      <w:sz w:val="28"/>
      <w:szCs w:val="26"/>
      <w:lang w:val="en-US" w:eastAsia="ko-KR"/>
      <w14:ligatures w14:val="none"/>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F5496" w:themeColor="accent1" w:themeShade="BF"/>
      <w:kern w:val="0"/>
      <w:szCs w:val="22"/>
      <w:lang w:val="en-US"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29B05F8ECF4CD7929E3DC1066AE6A9">
    <w:name w:val="2329B05F8ECF4CD7929E3DC1066AE6A9"/>
  </w:style>
  <w:style w:type="character" w:styleId="PlaceholderText">
    <w:name w:val="Placeholder Text"/>
    <w:basedOn w:val="DefaultParagraphFont"/>
    <w:uiPriority w:val="99"/>
    <w:rPr>
      <w:color w:val="808080"/>
    </w:rPr>
  </w:style>
  <w:style w:type="paragraph" w:customStyle="1" w:styleId="1A08E4BAB8304491B29031D750410CAF">
    <w:name w:val="1A08E4BAB8304491B29031D750410CAF"/>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4472C4" w:themeColor="accent1"/>
      <w:kern w:val="0"/>
      <w:sz w:val="32"/>
      <w:szCs w:val="28"/>
      <w:lang w:val="en-US" w:eastAsia="ja-JP"/>
      <w14:ligatures w14:val="none"/>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kern w:val="0"/>
      <w:sz w:val="28"/>
      <w:szCs w:val="26"/>
      <w:lang w:val="en-US" w:eastAsia="ko-KR"/>
      <w14:ligatures w14:val="none"/>
    </w:rPr>
  </w:style>
  <w:style w:type="character" w:customStyle="1" w:styleId="Heading3Char">
    <w:name w:val="Heading 3 Char"/>
    <w:basedOn w:val="DefaultParagraphFont"/>
    <w:link w:val="Heading3"/>
    <w:uiPriority w:val="9"/>
    <w:rPr>
      <w:rFonts w:eastAsiaTheme="majorEastAsia" w:cstheme="majorBidi"/>
      <w:b/>
      <w:bCs/>
      <w:color w:val="2F5496" w:themeColor="accent1" w:themeShade="BF"/>
      <w:kern w:val="0"/>
      <w:szCs w:val="22"/>
      <w:lang w:val="en-US" w:eastAsia="ko-KR"/>
      <w14:ligatures w14:val="none"/>
    </w:rPr>
  </w:style>
  <w:style w:type="paragraph" w:customStyle="1" w:styleId="7CFF108827F944DF863B4DB25023CAE5">
    <w:name w:val="7CFF108827F944DF863B4DB25023CAE5"/>
  </w:style>
  <w:style w:type="paragraph" w:customStyle="1" w:styleId="20802188011C4C56AC54B12178E1B5A4">
    <w:name w:val="20802188011C4C56AC54B12178E1B5A4"/>
  </w:style>
  <w:style w:type="paragraph" w:customStyle="1" w:styleId="EE194E4139EE4282BD5CE5EABF79310D">
    <w:name w:val="EE194E4139EE4282BD5CE5EABF79310D"/>
  </w:style>
  <w:style w:type="paragraph" w:customStyle="1" w:styleId="3E6594CBB91D44219534F6DA52876E6F">
    <w:name w:val="3E6594CBB91D44219534F6DA52876E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Frame">
  <a:themeElements>
    <a:clrScheme name="Custom 8">
      <a:dk1>
        <a:srgbClr val="FFFFFF"/>
      </a:dk1>
      <a:lt1>
        <a:srgbClr val="FFFFFF"/>
      </a:lt1>
      <a:dk2>
        <a:srgbClr val="545454"/>
      </a:dk2>
      <a:lt2>
        <a:srgbClr val="0C0C0C"/>
      </a:lt2>
      <a:accent1>
        <a:srgbClr val="1A606E"/>
      </a:accent1>
      <a:accent2>
        <a:srgbClr val="1A606E"/>
      </a:accent2>
      <a:accent3>
        <a:srgbClr val="1A606E"/>
      </a:accent3>
      <a:accent4>
        <a:srgbClr val="1A606E"/>
      </a:accent4>
      <a:accent5>
        <a:srgbClr val="2791A6"/>
      </a:accent5>
      <a:accent6>
        <a:srgbClr val="2791A6"/>
      </a:accent6>
      <a:hlink>
        <a:srgbClr val="2791A6"/>
      </a:hlink>
      <a:folHlink>
        <a:srgbClr val="2791A6"/>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work focuses on the development and deployment of a Local Area Network (LAN) tailored for a university simulating the MIU (CAN) Campus Area Network infrastructure, designed to deliver a secure, high-performance connectivity across multiple buildings/departments.                                                                                            -                                                                                                                                                                                          With the help of Cisco Packet Tracer for the simulation and design, the network will support key University functions emphasizing on three main components : Buildings (Main, N , S and R), the MIU-Branch, and the Wireless home network utilizing   key technologies used in the design like : VLANs, EIGRP,OSPF,DHCP,NAT,PAT, NTP, syslog, wireless technology , and many more.                                                        </Abstract>
  <CompanyAddress/>
  <CompanyPhone/>
  <CompanyFax/>
  <CompanyEmail/>
</CoverPageProperties>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77219-AEDE-4F83-AA1A-2AAFF553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Template>
  <TotalTime>0</TotalTime>
  <Pages>51</Pages>
  <Words>3577</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COMPUTER NETWORKS PROJECT</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PROJECT</dc:title>
  <dc:subject>Abstract</dc:subject>
  <dc:creator>Mohamed Mekawy</dc:creator>
  <cp:lastModifiedBy>Mohamed Mekawy</cp:lastModifiedBy>
  <cp:revision>2</cp:revision>
  <dcterms:created xsi:type="dcterms:W3CDTF">2025-09-26T13:29:00Z</dcterms:created>
  <dcterms:modified xsi:type="dcterms:W3CDTF">2025-09-26T13:29:00Z</dcterms:modified>
</cp:coreProperties>
</file>